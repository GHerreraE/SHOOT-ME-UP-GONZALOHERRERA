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650DA" w14:textId="77777777" w:rsidR="007F30AE" w:rsidRPr="00682802" w:rsidRDefault="00D20E1F" w:rsidP="000E7483">
      <w:pPr>
        <w:pStyle w:val="Titre"/>
        <w:rPr>
          <w:rStyle w:val="lev"/>
          <w:color w:val="auto"/>
        </w:rPr>
      </w:pPr>
      <w:r w:rsidRPr="00682802">
        <w:rPr>
          <w:rStyle w:val="lev"/>
          <w:color w:val="auto"/>
        </w:rPr>
        <w:t>Shoot Me Up</w:t>
      </w:r>
    </w:p>
    <w:p w14:paraId="1038854D" w14:textId="77777777" w:rsidR="00D20E1F" w:rsidRPr="00682802" w:rsidRDefault="00D20E1F" w:rsidP="00D275C6">
      <w:pPr>
        <w:spacing w:before="2400"/>
        <w:jc w:val="center"/>
        <w:rPr>
          <w:rFonts w:cs="Arial"/>
          <w:sz w:val="22"/>
          <w:szCs w:val="22"/>
        </w:rPr>
      </w:pPr>
      <w:r w:rsidRPr="00682802">
        <w:rPr>
          <w:rFonts w:cs="Arial"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360C0A53" wp14:editId="06F4CFBF">
            <wp:simplePos x="0" y="0"/>
            <wp:positionH relativeFrom="column">
              <wp:posOffset>805180</wp:posOffset>
            </wp:positionH>
            <wp:positionV relativeFrom="paragraph">
              <wp:posOffset>668228</wp:posOffset>
            </wp:positionV>
            <wp:extent cx="4145803" cy="2356297"/>
            <wp:effectExtent l="0" t="0" r="7620" b="6350"/>
            <wp:wrapThrough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03" cy="235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A719" w14:textId="77777777" w:rsidR="001B1A2B" w:rsidRDefault="001B1A2B" w:rsidP="00682802">
      <w:pPr>
        <w:spacing w:before="2000" w:line="360" w:lineRule="auto"/>
        <w:rPr>
          <w:rFonts w:cs="Arial"/>
          <w:sz w:val="22"/>
          <w:szCs w:val="22"/>
        </w:rPr>
      </w:pPr>
    </w:p>
    <w:p w14:paraId="413D58E7" w14:textId="77777777" w:rsidR="00682802" w:rsidRPr="009D5814" w:rsidRDefault="001B1A2B" w:rsidP="00682802">
      <w:pPr>
        <w:spacing w:before="2000" w:line="360" w:lineRule="auto"/>
      </w:pPr>
      <w:r w:rsidRPr="00081F58">
        <w:rPr>
          <w:b/>
          <w:bCs/>
        </w:rPr>
        <w:t>Elève</w:t>
      </w:r>
      <w:r w:rsidRPr="009D5814">
        <w:rPr>
          <w:b/>
          <w:bCs/>
        </w:rPr>
        <w:t xml:space="preserve"> :</w:t>
      </w:r>
      <w:r w:rsidR="00864A88" w:rsidRPr="009D5814">
        <w:t xml:space="preserve"> Go</w:t>
      </w:r>
      <w:r w:rsidR="00D20E1F" w:rsidRPr="009D5814">
        <w:t>nzaloJavier Herrera Egoavil</w:t>
      </w:r>
    </w:p>
    <w:p w14:paraId="69886231" w14:textId="77777777" w:rsidR="00682802" w:rsidRPr="009D5814" w:rsidRDefault="00682802" w:rsidP="00682802">
      <w:pPr>
        <w:spacing w:line="360" w:lineRule="auto"/>
      </w:pPr>
      <w:r w:rsidRPr="001B1A2B">
        <w:rPr>
          <w:b/>
          <w:bCs/>
        </w:rPr>
        <w:t>Cla</w:t>
      </w:r>
      <w:r w:rsidR="001B1A2B">
        <w:rPr>
          <w:b/>
          <w:bCs/>
        </w:rPr>
        <w:t>s</w:t>
      </w:r>
      <w:r w:rsidRPr="001B1A2B">
        <w:rPr>
          <w:b/>
          <w:bCs/>
        </w:rPr>
        <w:t>se</w:t>
      </w:r>
      <w:r w:rsidRPr="009D5814">
        <w:rPr>
          <w:b/>
          <w:bCs/>
        </w:rPr>
        <w:t xml:space="preserve"> :</w:t>
      </w:r>
      <w:r w:rsidRPr="009D5814">
        <w:t xml:space="preserve"> </w:t>
      </w:r>
      <w:r w:rsidR="00D20E1F" w:rsidRPr="009D5814">
        <w:t>CID2B</w:t>
      </w:r>
    </w:p>
    <w:p w14:paraId="302BEE8F" w14:textId="77777777" w:rsidR="00682802" w:rsidRPr="00682802" w:rsidRDefault="00682802" w:rsidP="00682802">
      <w:pPr>
        <w:spacing w:line="360" w:lineRule="auto"/>
      </w:pPr>
      <w:r w:rsidRPr="00682802">
        <w:rPr>
          <w:b/>
          <w:bCs/>
        </w:rPr>
        <w:t>Lieu :</w:t>
      </w:r>
      <w:r>
        <w:t xml:space="preserve"> </w:t>
      </w:r>
      <w:r w:rsidR="00D20E1F" w:rsidRPr="00682802">
        <w:t>Vennes</w:t>
      </w:r>
    </w:p>
    <w:p w14:paraId="206BA7FD" w14:textId="77777777" w:rsidR="007F30AE" w:rsidRPr="00682802" w:rsidRDefault="00682802" w:rsidP="00682802">
      <w:pPr>
        <w:spacing w:line="360" w:lineRule="auto"/>
      </w:pPr>
      <w:r w:rsidRPr="00682802">
        <w:rPr>
          <w:b/>
          <w:bCs/>
        </w:rPr>
        <w:t>Périodes :</w:t>
      </w:r>
      <w:r>
        <w:t xml:space="preserve"> </w:t>
      </w:r>
      <w:r w:rsidRPr="00682802">
        <w:t>80</w:t>
      </w:r>
      <w:r>
        <w:t>p (24p + 24p + 32p)</w:t>
      </w:r>
    </w:p>
    <w:p w14:paraId="5D1845B0" w14:textId="77777777" w:rsidR="007F30AE" w:rsidRPr="00682802" w:rsidRDefault="00682802" w:rsidP="00682802">
      <w:pPr>
        <w:spacing w:line="360" w:lineRule="auto"/>
        <w:rPr>
          <w:b/>
          <w:bCs/>
        </w:rPr>
      </w:pPr>
      <w:r w:rsidRPr="00682802">
        <w:rPr>
          <w:b/>
          <w:bCs/>
        </w:rPr>
        <w:t>Chefs du projet :</w:t>
      </w:r>
    </w:p>
    <w:p w14:paraId="0736544C" w14:textId="77777777" w:rsidR="00682802" w:rsidRPr="00682802" w:rsidRDefault="00682802" w:rsidP="00682802">
      <w:pPr>
        <w:pStyle w:val="Paragraphedeliste"/>
        <w:numPr>
          <w:ilvl w:val="0"/>
          <w:numId w:val="48"/>
        </w:numPr>
        <w:spacing w:line="360" w:lineRule="auto"/>
      </w:pPr>
      <w:r w:rsidRPr="00682802">
        <w:t>M. Antoine Mveng</w:t>
      </w:r>
    </w:p>
    <w:p w14:paraId="4A4C958A" w14:textId="77777777" w:rsidR="00682802" w:rsidRPr="00682802" w:rsidRDefault="00682802" w:rsidP="00682802">
      <w:pPr>
        <w:pStyle w:val="Paragraphedeliste"/>
        <w:numPr>
          <w:ilvl w:val="0"/>
          <w:numId w:val="48"/>
        </w:numPr>
        <w:spacing w:line="360" w:lineRule="auto"/>
      </w:pPr>
      <w:r w:rsidRPr="00682802">
        <w:t>M. Jonathan Melly</w:t>
      </w:r>
    </w:p>
    <w:p w14:paraId="7711B63B" w14:textId="77777777" w:rsidR="00682802" w:rsidRDefault="00682802" w:rsidP="00682802">
      <w:pPr>
        <w:pStyle w:val="Paragraphedeliste"/>
        <w:numPr>
          <w:ilvl w:val="0"/>
          <w:numId w:val="48"/>
        </w:numPr>
        <w:spacing w:line="360" w:lineRule="auto"/>
      </w:pPr>
      <w:r w:rsidRPr="00682802">
        <w:t>Mme. Aurélie Curchod</w:t>
      </w:r>
    </w:p>
    <w:p w14:paraId="7D88F33C" w14:textId="77777777" w:rsidR="00081F58" w:rsidRPr="00682802" w:rsidRDefault="00081F58" w:rsidP="00081F58">
      <w:pPr>
        <w:spacing w:line="360" w:lineRule="auto"/>
      </w:pPr>
      <w:r w:rsidRPr="00081F58">
        <w:rPr>
          <w:b/>
          <w:bCs/>
        </w:rPr>
        <w:t>Année</w:t>
      </w:r>
      <w:r>
        <w:t> : 2024 - 2025</w:t>
      </w:r>
    </w:p>
    <w:p w14:paraId="09E8441B" w14:textId="77777777" w:rsidR="007F30AE" w:rsidRPr="00081F58" w:rsidRDefault="007F30AE" w:rsidP="001764CE">
      <w:pPr>
        <w:pStyle w:val="Titre"/>
        <w:rPr>
          <w:color w:val="000000" w:themeColor="text1"/>
        </w:rPr>
      </w:pPr>
      <w:r w:rsidRPr="00682802">
        <w:br w:type="page"/>
      </w:r>
      <w:r w:rsidRPr="00081F58">
        <w:rPr>
          <w:color w:val="000000" w:themeColor="text1"/>
        </w:rPr>
        <w:lastRenderedPageBreak/>
        <w:t>Table des matières</w:t>
      </w:r>
    </w:p>
    <w:p w14:paraId="556862A6" w14:textId="020D2E90" w:rsidR="00FE0237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r w:rsidRPr="00682802"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 w:rsidRPr="00682802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 w:rsidRPr="00682802"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178926939" w:history="1">
        <w:r w:rsidR="00FE0237" w:rsidRPr="00266BF0">
          <w:rPr>
            <w:rStyle w:val="Lienhypertexte"/>
            <w:noProof/>
          </w:rPr>
          <w:t>1</w:t>
        </w:r>
        <w:r w:rsidR="00FE0237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="00FE0237" w:rsidRPr="00266BF0">
          <w:rPr>
            <w:rStyle w:val="Lienhypertexte"/>
            <w:noProof/>
          </w:rPr>
          <w:t>Spécifications</w:t>
        </w:r>
        <w:r w:rsidR="00FE0237">
          <w:rPr>
            <w:noProof/>
            <w:webHidden/>
          </w:rPr>
          <w:tab/>
        </w:r>
        <w:r w:rsidR="00FE0237">
          <w:rPr>
            <w:noProof/>
            <w:webHidden/>
          </w:rPr>
          <w:fldChar w:fldCharType="begin"/>
        </w:r>
        <w:r w:rsidR="00FE0237">
          <w:rPr>
            <w:noProof/>
            <w:webHidden/>
          </w:rPr>
          <w:instrText xml:space="preserve"> PAGEREF _Toc178926939 \h </w:instrText>
        </w:r>
        <w:r w:rsidR="00FE0237">
          <w:rPr>
            <w:noProof/>
            <w:webHidden/>
          </w:rPr>
        </w:r>
        <w:r w:rsidR="00FE0237">
          <w:rPr>
            <w:noProof/>
            <w:webHidden/>
          </w:rPr>
          <w:fldChar w:fldCharType="separate"/>
        </w:r>
        <w:r w:rsidR="00FE0237">
          <w:rPr>
            <w:noProof/>
            <w:webHidden/>
          </w:rPr>
          <w:t>3</w:t>
        </w:r>
        <w:r w:rsidR="00FE0237">
          <w:rPr>
            <w:noProof/>
            <w:webHidden/>
          </w:rPr>
          <w:fldChar w:fldCharType="end"/>
        </w:r>
      </w:hyperlink>
    </w:p>
    <w:p w14:paraId="209D5B30" w14:textId="63838E14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40" w:history="1">
        <w:r w:rsidRPr="00266BF0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C014F5" w14:textId="06C65D3E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41" w:history="1">
        <w:r w:rsidRPr="00266BF0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F0D0A6" w14:textId="1D6994C5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42" w:history="1">
        <w:r w:rsidRPr="00266BF0">
          <w:rPr>
            <w:rStyle w:val="Lienhypertexte"/>
            <w:noProof/>
          </w:rPr>
          <w:t>1.3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Matériel et logiciels à disposition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813B62" w14:textId="36347A2C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43" w:history="1">
        <w:r w:rsidRPr="00266BF0">
          <w:rPr>
            <w:rStyle w:val="Lienhypertexte"/>
            <w:noProof/>
          </w:rPr>
          <w:t>1.4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CFF898" w14:textId="1B0431A7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44" w:history="1">
        <w:r w:rsidRPr="00266BF0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809877" w14:textId="14A6366E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45" w:history="1">
        <w:r w:rsidRPr="00266BF0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Planifications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65DE61" w14:textId="196A0528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46" w:history="1">
        <w:r w:rsidRPr="00266BF0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PARTIE 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10FE37" w14:textId="66FF2655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47" w:history="1">
        <w:r w:rsidRPr="00266BF0">
          <w:rPr>
            <w:rStyle w:val="Lienhypertexte"/>
            <w:noProof/>
          </w:rPr>
          <w:t>4.1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Personas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F548B0" w14:textId="254CC621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48" w:history="1">
        <w:r w:rsidRPr="00266BF0">
          <w:rPr>
            <w:rStyle w:val="Lienhypertexte"/>
            <w:noProof/>
          </w:rPr>
          <w:t>4.1.1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Persona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F2776F" w14:textId="2DF3932D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49" w:history="1">
        <w:r w:rsidRPr="00266BF0">
          <w:rPr>
            <w:rStyle w:val="Lienhypertexte"/>
            <w:noProof/>
          </w:rPr>
          <w:t>4.1.2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Persona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DC9B97" w14:textId="715E9AF2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50" w:history="1">
        <w:r w:rsidRPr="00266BF0">
          <w:rPr>
            <w:rStyle w:val="Lienhypertexte"/>
            <w:noProof/>
          </w:rPr>
          <w:t>4.2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Palette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49C785" w14:textId="318EEB0D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51" w:history="1">
        <w:r w:rsidRPr="00266BF0">
          <w:rPr>
            <w:rStyle w:val="Lienhypertexte"/>
            <w:noProof/>
          </w:rPr>
          <w:t>4.2.1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Photo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782717" w14:textId="2D8C79A8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52" w:history="1">
        <w:r w:rsidRPr="00266BF0">
          <w:rPr>
            <w:rStyle w:val="Lienhypertexte"/>
            <w:noProof/>
          </w:rPr>
          <w:t>4.3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Eco-conception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8054CD" w14:textId="6B09E082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53" w:history="1">
        <w:r w:rsidRPr="00266BF0">
          <w:rPr>
            <w:rStyle w:val="Lienhypertexte"/>
            <w:noProof/>
          </w:rPr>
          <w:t>4.4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Accessibilité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422633" w14:textId="274BE145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54" w:history="1">
        <w:r w:rsidRPr="00266BF0">
          <w:rPr>
            <w:rStyle w:val="Lienhypertexte"/>
            <w:noProof/>
          </w:rPr>
          <w:t>4.5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C03152" w14:textId="62512391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55" w:history="1">
        <w:r w:rsidRPr="00266BF0">
          <w:rPr>
            <w:rStyle w:val="Lienhypertexte"/>
            <w:noProof/>
          </w:rPr>
          <w:t>4.5.1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Maquettes base-fidélités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30D282" w14:textId="4AF61837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56" w:history="1">
        <w:r w:rsidRPr="00266BF0">
          <w:rPr>
            <w:rStyle w:val="Lienhypertexte"/>
            <w:noProof/>
          </w:rPr>
          <w:t>4.5.2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Maquette haute-fidélité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089626" w14:textId="0AB44D29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57" w:history="1">
        <w:r w:rsidRPr="00266BF0">
          <w:rPr>
            <w:rStyle w:val="Lienhypertexte"/>
            <w:noProof/>
          </w:rPr>
          <w:t>4.5.3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Fonctionnalités supplémentaires tirées des Personas + élément original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75103C" w14:textId="69171A61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58" w:history="1">
        <w:r w:rsidRPr="00266BF0">
          <w:rPr>
            <w:rStyle w:val="Lienhypertexte"/>
            <w:noProof/>
          </w:rPr>
          <w:t>4.5.4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Prototype cliquable (FIGMA)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FCC53C" w14:textId="39B31311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59" w:history="1">
        <w:r w:rsidRPr="00266BF0">
          <w:rPr>
            <w:rStyle w:val="Lienhypertexte"/>
            <w:noProof/>
          </w:rPr>
          <w:t>4.5.5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Choix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2756F3" w14:textId="3CC45F65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60" w:history="1">
        <w:r w:rsidRPr="00266BF0">
          <w:rPr>
            <w:rStyle w:val="Lienhypertexte"/>
            <w:noProof/>
          </w:rPr>
          <w:t>4.6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3FA568" w14:textId="78543179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61" w:history="1">
        <w:r w:rsidRPr="00266BF0">
          <w:rPr>
            <w:rStyle w:val="Lienhypertexte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partie poo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B96DCF" w14:textId="54DB7205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62" w:history="1">
        <w:r w:rsidRPr="00266BF0">
          <w:rPr>
            <w:rStyle w:val="Lienhypertexte"/>
            <w:noProof/>
          </w:rPr>
          <w:t>5.1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Analyses fonctionnelles (Users Stories)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B66EAD" w14:textId="608ACC38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63" w:history="1">
        <w:r w:rsidRPr="00266BF0">
          <w:rPr>
            <w:rStyle w:val="Lienhypertexte"/>
            <w:noProof/>
          </w:rPr>
          <w:t>5.2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Automatique du code (manuel de référence)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C09979" w14:textId="6AE0A857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64" w:history="1">
        <w:r w:rsidRPr="00266BF0">
          <w:rPr>
            <w:rStyle w:val="Lienhypertexte"/>
            <w:noProof/>
          </w:rPr>
          <w:t>5.3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Schémas des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CC7A64" w14:textId="40AB762B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65" w:history="1">
        <w:r w:rsidRPr="00266BF0">
          <w:rPr>
            <w:rStyle w:val="Lienhypertexte"/>
            <w:noProof/>
          </w:rPr>
          <w:t>5.4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Implémentation spécifique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803A73" w14:textId="6F8E7513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66" w:history="1">
        <w:r w:rsidRPr="00266BF0">
          <w:rPr>
            <w:rStyle w:val="Lienhypertexte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PARTIE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4F2BCF" w14:textId="1D5CDCD7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67" w:history="1">
        <w:r w:rsidRPr="00266BF0">
          <w:rPr>
            <w:rStyle w:val="Lienhypertexte"/>
            <w:noProof/>
          </w:rPr>
          <w:t>6.1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50A2D4" w14:textId="526EA5A5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68" w:history="1">
        <w:r w:rsidRPr="00266BF0">
          <w:rPr>
            <w:rStyle w:val="Lienhypertexte"/>
            <w:noProof/>
          </w:rPr>
          <w:t>6.1.1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Description des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8377F5" w14:textId="24D77BD6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69" w:history="1">
        <w:r w:rsidRPr="00266BF0">
          <w:rPr>
            <w:rStyle w:val="Lienhypertexte"/>
            <w:noProof/>
          </w:rPr>
          <w:t>6.1.2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Description 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9DBCC9" w14:textId="7EDB2D00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70" w:history="1">
        <w:r w:rsidRPr="00266BF0">
          <w:rPr>
            <w:rStyle w:val="Lienhypertexte"/>
            <w:noProof/>
          </w:rPr>
          <w:t>6.1.3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Description 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602923" w14:textId="48ACAD9E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71" w:history="1">
        <w:r w:rsidRPr="00266BF0">
          <w:rPr>
            <w:rStyle w:val="Lienhypertexte"/>
            <w:noProof/>
          </w:rPr>
          <w:t>6.2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16ED72" w14:textId="31A8489F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72" w:history="1">
        <w:r w:rsidRPr="00266BF0">
          <w:rPr>
            <w:rStyle w:val="Lienhypertexte"/>
            <w:noProof/>
          </w:rPr>
          <w:t>6.3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Script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9FFE11" w14:textId="0C40F5F6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73" w:history="1">
        <w:r w:rsidRPr="00266BF0">
          <w:rPr>
            <w:rStyle w:val="Lienhypertexte"/>
            <w:noProof/>
          </w:rPr>
          <w:t>6.4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E288E0" w14:textId="4ED3384A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74" w:history="1">
        <w:r w:rsidRPr="00266BF0">
          <w:rPr>
            <w:rStyle w:val="Lienhypertexte"/>
            <w:noProof/>
          </w:rPr>
          <w:t>6.5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Mise en place des types d’utilisateurs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A9C3C8" w14:textId="72850223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75" w:history="1">
        <w:r w:rsidRPr="00266BF0">
          <w:rPr>
            <w:rStyle w:val="Lienhypertexte"/>
            <w:noProof/>
          </w:rPr>
          <w:t>6.5.1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Explication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C8914C" w14:textId="5EA5EA5A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76" w:history="1">
        <w:r w:rsidRPr="00266BF0">
          <w:rPr>
            <w:rStyle w:val="Lienhypertexte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Rapport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7AC895" w14:textId="47A6EE67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77" w:history="1">
        <w:r w:rsidRPr="00266BF0">
          <w:rPr>
            <w:rStyle w:val="Lienhypertexte"/>
            <w:noProof/>
          </w:rPr>
          <w:t>7.1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Tests 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6DC9E8" w14:textId="48366169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78" w:history="1">
        <w:r w:rsidRPr="00266BF0">
          <w:rPr>
            <w:rStyle w:val="Lienhypertexte"/>
            <w:noProof/>
          </w:rPr>
          <w:t>7.2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Tests POO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E79197" w14:textId="724C9A49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79" w:history="1">
        <w:r w:rsidRPr="00266BF0">
          <w:rPr>
            <w:rStyle w:val="Lienhypertexte"/>
            <w:noProof/>
          </w:rPr>
          <w:t>7.3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Tests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C90C31" w14:textId="661517C0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80" w:history="1">
        <w:r w:rsidRPr="00266BF0">
          <w:rPr>
            <w:rStyle w:val="Lienhypertexte"/>
            <w:noProof/>
          </w:rPr>
          <w:t>8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LIVRAIBLES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E5B8CC" w14:textId="0F1C18AD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81" w:history="1">
        <w:r w:rsidRPr="00266BF0">
          <w:rPr>
            <w:rStyle w:val="Lienhypertexte"/>
            <w:noProof/>
          </w:rPr>
          <w:t>8.1.1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Fichiers/Links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EF53D5" w14:textId="38F6D92E" w:rsidR="00FE0237" w:rsidRDefault="00FE023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82" w:history="1">
        <w:r w:rsidRPr="00266BF0">
          <w:rPr>
            <w:rStyle w:val="Lienhypertexte"/>
            <w:noProof/>
          </w:rPr>
          <w:t>9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USAGE DE L’IA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6FF79C" w14:textId="7189673B" w:rsidR="00FE0237" w:rsidRDefault="00FE0237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14:ligatures w14:val="standardContextual"/>
        </w:rPr>
      </w:pPr>
      <w:hyperlink w:anchor="_Toc178926983" w:history="1">
        <w:r w:rsidRPr="00266BF0">
          <w:rPr>
            <w:rStyle w:val="Lienhypertexte"/>
            <w:noProof/>
          </w:rPr>
          <w:t>9.1.1</w:t>
        </w:r>
        <w:r>
          <w:rPr>
            <w:rFonts w:eastAsiaTheme="minorEastAsia" w:cstheme="minorBidi"/>
            <w:i w:val="0"/>
            <w:iC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Explication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7ADE5C" w14:textId="33C6D642" w:rsidR="00FE0237" w:rsidRDefault="00FE0237">
      <w:pPr>
        <w:pStyle w:val="TM10"/>
        <w:tabs>
          <w:tab w:val="left" w:pos="6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14:ligatures w14:val="standardContextual"/>
        </w:rPr>
      </w:pPr>
      <w:hyperlink w:anchor="_Toc178926984" w:history="1">
        <w:r w:rsidRPr="00266BF0">
          <w:rPr>
            <w:rStyle w:val="Lienhypertexte"/>
            <w:noProof/>
          </w:rPr>
          <w:t>10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B13C39" w14:textId="12762F4E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85" w:history="1">
        <w:r w:rsidRPr="00266BF0">
          <w:rPr>
            <w:rStyle w:val="Lienhypertexte"/>
            <w:noProof/>
          </w:rPr>
          <w:t>10.1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Liens 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603784" w14:textId="25006AC3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86" w:history="1">
        <w:r w:rsidRPr="00266BF0">
          <w:rPr>
            <w:rStyle w:val="Lienhypertexte"/>
            <w:noProof/>
          </w:rPr>
          <w:t>10.2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Liens POO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3E9081" w14:textId="63C46141" w:rsidR="00FE0237" w:rsidRDefault="00FE023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anchor="_Toc178926987" w:history="1">
        <w:r w:rsidRPr="00266BF0">
          <w:rPr>
            <w:rStyle w:val="Lienhypertexte"/>
            <w:noProof/>
          </w:rPr>
          <w:t>10.3</w:t>
        </w:r>
        <w:r>
          <w:rPr>
            <w:rFonts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266BF0">
          <w:rPr>
            <w:rStyle w:val="Lienhypertexte"/>
            <w:noProof/>
          </w:rPr>
          <w:t>Liens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_Toc178926987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81FF41" w14:textId="473A7EA1" w:rsidR="00742484" w:rsidRPr="00682802" w:rsidRDefault="00A65F0B">
      <w:r w:rsidRPr="00682802">
        <w:rPr>
          <w:rFonts w:cs="Arial"/>
          <w:i/>
          <w:iCs/>
          <w:caps/>
          <w:sz w:val="22"/>
          <w:szCs w:val="22"/>
        </w:rPr>
        <w:fldChar w:fldCharType="end"/>
      </w:r>
    </w:p>
    <w:p w14:paraId="6D6B76ED" w14:textId="77777777" w:rsidR="00FE0237" w:rsidRDefault="00FE0237">
      <w:pPr>
        <w:rPr>
          <w:rFonts w:asciiTheme="majorHAnsi" w:hAnsiTheme="majorHAnsi" w:cs="Arial"/>
          <w:b/>
          <w:bCs/>
          <w:caps/>
          <w:kern w:val="32"/>
          <w:sz w:val="32"/>
          <w:szCs w:val="32"/>
        </w:rPr>
      </w:pPr>
      <w:bookmarkStart w:id="0" w:name="_Toc532179955"/>
      <w:bookmarkStart w:id="1" w:name="_Toc165969637"/>
      <w:bookmarkStart w:id="2" w:name="_Toc178926939"/>
      <w:r>
        <w:br w:type="page"/>
      </w:r>
    </w:p>
    <w:p w14:paraId="1C2A4326" w14:textId="6679E5A2" w:rsidR="00D160DD" w:rsidRPr="00682802" w:rsidRDefault="007F30AE" w:rsidP="008E53F9">
      <w:pPr>
        <w:pStyle w:val="Titre1"/>
      </w:pPr>
      <w:r w:rsidRPr="00682802">
        <w:lastRenderedPageBreak/>
        <w:t>Spécifications</w:t>
      </w:r>
      <w:bookmarkEnd w:id="0"/>
      <w:bookmarkEnd w:id="1"/>
      <w:bookmarkEnd w:id="2"/>
    </w:p>
    <w:p w14:paraId="1C5EB6D0" w14:textId="77777777" w:rsidR="008E53F9" w:rsidRPr="00682802" w:rsidRDefault="008E53F9" w:rsidP="008E53F9">
      <w:pPr>
        <w:pStyle w:val="Corpsdetexte"/>
      </w:pPr>
    </w:p>
    <w:p w14:paraId="78981144" w14:textId="77777777" w:rsidR="00D160DD" w:rsidRPr="00682802" w:rsidRDefault="00753A51" w:rsidP="008E53F9">
      <w:pPr>
        <w:pStyle w:val="Titre2"/>
      </w:pPr>
      <w:bookmarkStart w:id="3" w:name="_Toc532179969"/>
      <w:bookmarkStart w:id="4" w:name="_Toc165969639"/>
      <w:bookmarkStart w:id="5" w:name="_Toc178926940"/>
      <w:r w:rsidRPr="00682802">
        <w:t>T</w:t>
      </w:r>
      <w:r w:rsidR="00902523" w:rsidRPr="00682802">
        <w:t>itr</w:t>
      </w:r>
      <w:r w:rsidR="0015167D" w:rsidRPr="00682802">
        <w:t>e</w:t>
      </w:r>
      <w:bookmarkEnd w:id="5"/>
    </w:p>
    <w:p w14:paraId="7CDB5762" w14:textId="77777777" w:rsidR="0015167D" w:rsidRPr="00682802" w:rsidRDefault="0015167D" w:rsidP="0015167D">
      <w:pPr>
        <w:pStyle w:val="Retraitcorpsdetexte"/>
      </w:pPr>
    </w:p>
    <w:p w14:paraId="05B44A35" w14:textId="77777777" w:rsidR="00F664DF" w:rsidRPr="00682802" w:rsidRDefault="00487251" w:rsidP="00487251">
      <w:pPr>
        <w:ind w:left="426" w:firstLine="708"/>
      </w:pPr>
      <w:r>
        <w:t>Shoot Me Up !</w:t>
      </w:r>
    </w:p>
    <w:p w14:paraId="708F939D" w14:textId="77777777" w:rsidR="0015167D" w:rsidRPr="00682802" w:rsidRDefault="0015167D" w:rsidP="0015167D">
      <w:pPr>
        <w:pStyle w:val="Retraitcorpsdetexte"/>
      </w:pPr>
    </w:p>
    <w:p w14:paraId="4F1EEF5C" w14:textId="77777777" w:rsidR="00753A51" w:rsidRPr="00682802" w:rsidRDefault="00902523" w:rsidP="008E53F9">
      <w:pPr>
        <w:pStyle w:val="Titre2"/>
      </w:pPr>
      <w:bookmarkStart w:id="6" w:name="_Toc178926941"/>
      <w:r w:rsidRPr="00682802">
        <w:t>Description</w:t>
      </w:r>
      <w:bookmarkEnd w:id="6"/>
    </w:p>
    <w:p w14:paraId="70D18A0A" w14:textId="77777777" w:rsidR="0015167D" w:rsidRPr="00682802" w:rsidRDefault="0015167D" w:rsidP="0015167D">
      <w:pPr>
        <w:pStyle w:val="Retraitcorpsdetexte"/>
      </w:pPr>
    </w:p>
    <w:p w14:paraId="31A997DF" w14:textId="77777777" w:rsidR="00487251" w:rsidRDefault="00487251" w:rsidP="00487251">
      <w:pPr>
        <w:ind w:left="1134"/>
        <w:jc w:val="both"/>
      </w:pPr>
      <w:r>
        <w:t xml:space="preserve">Créer un jeu similaire à « Space Invaders » avec le nom « Shoot Me Up » à l’aide de la programmation en C#, la gestion de base de données et l’UX. </w:t>
      </w:r>
    </w:p>
    <w:p w14:paraId="523411C3" w14:textId="77777777" w:rsidR="00487251" w:rsidRPr="00682802" w:rsidRDefault="00487251" w:rsidP="00487251">
      <w:pPr>
        <w:ind w:left="1134"/>
        <w:jc w:val="both"/>
      </w:pPr>
    </w:p>
    <w:p w14:paraId="329A582E" w14:textId="77777777" w:rsidR="00753A51" w:rsidRPr="00682802" w:rsidRDefault="00902523" w:rsidP="008E53F9">
      <w:pPr>
        <w:pStyle w:val="Titre2"/>
      </w:pPr>
      <w:bookmarkStart w:id="7" w:name="_Toc178926942"/>
      <w:r w:rsidRPr="00682802">
        <w:t>Matériel et logiciels à disposition</w:t>
      </w:r>
      <w:bookmarkEnd w:id="7"/>
    </w:p>
    <w:p w14:paraId="6635BD97" w14:textId="77777777" w:rsidR="00F664DF" w:rsidRDefault="00F664DF" w:rsidP="00487251"/>
    <w:p w14:paraId="36B744BD" w14:textId="77777777" w:rsidR="00487251" w:rsidRDefault="00487251" w:rsidP="00487251">
      <w:pPr>
        <w:pStyle w:val="Paragraphedeliste"/>
        <w:numPr>
          <w:ilvl w:val="0"/>
          <w:numId w:val="48"/>
        </w:numPr>
        <w:ind w:left="1425" w:hanging="285"/>
      </w:pPr>
      <w:r>
        <w:t>Un PC ETML</w:t>
      </w:r>
    </w:p>
    <w:p w14:paraId="2FD4DC4E" w14:textId="77777777" w:rsidR="00487251" w:rsidRDefault="00487251" w:rsidP="00487251">
      <w:pPr>
        <w:pStyle w:val="Paragraphedeliste"/>
        <w:numPr>
          <w:ilvl w:val="0"/>
          <w:numId w:val="48"/>
        </w:numPr>
        <w:ind w:left="1425" w:hanging="285"/>
      </w:pPr>
      <w:r>
        <w:t>Accès à internet</w:t>
      </w:r>
    </w:p>
    <w:p w14:paraId="1414676B" w14:textId="77777777" w:rsidR="00436B0F" w:rsidRDefault="00436B0F" w:rsidP="00436B0F">
      <w:pPr>
        <w:pStyle w:val="Paragraphedeliste"/>
        <w:numPr>
          <w:ilvl w:val="0"/>
          <w:numId w:val="48"/>
        </w:numPr>
        <w:ind w:left="1425" w:hanging="285"/>
      </w:pPr>
      <w:r>
        <w:t>Excel</w:t>
      </w:r>
      <w:r w:rsidR="00533A0B">
        <w:t>/</w:t>
      </w:r>
      <w:r>
        <w:t>IceScrum</w:t>
      </w:r>
    </w:p>
    <w:p w14:paraId="6DD0277F" w14:textId="77777777" w:rsidR="00370306" w:rsidRDefault="0049657D" w:rsidP="00436B0F">
      <w:pPr>
        <w:pStyle w:val="Paragraphedeliste"/>
        <w:numPr>
          <w:ilvl w:val="0"/>
          <w:numId w:val="48"/>
        </w:numPr>
        <w:ind w:left="1425" w:hanging="285"/>
      </w:pPr>
      <w:r>
        <w:t>GitHub</w:t>
      </w:r>
    </w:p>
    <w:p w14:paraId="658812BE" w14:textId="77777777" w:rsidR="00436B0F" w:rsidRDefault="00370306" w:rsidP="00436B0F">
      <w:pPr>
        <w:pStyle w:val="Paragraphedeliste"/>
        <w:numPr>
          <w:ilvl w:val="0"/>
          <w:numId w:val="48"/>
        </w:numPr>
        <w:ind w:left="1425" w:hanging="285"/>
      </w:pPr>
      <w:r>
        <w:t>Word</w:t>
      </w:r>
      <w:r w:rsidR="00436B0F">
        <w:t xml:space="preserve"> </w:t>
      </w:r>
    </w:p>
    <w:p w14:paraId="3043FA89" w14:textId="77777777" w:rsidR="00487251" w:rsidRDefault="00487251" w:rsidP="00487251">
      <w:pPr>
        <w:pStyle w:val="Paragraphedeliste"/>
        <w:numPr>
          <w:ilvl w:val="0"/>
          <w:numId w:val="48"/>
        </w:numPr>
        <w:ind w:left="1425" w:hanging="285"/>
      </w:pPr>
      <w:r>
        <w:t>Visual Studio 2022</w:t>
      </w:r>
      <w:r w:rsidR="00436B0F">
        <w:t xml:space="preserve"> (Partie OO)</w:t>
      </w:r>
    </w:p>
    <w:p w14:paraId="3AEF28BF" w14:textId="77777777" w:rsidR="00487251" w:rsidRDefault="00487251" w:rsidP="00487251">
      <w:pPr>
        <w:pStyle w:val="Paragraphedeliste"/>
        <w:numPr>
          <w:ilvl w:val="0"/>
          <w:numId w:val="48"/>
        </w:numPr>
        <w:ind w:left="1425" w:hanging="285"/>
      </w:pPr>
      <w:r>
        <w:t>Figma (Partie UX)</w:t>
      </w:r>
    </w:p>
    <w:p w14:paraId="03FAEC1A" w14:textId="77777777" w:rsidR="00533A0B" w:rsidRDefault="00533A0B" w:rsidP="00533A0B">
      <w:pPr>
        <w:pStyle w:val="Paragraphedeliste"/>
        <w:numPr>
          <w:ilvl w:val="0"/>
          <w:numId w:val="48"/>
        </w:numPr>
        <w:ind w:left="1425" w:hanging="285"/>
      </w:pPr>
      <w:r>
        <w:t>Looping (Partie DB)</w:t>
      </w:r>
    </w:p>
    <w:p w14:paraId="4C404436" w14:textId="77777777" w:rsidR="00487251" w:rsidRDefault="00487251" w:rsidP="00487251">
      <w:pPr>
        <w:pStyle w:val="Paragraphedeliste"/>
        <w:numPr>
          <w:ilvl w:val="0"/>
          <w:numId w:val="48"/>
        </w:numPr>
        <w:ind w:left="1425" w:hanging="285"/>
      </w:pPr>
      <w:r>
        <w:t>Docker</w:t>
      </w:r>
      <w:r w:rsidR="00533A0B">
        <w:t>/</w:t>
      </w:r>
      <w:r>
        <w:t>Uwamp (Partie DB)</w:t>
      </w:r>
    </w:p>
    <w:p w14:paraId="5885B03F" w14:textId="77777777" w:rsidR="00487251" w:rsidRDefault="00487251" w:rsidP="00436B0F">
      <w:pPr>
        <w:pStyle w:val="Paragraphedeliste"/>
        <w:numPr>
          <w:ilvl w:val="0"/>
          <w:numId w:val="48"/>
        </w:numPr>
        <w:ind w:left="1425" w:hanging="285"/>
      </w:pPr>
      <w:r>
        <w:t>MySQL (Partie DB)</w:t>
      </w:r>
    </w:p>
    <w:p w14:paraId="1BC7388E" w14:textId="77777777" w:rsidR="00533A0B" w:rsidRDefault="00533A0B" w:rsidP="00436B0F">
      <w:pPr>
        <w:pStyle w:val="Paragraphedeliste"/>
        <w:numPr>
          <w:ilvl w:val="0"/>
          <w:numId w:val="48"/>
        </w:numPr>
        <w:ind w:left="1425" w:hanging="285"/>
      </w:pPr>
      <w:r>
        <w:t>Visual Studio Code/bloc de notes (Partie DB)</w:t>
      </w:r>
    </w:p>
    <w:p w14:paraId="44D166FE" w14:textId="77777777" w:rsidR="00436B0F" w:rsidRPr="00682802" w:rsidRDefault="00436B0F" w:rsidP="00436B0F">
      <w:pPr>
        <w:ind w:left="1140"/>
      </w:pPr>
    </w:p>
    <w:p w14:paraId="3068FC16" w14:textId="77777777" w:rsidR="00753A51" w:rsidRPr="00682802" w:rsidRDefault="00753A51" w:rsidP="008E53F9">
      <w:pPr>
        <w:pStyle w:val="Titre2"/>
      </w:pPr>
      <w:bookmarkStart w:id="8" w:name="_Toc178926943"/>
      <w:r w:rsidRPr="00682802">
        <w:t>P</w:t>
      </w:r>
      <w:r w:rsidR="00902523" w:rsidRPr="00682802">
        <w:t>rérequis</w:t>
      </w:r>
      <w:bookmarkEnd w:id="8"/>
    </w:p>
    <w:p w14:paraId="469B9B5A" w14:textId="77777777" w:rsidR="0015167D" w:rsidRPr="00682802" w:rsidRDefault="0015167D" w:rsidP="0015167D">
      <w:pPr>
        <w:pStyle w:val="Retraitcorpsdetexte"/>
      </w:pPr>
    </w:p>
    <w:p w14:paraId="5AA3B0D9" w14:textId="77777777" w:rsidR="00370306" w:rsidRDefault="00370306" w:rsidP="00370306">
      <w:pPr>
        <w:pStyle w:val="Paragraphedeliste"/>
        <w:numPr>
          <w:ilvl w:val="0"/>
          <w:numId w:val="48"/>
        </w:numPr>
        <w:ind w:left="1425" w:hanging="285"/>
      </w:pPr>
      <w:r>
        <w:t>Modules de programmation de base</w:t>
      </w:r>
    </w:p>
    <w:p w14:paraId="54C456EA" w14:textId="77777777" w:rsidR="00370306" w:rsidRDefault="00370306" w:rsidP="00370306">
      <w:pPr>
        <w:pStyle w:val="Paragraphedeliste"/>
        <w:numPr>
          <w:ilvl w:val="0"/>
          <w:numId w:val="48"/>
        </w:numPr>
        <w:ind w:left="1425" w:hanging="285"/>
      </w:pPr>
      <w:r>
        <w:t>Modules de bases de données de base</w:t>
      </w:r>
    </w:p>
    <w:p w14:paraId="0B471FEF" w14:textId="77777777" w:rsidR="00370306" w:rsidRDefault="00370306" w:rsidP="00370306">
      <w:pPr>
        <w:pStyle w:val="Paragraphedeliste"/>
        <w:numPr>
          <w:ilvl w:val="0"/>
          <w:numId w:val="48"/>
        </w:numPr>
        <w:ind w:left="1425" w:hanging="285"/>
      </w:pPr>
      <w:r>
        <w:t>ICT-320 en cours</w:t>
      </w:r>
    </w:p>
    <w:p w14:paraId="42A0CDE5" w14:textId="77777777" w:rsidR="00370306" w:rsidRDefault="00370306" w:rsidP="00370306">
      <w:pPr>
        <w:pStyle w:val="Paragraphedeliste"/>
        <w:numPr>
          <w:ilvl w:val="0"/>
          <w:numId w:val="48"/>
        </w:numPr>
        <w:ind w:left="1425" w:hanging="285"/>
      </w:pPr>
      <w:r>
        <w:t>ICT-322 en cours</w:t>
      </w:r>
    </w:p>
    <w:p w14:paraId="2E079B44" w14:textId="77777777" w:rsidR="007C1A38" w:rsidRPr="00682802" w:rsidRDefault="00370306" w:rsidP="007C1A38">
      <w:pPr>
        <w:pStyle w:val="Paragraphedeliste"/>
        <w:numPr>
          <w:ilvl w:val="0"/>
          <w:numId w:val="48"/>
        </w:numPr>
        <w:ind w:left="1425" w:hanging="285"/>
      </w:pPr>
      <w:r>
        <w:t>ICT-106 en cours</w:t>
      </w:r>
    </w:p>
    <w:p w14:paraId="74DC47B5" w14:textId="77777777" w:rsidR="007C1A38" w:rsidRDefault="007C1A38" w:rsidP="008E53F9">
      <w:pPr>
        <w:pStyle w:val="Titre1"/>
      </w:pPr>
      <w:bookmarkStart w:id="9" w:name="_Toc178926944"/>
      <w:r>
        <w:lastRenderedPageBreak/>
        <w:t>INTRODUCTION</w:t>
      </w:r>
      <w:bookmarkEnd w:id="9"/>
    </w:p>
    <w:p w14:paraId="41B7D9F3" w14:textId="77777777" w:rsidR="000E626A" w:rsidRPr="000E626A" w:rsidRDefault="007F30AE" w:rsidP="000E626A">
      <w:pPr>
        <w:pStyle w:val="Titre1"/>
      </w:pPr>
      <w:bookmarkStart w:id="10" w:name="_Toc178926945"/>
      <w:r w:rsidRPr="00682802">
        <w:t>Planification</w:t>
      </w:r>
      <w:bookmarkEnd w:id="3"/>
      <w:bookmarkEnd w:id="4"/>
      <w:r w:rsidR="00640350">
        <w:t>s</w:t>
      </w:r>
      <w:bookmarkEnd w:id="10"/>
    </w:p>
    <w:p w14:paraId="45310808" w14:textId="77777777" w:rsidR="007F30AE" w:rsidRDefault="000E626A" w:rsidP="008E53F9">
      <w:pPr>
        <w:pStyle w:val="Titre1"/>
      </w:pPr>
      <w:bookmarkStart w:id="11" w:name="_Toc178926946"/>
      <w:r>
        <w:t>PARTIE UX</w:t>
      </w:r>
      <w:bookmarkEnd w:id="11"/>
    </w:p>
    <w:p w14:paraId="050E030F" w14:textId="35C69500" w:rsidR="000E626A" w:rsidRDefault="00F10E20" w:rsidP="000E626A">
      <w:pPr>
        <w:pStyle w:val="Titre2"/>
      </w:pPr>
      <w:bookmarkStart w:id="12" w:name="_Toc178926947"/>
      <w:r>
        <w:t>Persona</w:t>
      </w:r>
      <w:r w:rsidR="00743D81">
        <w:t>s</w:t>
      </w:r>
      <w:bookmarkEnd w:id="12"/>
    </w:p>
    <w:p w14:paraId="05981C5C" w14:textId="66F80FC9" w:rsidR="00743D81" w:rsidRDefault="00743D81" w:rsidP="00D43120">
      <w:pPr>
        <w:pStyle w:val="Titre3"/>
      </w:pPr>
      <w:bookmarkStart w:id="13" w:name="_Toc178926948"/>
      <w:r w:rsidRPr="0005584A">
        <w:t>Persona 1</w:t>
      </w:r>
      <w:bookmarkEnd w:id="13"/>
      <w:r w:rsidR="009817BF" w:rsidRPr="0005584A">
        <w:t xml:space="preserve"> </w:t>
      </w:r>
      <w:r w:rsidR="00E07F0F" w:rsidRPr="0005584A">
        <w:t>(</w:t>
      </w:r>
      <w:hyperlink r:id="rId12" w:history="1">
        <w:r w:rsidR="00762344" w:rsidRPr="0005584A">
          <w:rPr>
            <w:rStyle w:val="Lienhypertexte"/>
          </w:rPr>
          <w:t>Lien</w:t>
        </w:r>
      </w:hyperlink>
      <w:r w:rsidR="00762344" w:rsidRPr="0005584A">
        <w:t xml:space="preserve"> </w:t>
      </w:r>
      <w:r w:rsidR="00762344">
        <w:t xml:space="preserve">pour </w:t>
      </w:r>
      <w:r w:rsidR="0005584A">
        <w:t>une meilleure visualisation</w:t>
      </w:r>
      <w:r w:rsidR="00762344">
        <w:t>)</w:t>
      </w:r>
    </w:p>
    <w:p w14:paraId="327EB35F" w14:textId="390116B8" w:rsidR="00260526" w:rsidRDefault="00260526" w:rsidP="00260526">
      <w:pPr>
        <w:pStyle w:val="NormalWeb"/>
      </w:pPr>
      <w:r>
        <w:rPr>
          <w:noProof/>
        </w:rPr>
        <w:drawing>
          <wp:inline distT="0" distB="0" distL="0" distR="0" wp14:anchorId="74B72E78" wp14:editId="6884BFDF">
            <wp:extent cx="5759450" cy="36315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A564" w14:textId="77777777" w:rsidR="00260526" w:rsidRPr="00260526" w:rsidRDefault="00260526" w:rsidP="00260526">
      <w:pPr>
        <w:pStyle w:val="Retraitcorpsdetexte3"/>
      </w:pPr>
    </w:p>
    <w:p w14:paraId="1B74D009" w14:textId="253F7E46" w:rsidR="009D5814" w:rsidRDefault="00743D81" w:rsidP="009D5814">
      <w:pPr>
        <w:pStyle w:val="Titre3"/>
      </w:pPr>
      <w:bookmarkStart w:id="14" w:name="_Toc178926949"/>
      <w:r>
        <w:lastRenderedPageBreak/>
        <w:t>Persona 2</w:t>
      </w:r>
      <w:bookmarkEnd w:id="14"/>
      <w:r w:rsidR="0005584A">
        <w:t xml:space="preserve"> </w:t>
      </w:r>
      <w:r w:rsidR="0005584A" w:rsidRPr="0005584A">
        <w:t>(</w:t>
      </w:r>
      <w:hyperlink r:id="rId14" w:history="1">
        <w:r w:rsidR="0005584A" w:rsidRPr="0005584A">
          <w:rPr>
            <w:rStyle w:val="Lienhypertexte"/>
          </w:rPr>
          <w:t>Lien</w:t>
        </w:r>
      </w:hyperlink>
      <w:r w:rsidR="0005584A" w:rsidRPr="0005584A">
        <w:t xml:space="preserve"> </w:t>
      </w:r>
      <w:r w:rsidR="0005584A">
        <w:t>pour une meilleure visualisation)</w:t>
      </w:r>
    </w:p>
    <w:p w14:paraId="160367D1" w14:textId="02A45571" w:rsidR="00260526" w:rsidRPr="00260526" w:rsidRDefault="00260526" w:rsidP="00D32F88">
      <w:pPr>
        <w:pStyle w:val="NormalWeb"/>
      </w:pPr>
      <w:r>
        <w:rPr>
          <w:noProof/>
        </w:rPr>
        <w:drawing>
          <wp:inline distT="0" distB="0" distL="0" distR="0" wp14:anchorId="17D879B3" wp14:editId="685D90B1">
            <wp:extent cx="5759450" cy="36315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120E" w14:textId="77777777" w:rsidR="000E626A" w:rsidRDefault="000E626A" w:rsidP="000E626A">
      <w:pPr>
        <w:pStyle w:val="Titre2"/>
      </w:pPr>
      <w:bookmarkStart w:id="15" w:name="_Toc178926950"/>
      <w:r>
        <w:t>Palette graphique</w:t>
      </w:r>
      <w:bookmarkEnd w:id="15"/>
    </w:p>
    <w:p w14:paraId="2F92A71C" w14:textId="5AFFD7D6" w:rsidR="00743D81" w:rsidRDefault="00AB796D" w:rsidP="00743D81">
      <w:pPr>
        <w:pStyle w:val="Titre3"/>
      </w:pPr>
      <w:r>
        <w:t>Description et photo</w:t>
      </w:r>
    </w:p>
    <w:p w14:paraId="650ADB9D" w14:textId="477E10FC" w:rsidR="00AB796D" w:rsidRDefault="00AB796D" w:rsidP="00AB796D">
      <w:pPr>
        <w:pStyle w:val="Retraitcorpsdetexte3"/>
      </w:pPr>
      <w:r>
        <w:t xml:space="preserve">Après d’avoir essayé de coder mon jeu en console et avec WindForms, j’ai </w:t>
      </w:r>
      <w:r w:rsidR="00260526">
        <w:t>pu choisir et j’ai choisi de coder en mode console. Donc, la palette couleur e</w:t>
      </w:r>
      <w:r w:rsidR="005C481E">
        <w:t>st composé de couleurs plutôt vifs pour bien remarquer les composants de mon programme</w:t>
      </w:r>
      <w:r w:rsidR="00260526">
        <w:t>. Voici dessous ma palette de couleur.</w:t>
      </w:r>
    </w:p>
    <w:p w14:paraId="3841F4DE" w14:textId="6C43C11A" w:rsidR="005C481E" w:rsidRDefault="005C481E" w:rsidP="005C481E">
      <w:pPr>
        <w:pStyle w:val="NormalWeb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74835BA" wp14:editId="4A5E612C">
            <wp:simplePos x="0" y="0"/>
            <wp:positionH relativeFrom="column">
              <wp:posOffset>2144927</wp:posOffset>
            </wp:positionH>
            <wp:positionV relativeFrom="paragraph">
              <wp:posOffset>64578</wp:posOffset>
            </wp:positionV>
            <wp:extent cx="2444026" cy="2947796"/>
            <wp:effectExtent l="19050" t="19050" r="13970" b="24130"/>
            <wp:wrapThrough wrapText="bothSides">
              <wp:wrapPolygon edited="0">
                <wp:start x="-168" y="-140"/>
                <wp:lineTo x="-168" y="21637"/>
                <wp:lineTo x="21555" y="21637"/>
                <wp:lineTo x="21555" y="-140"/>
                <wp:lineTo x="-168" y="-14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92"/>
                    <a:stretch/>
                  </pic:blipFill>
                  <pic:spPr bwMode="auto">
                    <a:xfrm>
                      <a:off x="0" y="0"/>
                      <a:ext cx="2444026" cy="2947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A902D" w14:textId="6B58B545" w:rsidR="00260526" w:rsidRDefault="00260526" w:rsidP="00260526">
      <w:pPr>
        <w:pStyle w:val="NormalWeb"/>
      </w:pPr>
    </w:p>
    <w:p w14:paraId="69F74AD0" w14:textId="03AC4F60" w:rsidR="00260526" w:rsidRPr="00AB796D" w:rsidRDefault="00260526" w:rsidP="00AB796D">
      <w:pPr>
        <w:pStyle w:val="Retraitcorpsdetexte3"/>
      </w:pPr>
    </w:p>
    <w:p w14:paraId="340266CC" w14:textId="77777777" w:rsidR="005C481E" w:rsidRDefault="005C481E">
      <w:pPr>
        <w:rPr>
          <w:rFonts w:asciiTheme="majorHAnsi" w:hAnsiTheme="majorHAnsi" w:cs="Arial"/>
          <w:b/>
          <w:bCs/>
          <w:iCs/>
          <w:sz w:val="28"/>
          <w:szCs w:val="28"/>
        </w:rPr>
      </w:pPr>
      <w:bookmarkStart w:id="16" w:name="_Toc178926952"/>
      <w:r>
        <w:br w:type="page"/>
      </w:r>
    </w:p>
    <w:p w14:paraId="2821B91C" w14:textId="6CAC95F9" w:rsidR="000E626A" w:rsidRPr="000E626A" w:rsidRDefault="000E626A" w:rsidP="000E626A">
      <w:pPr>
        <w:pStyle w:val="Titre2"/>
      </w:pPr>
      <w:r w:rsidRPr="000E626A">
        <w:lastRenderedPageBreak/>
        <w:t>Eco-conception</w:t>
      </w:r>
      <w:bookmarkEnd w:id="16"/>
    </w:p>
    <w:p w14:paraId="30C73C24" w14:textId="77777777" w:rsidR="000E626A" w:rsidRDefault="000E626A" w:rsidP="000E626A">
      <w:pPr>
        <w:pStyle w:val="Titre2"/>
      </w:pPr>
      <w:bookmarkStart w:id="17" w:name="_Toc178926953"/>
      <w:r w:rsidRPr="000E626A">
        <w:t>Accessibilité</w:t>
      </w:r>
      <w:bookmarkEnd w:id="17"/>
    </w:p>
    <w:p w14:paraId="665B0A2A" w14:textId="323EB39F" w:rsidR="00F10E20" w:rsidRPr="00F10E20" w:rsidRDefault="00F10E20" w:rsidP="00F10E20">
      <w:pPr>
        <w:pStyle w:val="Titre2"/>
      </w:pPr>
      <w:bookmarkStart w:id="18" w:name="_Toc178926954"/>
      <w:r>
        <w:t>Conception</w:t>
      </w:r>
      <w:bookmarkEnd w:id="18"/>
    </w:p>
    <w:p w14:paraId="4DA1EC56" w14:textId="550AE19C" w:rsidR="000E626A" w:rsidRDefault="000E626A" w:rsidP="00F10E20">
      <w:pPr>
        <w:pStyle w:val="Titre3"/>
      </w:pPr>
      <w:bookmarkStart w:id="19" w:name="_Toc178926955"/>
      <w:r>
        <w:t>Maquettes base-</w:t>
      </w:r>
      <w:r w:rsidR="00F10E20">
        <w:t>fidélité</w:t>
      </w:r>
      <w:r w:rsidR="00CB414C">
        <w:t>s</w:t>
      </w:r>
      <w:bookmarkEnd w:id="19"/>
      <w:r w:rsidR="00F47896">
        <w:t xml:space="preserve"> (</w:t>
      </w:r>
      <w:hyperlink r:id="rId17" w:history="1">
        <w:r w:rsidR="00F47896">
          <w:rPr>
            <w:rStyle w:val="Lienhypertexte"/>
          </w:rPr>
          <w:t>Lien</w:t>
        </w:r>
      </w:hyperlink>
      <w:r w:rsidR="00F47896">
        <w:t xml:space="preserve"> pour une meilleure visualisation)</w:t>
      </w:r>
    </w:p>
    <w:p w14:paraId="7D3465F8" w14:textId="77777777" w:rsidR="00F47896" w:rsidRPr="00F47896" w:rsidRDefault="00F47896" w:rsidP="001E20F1">
      <w:pPr>
        <w:pStyle w:val="Retraitcorpsdetexte3"/>
        <w:ind w:left="1134"/>
      </w:pPr>
    </w:p>
    <w:p w14:paraId="714DA21E" w14:textId="0B106241" w:rsidR="009A6FD3" w:rsidRDefault="009A6FD3" w:rsidP="009A6FD3">
      <w:pPr>
        <w:pStyle w:val="Titre3"/>
        <w:numPr>
          <w:ilvl w:val="2"/>
          <w:numId w:val="55"/>
        </w:numPr>
      </w:pPr>
      <w:r>
        <w:t>Menu principal</w:t>
      </w:r>
    </w:p>
    <w:p w14:paraId="089CD88F" w14:textId="5584F295" w:rsidR="009A6FD3" w:rsidRDefault="00FC770D" w:rsidP="009A6FD3">
      <w:pPr>
        <w:pStyle w:val="NormalWeb"/>
        <w:ind w:left="567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A906AF8" wp14:editId="7F4100CA">
            <wp:simplePos x="0" y="0"/>
            <wp:positionH relativeFrom="column">
              <wp:posOffset>1274445</wp:posOffset>
            </wp:positionH>
            <wp:positionV relativeFrom="paragraph">
              <wp:posOffset>96031</wp:posOffset>
            </wp:positionV>
            <wp:extent cx="3928110" cy="2793365"/>
            <wp:effectExtent l="0" t="0" r="0" b="6985"/>
            <wp:wrapThrough wrapText="bothSides">
              <wp:wrapPolygon edited="0">
                <wp:start x="0" y="0"/>
                <wp:lineTo x="0" y="21507"/>
                <wp:lineTo x="21474" y="21507"/>
                <wp:lineTo x="21474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02B67" w14:textId="66144435" w:rsidR="009A6FD3" w:rsidRDefault="009A6FD3" w:rsidP="009A6FD3">
      <w:pPr>
        <w:pStyle w:val="Retraitcorpsdetexte3"/>
      </w:pPr>
    </w:p>
    <w:p w14:paraId="28212336" w14:textId="77777777" w:rsidR="009A6FD3" w:rsidRDefault="009A6FD3" w:rsidP="009A6FD3">
      <w:pPr>
        <w:pStyle w:val="Retraitcorpsdetexte3"/>
      </w:pPr>
    </w:p>
    <w:p w14:paraId="1FF4695D" w14:textId="68314EFA" w:rsidR="009A6FD3" w:rsidRDefault="009A6FD3" w:rsidP="009A6FD3">
      <w:pPr>
        <w:pStyle w:val="Retraitcorpsdetexte3"/>
      </w:pPr>
    </w:p>
    <w:p w14:paraId="4A780072" w14:textId="2A4BE0DE" w:rsidR="009A6FD3" w:rsidRDefault="009A6FD3" w:rsidP="009A6FD3">
      <w:pPr>
        <w:pStyle w:val="Retraitcorpsdetexte3"/>
      </w:pPr>
    </w:p>
    <w:p w14:paraId="793D8489" w14:textId="4272E96F" w:rsidR="009A6FD3" w:rsidRDefault="009A6FD3" w:rsidP="009A6FD3">
      <w:pPr>
        <w:pStyle w:val="Retraitcorpsdetexte3"/>
      </w:pPr>
    </w:p>
    <w:p w14:paraId="09C8BE96" w14:textId="2C88290E" w:rsidR="009A6FD3" w:rsidRDefault="009A6FD3" w:rsidP="009A6FD3">
      <w:pPr>
        <w:pStyle w:val="Retraitcorpsdetexte3"/>
      </w:pPr>
    </w:p>
    <w:p w14:paraId="52D2B68D" w14:textId="77777777" w:rsidR="009A6FD3" w:rsidRDefault="009A6FD3" w:rsidP="009A6FD3">
      <w:pPr>
        <w:pStyle w:val="Retraitcorpsdetexte3"/>
      </w:pPr>
    </w:p>
    <w:p w14:paraId="65EAF04A" w14:textId="77777777" w:rsidR="009A6FD3" w:rsidRDefault="009A6FD3" w:rsidP="009A6FD3">
      <w:pPr>
        <w:pStyle w:val="Retraitcorpsdetexte3"/>
      </w:pPr>
    </w:p>
    <w:p w14:paraId="0C68851F" w14:textId="1C20CF0B" w:rsidR="009A6FD3" w:rsidRDefault="009A6FD3" w:rsidP="009A6FD3">
      <w:pPr>
        <w:pStyle w:val="Retraitcorpsdetexte3"/>
      </w:pPr>
    </w:p>
    <w:p w14:paraId="2499EDED" w14:textId="77777777" w:rsidR="009A6FD3" w:rsidRDefault="009A6FD3" w:rsidP="009A6FD3">
      <w:pPr>
        <w:pStyle w:val="Retraitcorpsdetexte3"/>
      </w:pPr>
    </w:p>
    <w:p w14:paraId="58D9EB2C" w14:textId="26959A1F" w:rsidR="009A6FD3" w:rsidRDefault="009A6FD3" w:rsidP="009A6FD3">
      <w:pPr>
        <w:pStyle w:val="Retraitcorpsdetexte3"/>
      </w:pPr>
    </w:p>
    <w:p w14:paraId="4E41E455" w14:textId="4EAC5184" w:rsidR="009A6FD3" w:rsidRPr="009A6FD3" w:rsidRDefault="009A6FD3" w:rsidP="009A6FD3">
      <w:pPr>
        <w:pStyle w:val="Retraitcorpsdetexte3"/>
      </w:pPr>
    </w:p>
    <w:p w14:paraId="3AC17DA8" w14:textId="445394EC" w:rsidR="009A6FD3" w:rsidRDefault="009A6FD3" w:rsidP="009A6FD3">
      <w:pPr>
        <w:pStyle w:val="Titre3"/>
        <w:numPr>
          <w:ilvl w:val="2"/>
          <w:numId w:val="55"/>
        </w:numPr>
      </w:pPr>
      <w:r>
        <w:t>Jeu en cours</w:t>
      </w:r>
    </w:p>
    <w:p w14:paraId="1164A422" w14:textId="7E9BBAC6" w:rsidR="00FC770D" w:rsidRDefault="00FC770D" w:rsidP="00FC770D">
      <w:pPr>
        <w:pStyle w:val="NormalWeb"/>
        <w:ind w:left="567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20EB0AF" wp14:editId="3846865D">
            <wp:simplePos x="0" y="0"/>
            <wp:positionH relativeFrom="column">
              <wp:posOffset>1299210</wp:posOffset>
            </wp:positionH>
            <wp:positionV relativeFrom="paragraph">
              <wp:posOffset>130175</wp:posOffset>
            </wp:positionV>
            <wp:extent cx="3957320" cy="2813685"/>
            <wp:effectExtent l="19050" t="19050" r="24130" b="24765"/>
            <wp:wrapThrough wrapText="bothSides">
              <wp:wrapPolygon edited="0">
                <wp:start x="-104" y="-146"/>
                <wp:lineTo x="-104" y="21644"/>
                <wp:lineTo x="21628" y="21644"/>
                <wp:lineTo x="21628" y="-146"/>
                <wp:lineTo x="-104" y="-146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813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8ADE8" w14:textId="77777777" w:rsidR="00FC770D" w:rsidRDefault="00FC770D" w:rsidP="00FC770D">
      <w:pPr>
        <w:pStyle w:val="Retraitcorpsdetexte3"/>
      </w:pPr>
    </w:p>
    <w:p w14:paraId="42804C22" w14:textId="77777777" w:rsidR="00FC770D" w:rsidRDefault="00FC770D" w:rsidP="00FC770D">
      <w:pPr>
        <w:pStyle w:val="Retraitcorpsdetexte3"/>
      </w:pPr>
    </w:p>
    <w:p w14:paraId="50095B9C" w14:textId="77777777" w:rsidR="00FC770D" w:rsidRDefault="00FC770D" w:rsidP="00FC770D">
      <w:pPr>
        <w:pStyle w:val="Retraitcorpsdetexte3"/>
      </w:pPr>
    </w:p>
    <w:p w14:paraId="7A872E1D" w14:textId="77777777" w:rsidR="00FC770D" w:rsidRDefault="00FC770D" w:rsidP="00FC770D">
      <w:pPr>
        <w:pStyle w:val="Retraitcorpsdetexte3"/>
      </w:pPr>
    </w:p>
    <w:p w14:paraId="577110E4" w14:textId="77777777" w:rsidR="00FC770D" w:rsidRDefault="00FC770D" w:rsidP="00FC770D">
      <w:pPr>
        <w:pStyle w:val="Retraitcorpsdetexte3"/>
      </w:pPr>
    </w:p>
    <w:p w14:paraId="07400C19" w14:textId="77777777" w:rsidR="00FC770D" w:rsidRDefault="00FC770D" w:rsidP="00FC770D">
      <w:pPr>
        <w:pStyle w:val="Retraitcorpsdetexte3"/>
      </w:pPr>
    </w:p>
    <w:p w14:paraId="4EC87A26" w14:textId="77777777" w:rsidR="00FC770D" w:rsidRDefault="00FC770D" w:rsidP="00FC770D">
      <w:pPr>
        <w:pStyle w:val="Retraitcorpsdetexte3"/>
      </w:pPr>
    </w:p>
    <w:p w14:paraId="138B054D" w14:textId="77777777" w:rsidR="00FC770D" w:rsidRDefault="00FC770D" w:rsidP="00FC770D">
      <w:pPr>
        <w:pStyle w:val="Retraitcorpsdetexte3"/>
      </w:pPr>
    </w:p>
    <w:p w14:paraId="40F1ED89" w14:textId="77777777" w:rsidR="00FC770D" w:rsidRDefault="00FC770D" w:rsidP="00FC770D">
      <w:pPr>
        <w:pStyle w:val="Retraitcorpsdetexte3"/>
      </w:pPr>
    </w:p>
    <w:p w14:paraId="59B2EC07" w14:textId="77777777" w:rsidR="00FC770D" w:rsidRDefault="00FC770D" w:rsidP="00FC770D">
      <w:pPr>
        <w:pStyle w:val="Retraitcorpsdetexte3"/>
      </w:pPr>
    </w:p>
    <w:p w14:paraId="1D9266C5" w14:textId="77777777" w:rsidR="00FC770D" w:rsidRDefault="00FC770D" w:rsidP="00FC770D">
      <w:pPr>
        <w:pStyle w:val="Retraitcorpsdetexte3"/>
      </w:pPr>
    </w:p>
    <w:p w14:paraId="274329D7" w14:textId="77777777" w:rsidR="00FC770D" w:rsidRDefault="00FC770D" w:rsidP="00FC770D">
      <w:pPr>
        <w:pStyle w:val="Retraitcorpsdetexte3"/>
      </w:pPr>
    </w:p>
    <w:p w14:paraId="276D5DBF" w14:textId="77777777" w:rsidR="00FC770D" w:rsidRDefault="00FC770D" w:rsidP="00FC770D">
      <w:pPr>
        <w:pStyle w:val="Retraitcorpsdetexte3"/>
      </w:pPr>
    </w:p>
    <w:p w14:paraId="36AEFC3A" w14:textId="77777777" w:rsidR="00FC770D" w:rsidRPr="00FC770D" w:rsidRDefault="00FC770D" w:rsidP="00FC770D">
      <w:pPr>
        <w:pStyle w:val="Retraitcorpsdetexte3"/>
      </w:pPr>
    </w:p>
    <w:p w14:paraId="395ACCBC" w14:textId="1AA0C15A" w:rsidR="009A6FD3" w:rsidRDefault="009A6FD3" w:rsidP="009A6FD3">
      <w:pPr>
        <w:pStyle w:val="Titre3"/>
        <w:numPr>
          <w:ilvl w:val="2"/>
          <w:numId w:val="55"/>
        </w:numPr>
      </w:pPr>
      <w:r>
        <w:lastRenderedPageBreak/>
        <w:t>Fin de jeu</w:t>
      </w:r>
    </w:p>
    <w:p w14:paraId="5EE84CE5" w14:textId="24264B26" w:rsidR="00FC770D" w:rsidRDefault="004F65EA" w:rsidP="00A87F9B">
      <w:pPr>
        <w:pStyle w:val="NormalWeb"/>
        <w:ind w:left="567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CA4F217" wp14:editId="2421E6DB">
            <wp:simplePos x="0" y="0"/>
            <wp:positionH relativeFrom="column">
              <wp:posOffset>1316355</wp:posOffset>
            </wp:positionH>
            <wp:positionV relativeFrom="paragraph">
              <wp:posOffset>263525</wp:posOffset>
            </wp:positionV>
            <wp:extent cx="4039870" cy="2872105"/>
            <wp:effectExtent l="19050" t="19050" r="17780" b="23495"/>
            <wp:wrapThrough wrapText="bothSides">
              <wp:wrapPolygon edited="0">
                <wp:start x="-102" y="-143"/>
                <wp:lineTo x="-102" y="21633"/>
                <wp:lineTo x="21593" y="21633"/>
                <wp:lineTo x="21593" y="-143"/>
                <wp:lineTo x="-102" y="-143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872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4A65" w14:textId="057BC067" w:rsidR="00FC770D" w:rsidRDefault="00FC770D" w:rsidP="00FC770D">
      <w:pPr>
        <w:pStyle w:val="Retraitcorpsdetexte3"/>
      </w:pPr>
    </w:p>
    <w:p w14:paraId="10259DB0" w14:textId="77777777" w:rsidR="00FC770D" w:rsidRDefault="00FC770D" w:rsidP="00FC770D">
      <w:pPr>
        <w:pStyle w:val="Retraitcorpsdetexte3"/>
      </w:pPr>
    </w:p>
    <w:p w14:paraId="128E4B63" w14:textId="77777777" w:rsidR="00FC770D" w:rsidRDefault="00FC770D" w:rsidP="00FC770D">
      <w:pPr>
        <w:pStyle w:val="Retraitcorpsdetexte3"/>
      </w:pPr>
    </w:p>
    <w:p w14:paraId="28A0086E" w14:textId="77777777" w:rsidR="00A87F9B" w:rsidRDefault="00A87F9B" w:rsidP="00FC770D">
      <w:pPr>
        <w:pStyle w:val="Retraitcorpsdetexte3"/>
      </w:pPr>
    </w:p>
    <w:p w14:paraId="4E092C4E" w14:textId="77777777" w:rsidR="00A87F9B" w:rsidRDefault="00A87F9B" w:rsidP="00FC770D">
      <w:pPr>
        <w:pStyle w:val="Retraitcorpsdetexte3"/>
      </w:pPr>
    </w:p>
    <w:p w14:paraId="78DB1EFA" w14:textId="77777777" w:rsidR="00A87F9B" w:rsidRDefault="00A87F9B" w:rsidP="00FC770D">
      <w:pPr>
        <w:pStyle w:val="Retraitcorpsdetexte3"/>
      </w:pPr>
    </w:p>
    <w:p w14:paraId="066E3339" w14:textId="77777777" w:rsidR="00A87F9B" w:rsidRDefault="00A87F9B" w:rsidP="00FC770D">
      <w:pPr>
        <w:pStyle w:val="Retraitcorpsdetexte3"/>
      </w:pPr>
    </w:p>
    <w:p w14:paraId="0CED5C1B" w14:textId="77777777" w:rsidR="00A87F9B" w:rsidRDefault="00A87F9B" w:rsidP="00FC770D">
      <w:pPr>
        <w:pStyle w:val="Retraitcorpsdetexte3"/>
      </w:pPr>
    </w:p>
    <w:p w14:paraId="734F0702" w14:textId="77777777" w:rsidR="00A87F9B" w:rsidRDefault="00A87F9B" w:rsidP="00FC770D">
      <w:pPr>
        <w:pStyle w:val="Retraitcorpsdetexte3"/>
      </w:pPr>
    </w:p>
    <w:p w14:paraId="017F02E8" w14:textId="77777777" w:rsidR="00A87F9B" w:rsidRDefault="00A87F9B" w:rsidP="00FC770D">
      <w:pPr>
        <w:pStyle w:val="Retraitcorpsdetexte3"/>
      </w:pPr>
    </w:p>
    <w:p w14:paraId="74E8E0CC" w14:textId="77777777" w:rsidR="00A87F9B" w:rsidRDefault="00A87F9B" w:rsidP="00FC770D">
      <w:pPr>
        <w:pStyle w:val="Retraitcorpsdetexte3"/>
      </w:pPr>
    </w:p>
    <w:p w14:paraId="45B6011D" w14:textId="77777777" w:rsidR="00A87F9B" w:rsidRDefault="00A87F9B" w:rsidP="00FC770D">
      <w:pPr>
        <w:pStyle w:val="Retraitcorpsdetexte3"/>
      </w:pPr>
    </w:p>
    <w:p w14:paraId="56089774" w14:textId="77777777" w:rsidR="00A87F9B" w:rsidRPr="00FC770D" w:rsidRDefault="00A87F9B" w:rsidP="00FC770D">
      <w:pPr>
        <w:pStyle w:val="Retraitcorpsdetexte3"/>
      </w:pPr>
    </w:p>
    <w:p w14:paraId="3E57C7B6" w14:textId="608175B7" w:rsidR="009A6FD3" w:rsidRDefault="009A6FD3" w:rsidP="009A6FD3">
      <w:pPr>
        <w:pStyle w:val="Titre3"/>
        <w:numPr>
          <w:ilvl w:val="2"/>
          <w:numId w:val="55"/>
        </w:numPr>
      </w:pPr>
      <w:r>
        <w:t>Editeur de niveau</w:t>
      </w:r>
    </w:p>
    <w:p w14:paraId="6E9A8728" w14:textId="23141AE8" w:rsidR="00A87F9B" w:rsidRDefault="00A87F9B" w:rsidP="00A87F9B">
      <w:pPr>
        <w:pStyle w:val="NormalWeb"/>
        <w:ind w:left="567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3CEC64E" wp14:editId="60226FA5">
            <wp:simplePos x="0" y="0"/>
            <wp:positionH relativeFrom="column">
              <wp:posOffset>1316355</wp:posOffset>
            </wp:positionH>
            <wp:positionV relativeFrom="paragraph">
              <wp:posOffset>120650</wp:posOffset>
            </wp:positionV>
            <wp:extent cx="4051300" cy="2880360"/>
            <wp:effectExtent l="19050" t="19050" r="25400" b="15240"/>
            <wp:wrapThrough wrapText="bothSides">
              <wp:wrapPolygon edited="0">
                <wp:start x="-102" y="-143"/>
                <wp:lineTo x="-102" y="21571"/>
                <wp:lineTo x="21634" y="21571"/>
                <wp:lineTo x="21634" y="-143"/>
                <wp:lineTo x="-102" y="-143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880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3DDEB" w14:textId="77777777" w:rsidR="00FC770D" w:rsidRDefault="00FC770D" w:rsidP="00FC770D">
      <w:pPr>
        <w:pStyle w:val="Retraitcorpsdetexte3"/>
      </w:pPr>
    </w:p>
    <w:p w14:paraId="1AC6D7E7" w14:textId="77777777" w:rsidR="00A87F9B" w:rsidRDefault="00A87F9B" w:rsidP="00FC770D">
      <w:pPr>
        <w:pStyle w:val="Retraitcorpsdetexte3"/>
      </w:pPr>
    </w:p>
    <w:p w14:paraId="3F8220F7" w14:textId="77777777" w:rsidR="00A87F9B" w:rsidRDefault="00A87F9B" w:rsidP="00FC770D">
      <w:pPr>
        <w:pStyle w:val="Retraitcorpsdetexte3"/>
      </w:pPr>
    </w:p>
    <w:p w14:paraId="6FA13413" w14:textId="77777777" w:rsidR="008B36DF" w:rsidRDefault="008B36DF" w:rsidP="00FC770D">
      <w:pPr>
        <w:pStyle w:val="Retraitcorpsdetexte3"/>
      </w:pPr>
    </w:p>
    <w:p w14:paraId="3D215C06" w14:textId="77777777" w:rsidR="008B36DF" w:rsidRDefault="008B36DF" w:rsidP="00FC770D">
      <w:pPr>
        <w:pStyle w:val="Retraitcorpsdetexte3"/>
      </w:pPr>
    </w:p>
    <w:p w14:paraId="3DAC6D5C" w14:textId="77777777" w:rsidR="008B36DF" w:rsidRDefault="008B36DF" w:rsidP="00FC770D">
      <w:pPr>
        <w:pStyle w:val="Retraitcorpsdetexte3"/>
      </w:pPr>
    </w:p>
    <w:p w14:paraId="73214FE6" w14:textId="77777777" w:rsidR="008B36DF" w:rsidRDefault="008B36DF" w:rsidP="00FC770D">
      <w:pPr>
        <w:pStyle w:val="Retraitcorpsdetexte3"/>
      </w:pPr>
    </w:p>
    <w:p w14:paraId="71E8A48A" w14:textId="77777777" w:rsidR="008B36DF" w:rsidRPr="00FC770D" w:rsidRDefault="008B36DF" w:rsidP="00FC770D">
      <w:pPr>
        <w:pStyle w:val="Retraitcorpsdetexte3"/>
      </w:pPr>
    </w:p>
    <w:p w14:paraId="7E7D01E3" w14:textId="77777777" w:rsidR="008B36DF" w:rsidRDefault="008B36DF">
      <w:pPr>
        <w:rPr>
          <w:rFonts w:asciiTheme="majorHAnsi" w:hAnsiTheme="majorHAnsi" w:cs="Arial"/>
          <w:bCs/>
          <w:i/>
          <w:sz w:val="24"/>
          <w:szCs w:val="26"/>
        </w:rPr>
      </w:pPr>
      <w:r>
        <w:br w:type="page"/>
      </w:r>
    </w:p>
    <w:p w14:paraId="1A324349" w14:textId="6F959DD8" w:rsidR="009A6FD3" w:rsidRDefault="009A6FD3" w:rsidP="009A6FD3">
      <w:pPr>
        <w:pStyle w:val="Titre3"/>
        <w:numPr>
          <w:ilvl w:val="2"/>
          <w:numId w:val="55"/>
        </w:numPr>
      </w:pPr>
      <w:r>
        <w:lastRenderedPageBreak/>
        <w:t>Highscore</w:t>
      </w:r>
    </w:p>
    <w:p w14:paraId="4B0B169C" w14:textId="596968CA" w:rsidR="008B36DF" w:rsidRDefault="008B36DF" w:rsidP="008B36DF">
      <w:pPr>
        <w:pStyle w:val="NormalWeb"/>
        <w:ind w:left="567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622F48DC" wp14:editId="500EBAD5">
            <wp:simplePos x="0" y="0"/>
            <wp:positionH relativeFrom="column">
              <wp:posOffset>1338580</wp:posOffset>
            </wp:positionH>
            <wp:positionV relativeFrom="paragraph">
              <wp:posOffset>118745</wp:posOffset>
            </wp:positionV>
            <wp:extent cx="4172585" cy="2966720"/>
            <wp:effectExtent l="19050" t="19050" r="18415" b="24130"/>
            <wp:wrapThrough wrapText="bothSides">
              <wp:wrapPolygon edited="0">
                <wp:start x="-99" y="-139"/>
                <wp:lineTo x="-99" y="21637"/>
                <wp:lineTo x="21597" y="21637"/>
                <wp:lineTo x="21597" y="-139"/>
                <wp:lineTo x="-99" y="-139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96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A6B86" w14:textId="2AF6CED4" w:rsidR="008B36DF" w:rsidRDefault="008B36DF" w:rsidP="008B36DF">
      <w:pPr>
        <w:pStyle w:val="Retraitcorpsdetexte3"/>
      </w:pPr>
    </w:p>
    <w:p w14:paraId="1AEEFBEB" w14:textId="77777777" w:rsidR="004F65EA" w:rsidRDefault="004F65EA" w:rsidP="008B36DF">
      <w:pPr>
        <w:pStyle w:val="Retraitcorpsdetexte3"/>
      </w:pPr>
    </w:p>
    <w:p w14:paraId="17680893" w14:textId="77777777" w:rsidR="004F65EA" w:rsidRDefault="004F65EA" w:rsidP="008B36DF">
      <w:pPr>
        <w:pStyle w:val="Retraitcorpsdetexte3"/>
      </w:pPr>
    </w:p>
    <w:p w14:paraId="44072E88" w14:textId="77777777" w:rsidR="004F65EA" w:rsidRDefault="004F65EA" w:rsidP="008B36DF">
      <w:pPr>
        <w:pStyle w:val="Retraitcorpsdetexte3"/>
      </w:pPr>
    </w:p>
    <w:p w14:paraId="6ED1408E" w14:textId="77777777" w:rsidR="004F65EA" w:rsidRDefault="004F65EA" w:rsidP="008B36DF">
      <w:pPr>
        <w:pStyle w:val="Retraitcorpsdetexte3"/>
      </w:pPr>
    </w:p>
    <w:p w14:paraId="48FC816D" w14:textId="77777777" w:rsidR="004F65EA" w:rsidRDefault="004F65EA" w:rsidP="008B36DF">
      <w:pPr>
        <w:pStyle w:val="Retraitcorpsdetexte3"/>
      </w:pPr>
    </w:p>
    <w:p w14:paraId="43272B3D" w14:textId="77777777" w:rsidR="004F65EA" w:rsidRDefault="004F65EA" w:rsidP="008B36DF">
      <w:pPr>
        <w:pStyle w:val="Retraitcorpsdetexte3"/>
      </w:pPr>
    </w:p>
    <w:p w14:paraId="6DCDEB39" w14:textId="77777777" w:rsidR="004F65EA" w:rsidRDefault="004F65EA" w:rsidP="008B36DF">
      <w:pPr>
        <w:pStyle w:val="Retraitcorpsdetexte3"/>
      </w:pPr>
    </w:p>
    <w:p w14:paraId="352A32B9" w14:textId="77777777" w:rsidR="004F65EA" w:rsidRDefault="004F65EA" w:rsidP="008B36DF">
      <w:pPr>
        <w:pStyle w:val="Retraitcorpsdetexte3"/>
      </w:pPr>
    </w:p>
    <w:p w14:paraId="2F2843DF" w14:textId="77777777" w:rsidR="004F65EA" w:rsidRDefault="004F65EA" w:rsidP="008B36DF">
      <w:pPr>
        <w:pStyle w:val="Retraitcorpsdetexte3"/>
      </w:pPr>
    </w:p>
    <w:p w14:paraId="15D46F9F" w14:textId="77777777" w:rsidR="004F65EA" w:rsidRDefault="004F65EA" w:rsidP="008B36DF">
      <w:pPr>
        <w:pStyle w:val="Retraitcorpsdetexte3"/>
      </w:pPr>
    </w:p>
    <w:p w14:paraId="2EBB80FB" w14:textId="77777777" w:rsidR="004F65EA" w:rsidRDefault="004F65EA" w:rsidP="008B36DF">
      <w:pPr>
        <w:pStyle w:val="Retraitcorpsdetexte3"/>
      </w:pPr>
    </w:p>
    <w:p w14:paraId="14B6C18B" w14:textId="77777777" w:rsidR="004F65EA" w:rsidRPr="008B36DF" w:rsidRDefault="004F65EA" w:rsidP="008B36DF">
      <w:pPr>
        <w:pStyle w:val="Retraitcorpsdetexte3"/>
      </w:pPr>
    </w:p>
    <w:p w14:paraId="7DE123D2" w14:textId="11C3F3CA" w:rsidR="009A6FD3" w:rsidRDefault="009A6FD3" w:rsidP="009A6FD3">
      <w:pPr>
        <w:pStyle w:val="Titre3"/>
        <w:numPr>
          <w:ilvl w:val="2"/>
          <w:numId w:val="55"/>
        </w:numPr>
      </w:pPr>
      <w:r>
        <w:t>A</w:t>
      </w:r>
      <w:r w:rsidR="004F65EA">
        <w:t xml:space="preserve"> </w:t>
      </w:r>
      <w:r>
        <w:t>propos</w:t>
      </w:r>
    </w:p>
    <w:p w14:paraId="554419E4" w14:textId="3479F232" w:rsidR="009A6FD3" w:rsidRDefault="009A6FD3" w:rsidP="009A6FD3">
      <w:pPr>
        <w:pStyle w:val="Retraitcorpsdetexte3"/>
      </w:pPr>
    </w:p>
    <w:p w14:paraId="6ABBF736" w14:textId="454D2F0C" w:rsidR="008B36DF" w:rsidRDefault="004F65EA" w:rsidP="008B36DF">
      <w:pPr>
        <w:pStyle w:val="NormalWeb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243B678" wp14:editId="3389FF2A">
            <wp:simplePos x="0" y="0"/>
            <wp:positionH relativeFrom="column">
              <wp:posOffset>1324208</wp:posOffset>
            </wp:positionH>
            <wp:positionV relativeFrom="paragraph">
              <wp:posOffset>56515</wp:posOffset>
            </wp:positionV>
            <wp:extent cx="4247515" cy="3020060"/>
            <wp:effectExtent l="19050" t="19050" r="19685" b="27940"/>
            <wp:wrapThrough wrapText="bothSides">
              <wp:wrapPolygon edited="0">
                <wp:start x="-97" y="-136"/>
                <wp:lineTo x="-97" y="21664"/>
                <wp:lineTo x="21603" y="21664"/>
                <wp:lineTo x="21603" y="-136"/>
                <wp:lineTo x="-97" y="-136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02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38D4F" w14:textId="77777777" w:rsidR="008B36DF" w:rsidRPr="009A6FD3" w:rsidRDefault="008B36DF" w:rsidP="009A6FD3">
      <w:pPr>
        <w:pStyle w:val="Retraitcorpsdetexte3"/>
      </w:pPr>
    </w:p>
    <w:p w14:paraId="2B532AAE" w14:textId="77777777" w:rsidR="00755754" w:rsidRDefault="00755754">
      <w:pPr>
        <w:rPr>
          <w:rFonts w:asciiTheme="majorHAnsi" w:hAnsiTheme="majorHAnsi" w:cs="Arial"/>
          <w:bCs/>
          <w:i/>
          <w:sz w:val="24"/>
          <w:szCs w:val="26"/>
        </w:rPr>
      </w:pPr>
      <w:bookmarkStart w:id="20" w:name="_Toc178926956"/>
      <w:r>
        <w:br w:type="page"/>
      </w:r>
    </w:p>
    <w:p w14:paraId="57F47B7A" w14:textId="49FD32AF" w:rsidR="000E626A" w:rsidRDefault="000E626A" w:rsidP="00F10E20">
      <w:pPr>
        <w:pStyle w:val="Titre3"/>
      </w:pPr>
      <w:r>
        <w:lastRenderedPageBreak/>
        <w:t xml:space="preserve">Maquette </w:t>
      </w:r>
      <w:r w:rsidR="00F10E20">
        <w:t>haute-fidélité</w:t>
      </w:r>
      <w:bookmarkEnd w:id="20"/>
      <w:r w:rsidR="005C481E">
        <w:t xml:space="preserve"> </w:t>
      </w:r>
      <w:r w:rsidR="005C481E">
        <w:t>(</w:t>
      </w:r>
      <w:hyperlink r:id="rId24" w:history="1">
        <w:r w:rsidR="005C481E">
          <w:rPr>
            <w:rStyle w:val="Lienhypertexte"/>
          </w:rPr>
          <w:t>Lie</w:t>
        </w:r>
        <w:r w:rsidR="005C481E">
          <w:rPr>
            <w:rStyle w:val="Lienhypertexte"/>
          </w:rPr>
          <w:t>n</w:t>
        </w:r>
      </w:hyperlink>
      <w:r w:rsidR="005C481E">
        <w:t xml:space="preserve"> pour une meilleure visualisation)</w:t>
      </w:r>
    </w:p>
    <w:p w14:paraId="7AD8008E" w14:textId="77777777" w:rsidR="00755754" w:rsidRPr="00755754" w:rsidRDefault="00755754" w:rsidP="00755754">
      <w:pPr>
        <w:pStyle w:val="Retraitcorpsdetexte3"/>
      </w:pPr>
    </w:p>
    <w:p w14:paraId="20C37702" w14:textId="575391FC" w:rsidR="00755754" w:rsidRDefault="00755754" w:rsidP="00755754">
      <w:pPr>
        <w:pStyle w:val="Retraitcorpsdetexte3"/>
      </w:pPr>
      <w:r>
        <w:t>Editeur de niveau</w:t>
      </w:r>
    </w:p>
    <w:p w14:paraId="3A5FD386" w14:textId="7B374C0B" w:rsidR="00755754" w:rsidRDefault="00755754" w:rsidP="00755754">
      <w:pPr>
        <w:pStyle w:val="NormalWeb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1A7FF828" wp14:editId="4B9A3A87">
            <wp:simplePos x="0" y="0"/>
            <wp:positionH relativeFrom="column">
              <wp:posOffset>1350010</wp:posOffset>
            </wp:positionH>
            <wp:positionV relativeFrom="paragraph">
              <wp:posOffset>107228</wp:posOffset>
            </wp:positionV>
            <wp:extent cx="4223385" cy="3002915"/>
            <wp:effectExtent l="19050" t="19050" r="24765" b="26035"/>
            <wp:wrapThrough wrapText="bothSides">
              <wp:wrapPolygon edited="0">
                <wp:start x="-97" y="-137"/>
                <wp:lineTo x="-97" y="21650"/>
                <wp:lineTo x="21629" y="21650"/>
                <wp:lineTo x="21629" y="-137"/>
                <wp:lineTo x="-97" y="-137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3002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0070C" w14:textId="5FC7488E" w:rsidR="00755754" w:rsidRPr="00755754" w:rsidRDefault="00755754" w:rsidP="00755754">
      <w:pPr>
        <w:pStyle w:val="Retraitcorpsdetexte3"/>
      </w:pPr>
    </w:p>
    <w:p w14:paraId="01E2B9C9" w14:textId="36B6F470" w:rsidR="009D5814" w:rsidRDefault="009D5814" w:rsidP="009D5814">
      <w:pPr>
        <w:pStyle w:val="Titre3"/>
      </w:pPr>
      <w:bookmarkStart w:id="21" w:name="_Toc178926957"/>
      <w:r>
        <w:lastRenderedPageBreak/>
        <w:t>Fonctionnalités supplémentaires tirées des Personas + élément original</w:t>
      </w:r>
      <w:bookmarkEnd w:id="21"/>
    </w:p>
    <w:p w14:paraId="6B873F92" w14:textId="094191B3" w:rsidR="009D5814" w:rsidRPr="009D5814" w:rsidRDefault="009D5814" w:rsidP="009D5814">
      <w:pPr>
        <w:pStyle w:val="Titre3"/>
      </w:pPr>
      <w:bookmarkStart w:id="22" w:name="_Toc178926958"/>
      <w:r>
        <w:t>Prototype cliquable (FIGMA)</w:t>
      </w:r>
      <w:bookmarkEnd w:id="22"/>
    </w:p>
    <w:p w14:paraId="5931E829" w14:textId="77777777" w:rsidR="00F10E20" w:rsidRDefault="00F10E20" w:rsidP="00F10E20">
      <w:pPr>
        <w:pStyle w:val="Titre3"/>
      </w:pPr>
      <w:bookmarkStart w:id="23" w:name="_Toc178926959"/>
      <w:r>
        <w:t>Choix effectués</w:t>
      </w:r>
      <w:bookmarkEnd w:id="23"/>
    </w:p>
    <w:p w14:paraId="6AA45BDC" w14:textId="77777777" w:rsidR="006632C5" w:rsidRDefault="00F10E20" w:rsidP="006632C5">
      <w:pPr>
        <w:pStyle w:val="Titre2"/>
      </w:pPr>
      <w:bookmarkStart w:id="24" w:name="_Toc178926960"/>
      <w:r>
        <w:t>Evaluation</w:t>
      </w:r>
      <w:bookmarkEnd w:id="24"/>
    </w:p>
    <w:p w14:paraId="3E650780" w14:textId="77777777" w:rsidR="006632C5" w:rsidRDefault="006632C5" w:rsidP="006632C5">
      <w:pPr>
        <w:pStyle w:val="Titre1"/>
      </w:pPr>
      <w:bookmarkStart w:id="25" w:name="_Toc178926961"/>
      <w:r>
        <w:t>partie poo</w:t>
      </w:r>
      <w:bookmarkEnd w:id="25"/>
    </w:p>
    <w:p w14:paraId="44DD87A6" w14:textId="77777777" w:rsidR="006632C5" w:rsidRDefault="004C58AF" w:rsidP="004C58AF">
      <w:pPr>
        <w:pStyle w:val="Titre2"/>
      </w:pPr>
      <w:bookmarkStart w:id="26" w:name="_Toc178926962"/>
      <w:r>
        <w:t>Analyse</w:t>
      </w:r>
      <w:r w:rsidR="00CB414C">
        <w:t>s</w:t>
      </w:r>
      <w:r>
        <w:t xml:space="preserve"> fonctionnelle</w:t>
      </w:r>
      <w:r w:rsidR="00CB414C">
        <w:t>s</w:t>
      </w:r>
      <w:r>
        <w:t xml:space="preserve"> (Users Stories)</w:t>
      </w:r>
      <w:bookmarkEnd w:id="26"/>
    </w:p>
    <w:p w14:paraId="01A9D675" w14:textId="77777777" w:rsidR="004C58AF" w:rsidRDefault="004C58AF" w:rsidP="004C58AF">
      <w:pPr>
        <w:pStyle w:val="Titre2"/>
      </w:pPr>
      <w:bookmarkStart w:id="27" w:name="_Toc178926963"/>
      <w:r>
        <w:t>Automatique du code (manuel de référence)</w:t>
      </w:r>
      <w:bookmarkEnd w:id="27"/>
    </w:p>
    <w:p w14:paraId="6B94F03D" w14:textId="77777777" w:rsidR="004C58AF" w:rsidRDefault="004C58AF" w:rsidP="004C58AF">
      <w:pPr>
        <w:pStyle w:val="Titre2"/>
      </w:pPr>
      <w:bookmarkStart w:id="28" w:name="_Toc178926964"/>
      <w:r>
        <w:t>Schémas des classes</w:t>
      </w:r>
      <w:bookmarkEnd w:id="28"/>
    </w:p>
    <w:p w14:paraId="4BD134AB" w14:textId="77777777" w:rsidR="004C58AF" w:rsidRDefault="004C58AF" w:rsidP="004C58AF">
      <w:pPr>
        <w:pStyle w:val="Titre2"/>
      </w:pPr>
      <w:bookmarkStart w:id="29" w:name="_Toc178926965"/>
      <w:r>
        <w:t>Implémentation spécifique</w:t>
      </w:r>
      <w:bookmarkEnd w:id="29"/>
    </w:p>
    <w:p w14:paraId="33DE67B4" w14:textId="77777777" w:rsidR="00743D81" w:rsidRDefault="00743D81" w:rsidP="00743D81">
      <w:pPr>
        <w:pStyle w:val="Titre1"/>
      </w:pPr>
      <w:bookmarkStart w:id="30" w:name="_Toc178926966"/>
      <w:r>
        <w:t>PARTIE DB</w:t>
      </w:r>
      <w:bookmarkEnd w:id="30"/>
    </w:p>
    <w:p w14:paraId="763D2739" w14:textId="77777777" w:rsidR="00743D81" w:rsidRDefault="00743D81" w:rsidP="00743D81">
      <w:pPr>
        <w:pStyle w:val="Titre2"/>
      </w:pPr>
      <w:bookmarkStart w:id="31" w:name="_Toc178926967"/>
      <w:r>
        <w:t>MCD</w:t>
      </w:r>
      <w:bookmarkEnd w:id="31"/>
    </w:p>
    <w:p w14:paraId="2316B6D0" w14:textId="77777777" w:rsidR="00743D81" w:rsidRDefault="00743D81" w:rsidP="00743D81">
      <w:pPr>
        <w:pStyle w:val="Titre3"/>
      </w:pPr>
      <w:bookmarkStart w:id="32" w:name="_Toc178926968"/>
      <w:r>
        <w:t>Description des tables</w:t>
      </w:r>
      <w:bookmarkEnd w:id="32"/>
    </w:p>
    <w:p w14:paraId="396FFBD7" w14:textId="77777777" w:rsidR="00743D81" w:rsidRDefault="00743D81" w:rsidP="00743D81">
      <w:pPr>
        <w:pStyle w:val="Titre3"/>
      </w:pPr>
      <w:bookmarkStart w:id="33" w:name="_Toc178926969"/>
      <w:r>
        <w:t>Description de</w:t>
      </w:r>
      <w:bookmarkEnd w:id="33"/>
      <w:r>
        <w:t xml:space="preserve"> </w:t>
      </w:r>
    </w:p>
    <w:p w14:paraId="181D3C60" w14:textId="77777777" w:rsidR="00743D81" w:rsidRPr="00743D81" w:rsidRDefault="00743D81" w:rsidP="00743D81">
      <w:pPr>
        <w:pStyle w:val="Titre3"/>
      </w:pPr>
      <w:bookmarkStart w:id="34" w:name="_Toc178926970"/>
      <w:r>
        <w:t>Description de</w:t>
      </w:r>
      <w:bookmarkEnd w:id="34"/>
      <w:r>
        <w:t xml:space="preserve"> </w:t>
      </w:r>
    </w:p>
    <w:p w14:paraId="34A1FD7A" w14:textId="77777777" w:rsidR="00743D81" w:rsidRDefault="00743D81" w:rsidP="00743D81">
      <w:pPr>
        <w:pStyle w:val="Titre2"/>
      </w:pPr>
      <w:bookmarkStart w:id="35" w:name="_Toc178926971"/>
      <w:r>
        <w:t>MLD</w:t>
      </w:r>
      <w:bookmarkEnd w:id="35"/>
    </w:p>
    <w:p w14:paraId="4585F98D" w14:textId="12384483" w:rsidR="00743D81" w:rsidRDefault="00743D81" w:rsidP="00743D81">
      <w:pPr>
        <w:pStyle w:val="Titre2"/>
      </w:pPr>
      <w:bookmarkStart w:id="36" w:name="_Toc178926972"/>
      <w:r>
        <w:t>S</w:t>
      </w:r>
      <w:r w:rsidR="001B6D72">
        <w:t>cript</w:t>
      </w:r>
      <w:r>
        <w:t xml:space="preserve"> SQL</w:t>
      </w:r>
      <w:bookmarkEnd w:id="36"/>
    </w:p>
    <w:p w14:paraId="56AEF73C" w14:textId="66CFD085" w:rsidR="00EA6D3B" w:rsidRDefault="001B6D72" w:rsidP="00EA6D3B">
      <w:pPr>
        <w:pStyle w:val="Titre2"/>
      </w:pPr>
      <w:bookmarkStart w:id="37" w:name="_Toc178926973"/>
      <w:r>
        <w:t>Base de données</w:t>
      </w:r>
      <w:bookmarkEnd w:id="37"/>
    </w:p>
    <w:p w14:paraId="058BC9EE" w14:textId="586D4091" w:rsidR="00922967" w:rsidRDefault="005E5F85" w:rsidP="00922967">
      <w:pPr>
        <w:pStyle w:val="Retraitcorpsdetexte"/>
        <w:numPr>
          <w:ilvl w:val="0"/>
          <w:numId w:val="51"/>
        </w:numPr>
      </w:pPr>
      <w:r>
        <w:t>Au</w:t>
      </w:r>
      <w:r w:rsidR="00922967">
        <w:t xml:space="preserve"> moins deux niveaux de jeu</w:t>
      </w:r>
    </w:p>
    <w:p w14:paraId="5ECE5C44" w14:textId="628497E1" w:rsidR="00922967" w:rsidRDefault="005E5F85" w:rsidP="00922967">
      <w:pPr>
        <w:pStyle w:val="Retraitcorpsdetexte"/>
        <w:numPr>
          <w:ilvl w:val="0"/>
          <w:numId w:val="51"/>
        </w:numPr>
      </w:pPr>
      <w:r>
        <w:t>Deux</w:t>
      </w:r>
      <w:r w:rsidR="00922967">
        <w:t xml:space="preserve"> joueurs correspondants à vos </w:t>
      </w:r>
      <w:r>
        <w:t>Personas</w:t>
      </w:r>
      <w:r w:rsidR="00922967">
        <w:t xml:space="preserve"> UX</w:t>
      </w:r>
    </w:p>
    <w:p w14:paraId="2DB68E5F" w14:textId="651B65AE" w:rsidR="00922967" w:rsidRDefault="005E5F85" w:rsidP="00922967">
      <w:pPr>
        <w:pStyle w:val="Retraitcorpsdetexte"/>
        <w:numPr>
          <w:ilvl w:val="0"/>
          <w:numId w:val="51"/>
        </w:numPr>
      </w:pPr>
      <w:r>
        <w:t>Un</w:t>
      </w:r>
      <w:r w:rsidR="00922967">
        <w:t xml:space="preserve"> joueur devra être présent par niveau</w:t>
      </w:r>
    </w:p>
    <w:p w14:paraId="453C857A" w14:textId="59CC6A93" w:rsidR="00922967" w:rsidRDefault="005E5F85" w:rsidP="00922967">
      <w:pPr>
        <w:pStyle w:val="Retraitcorpsdetexte"/>
        <w:numPr>
          <w:ilvl w:val="0"/>
          <w:numId w:val="51"/>
        </w:numPr>
      </w:pPr>
      <w:r>
        <w:t>Les</w:t>
      </w:r>
      <w:r w:rsidR="00922967">
        <w:t xml:space="preserve"> informations concernant les ennemis et les joueurs devront correspondre exactement à ce qui sera implémenté dans votre </w:t>
      </w:r>
      <w:r>
        <w:t>jeu (</w:t>
      </w:r>
      <w:r w:rsidR="00922967">
        <w:t>ex: si vous aurez 10 ennemis, nous devons retrouvez ces 10 ennemis dans votre jeu de données. Idem pour les obstacles, etc.)</w:t>
      </w:r>
    </w:p>
    <w:p w14:paraId="1E38CCF9" w14:textId="442F8D31" w:rsidR="00887567" w:rsidRDefault="00887567" w:rsidP="00887567">
      <w:pPr>
        <w:pStyle w:val="Titre2"/>
      </w:pPr>
      <w:bookmarkStart w:id="38" w:name="_Toc178926974"/>
      <w:r>
        <w:t>Mise en place des types d’utilisateurs</w:t>
      </w:r>
      <w:bookmarkEnd w:id="38"/>
    </w:p>
    <w:p w14:paraId="14BD98A0" w14:textId="1B2E3BC4" w:rsidR="00887567" w:rsidRDefault="00887567" w:rsidP="00887567">
      <w:pPr>
        <w:pStyle w:val="Titre3"/>
      </w:pPr>
      <w:bookmarkStart w:id="39" w:name="_Toc178926975"/>
      <w:r>
        <w:t>Explication</w:t>
      </w:r>
      <w:bookmarkEnd w:id="39"/>
    </w:p>
    <w:p w14:paraId="3A57CF72" w14:textId="6A95A795" w:rsidR="00887567" w:rsidRPr="00887567" w:rsidRDefault="00887567" w:rsidP="00887567">
      <w:pPr>
        <w:pStyle w:val="Retraitcorpsdetexte3"/>
      </w:pPr>
      <w:r>
        <w:t>Vous devez expliquer, comment mettre en place ces différents « types d’utilisateurs » afin de</w:t>
      </w:r>
      <w:r>
        <w:t xml:space="preserve"> </w:t>
      </w:r>
      <w:r>
        <w:t>rendre la gestion des utilisateurs la plus simple possible. Pour cela, vous devez définir un ensemble de requêtes</w:t>
      </w:r>
      <w:r>
        <w:t xml:space="preserve"> </w:t>
      </w:r>
      <w:r>
        <w:t>SQL. Vous devez créer au moins un utilisateur par « type d’utilisateurs ».</w:t>
      </w:r>
    </w:p>
    <w:p w14:paraId="3FC373F5" w14:textId="77777777" w:rsidR="00743D81" w:rsidRDefault="00743D81" w:rsidP="00743D81">
      <w:pPr>
        <w:pStyle w:val="Titre1"/>
      </w:pPr>
      <w:bookmarkStart w:id="40" w:name="_Toc178926976"/>
      <w:r>
        <w:lastRenderedPageBreak/>
        <w:t>Rapport de test</w:t>
      </w:r>
      <w:bookmarkEnd w:id="40"/>
    </w:p>
    <w:p w14:paraId="484460C2" w14:textId="77777777" w:rsidR="00743D81" w:rsidRDefault="00743D81" w:rsidP="00743D81">
      <w:pPr>
        <w:pStyle w:val="Titre2"/>
      </w:pPr>
      <w:bookmarkStart w:id="41" w:name="_Toc178926977"/>
      <w:r>
        <w:t>Tests UX</w:t>
      </w:r>
      <w:bookmarkEnd w:id="41"/>
    </w:p>
    <w:p w14:paraId="0240DBC1" w14:textId="77777777" w:rsidR="00743D81" w:rsidRDefault="00743D81" w:rsidP="00743D81">
      <w:pPr>
        <w:pStyle w:val="Titre2"/>
      </w:pPr>
      <w:bookmarkStart w:id="42" w:name="_Toc178926978"/>
      <w:r>
        <w:t>Tests POO</w:t>
      </w:r>
      <w:bookmarkEnd w:id="42"/>
    </w:p>
    <w:p w14:paraId="0D3B3676" w14:textId="77777777" w:rsidR="00743D81" w:rsidRDefault="00743D81" w:rsidP="00743D81">
      <w:pPr>
        <w:pStyle w:val="Titre2"/>
      </w:pPr>
      <w:bookmarkStart w:id="43" w:name="_Toc178926979"/>
      <w:r>
        <w:t>Tests DB</w:t>
      </w:r>
      <w:bookmarkEnd w:id="43"/>
    </w:p>
    <w:p w14:paraId="33A4FAF4" w14:textId="77777777" w:rsidR="00743D81" w:rsidRDefault="00743D81" w:rsidP="00743D81">
      <w:pPr>
        <w:pStyle w:val="Titre1"/>
      </w:pPr>
      <w:bookmarkStart w:id="44" w:name="_Toc178926980"/>
      <w:r>
        <w:t>LIVRAIBLES</w:t>
      </w:r>
      <w:bookmarkEnd w:id="44"/>
    </w:p>
    <w:p w14:paraId="5B3C21F2" w14:textId="50DB55B5" w:rsidR="00743D81" w:rsidRPr="00743D81" w:rsidRDefault="00743D81" w:rsidP="00743D81">
      <w:pPr>
        <w:pStyle w:val="Titre3"/>
      </w:pPr>
      <w:bookmarkStart w:id="45" w:name="_Toc178926981"/>
      <w:r>
        <w:t>Fichiers</w:t>
      </w:r>
      <w:r w:rsidR="00530B24">
        <w:t>/Links</w:t>
      </w:r>
      <w:bookmarkEnd w:id="45"/>
    </w:p>
    <w:p w14:paraId="2CEF1E2A" w14:textId="77777777" w:rsidR="00743D81" w:rsidRDefault="00743D81" w:rsidP="00471FB1">
      <w:pPr>
        <w:pStyle w:val="Titre1"/>
      </w:pPr>
      <w:bookmarkStart w:id="46" w:name="_Toc178926982"/>
      <w:r>
        <w:t>USAGE DE L’IA</w:t>
      </w:r>
      <w:bookmarkEnd w:id="46"/>
    </w:p>
    <w:p w14:paraId="6C64F9F0" w14:textId="77777777" w:rsidR="00743D81" w:rsidRDefault="00743D81" w:rsidP="00743D81">
      <w:pPr>
        <w:pStyle w:val="Titre3"/>
      </w:pPr>
      <w:bookmarkStart w:id="47" w:name="_Toc178926983"/>
      <w:r>
        <w:t>Explication</w:t>
      </w:r>
      <w:bookmarkEnd w:id="47"/>
    </w:p>
    <w:p w14:paraId="78D54D5E" w14:textId="77777777" w:rsidR="00471FB1" w:rsidRDefault="00471FB1" w:rsidP="00471FB1">
      <w:pPr>
        <w:pStyle w:val="Titre1"/>
      </w:pPr>
      <w:bookmarkStart w:id="48" w:name="_Toc178926984"/>
      <w:r>
        <w:t>REFERENCES</w:t>
      </w:r>
      <w:bookmarkEnd w:id="48"/>
    </w:p>
    <w:p w14:paraId="2A05FF9E" w14:textId="77777777" w:rsidR="00471FB1" w:rsidRDefault="00471FB1" w:rsidP="00471FB1">
      <w:pPr>
        <w:pStyle w:val="Titre2"/>
      </w:pPr>
      <w:r>
        <w:t xml:space="preserve"> </w:t>
      </w:r>
      <w:bookmarkStart w:id="49" w:name="_Toc178926985"/>
      <w:r>
        <w:t>Liens UX</w:t>
      </w:r>
      <w:bookmarkEnd w:id="49"/>
    </w:p>
    <w:p w14:paraId="432C1C9A" w14:textId="77777777" w:rsidR="00471FB1" w:rsidRDefault="00471FB1" w:rsidP="00471FB1">
      <w:pPr>
        <w:pStyle w:val="Titre2"/>
      </w:pPr>
      <w:r>
        <w:t xml:space="preserve"> </w:t>
      </w:r>
      <w:bookmarkStart w:id="50" w:name="_Toc178926986"/>
      <w:r>
        <w:t>Liens POO</w:t>
      </w:r>
      <w:bookmarkEnd w:id="50"/>
    </w:p>
    <w:p w14:paraId="0E520F5F" w14:textId="77777777" w:rsidR="00471FB1" w:rsidRPr="00471FB1" w:rsidRDefault="00471FB1" w:rsidP="00471FB1">
      <w:pPr>
        <w:pStyle w:val="Titre2"/>
      </w:pPr>
      <w:r>
        <w:t xml:space="preserve"> </w:t>
      </w:r>
      <w:bookmarkStart w:id="51" w:name="_Toc178926987"/>
      <w:r>
        <w:t>Liens DB</w:t>
      </w:r>
      <w:bookmarkEnd w:id="51"/>
    </w:p>
    <w:p w14:paraId="7D2477AA" w14:textId="77777777" w:rsidR="00743D81" w:rsidRPr="00743D81" w:rsidRDefault="00743D81" w:rsidP="00743D81">
      <w:pPr>
        <w:pStyle w:val="Retraitcorpsdetexte3"/>
      </w:pPr>
    </w:p>
    <w:p w14:paraId="7B0FB1E3" w14:textId="77777777" w:rsidR="007C1A38" w:rsidRPr="007C1A38" w:rsidRDefault="007C1A38" w:rsidP="007C1A38">
      <w:pPr>
        <w:pStyle w:val="Corpsdetexte"/>
      </w:pPr>
    </w:p>
    <w:p w14:paraId="2428387E" w14:textId="16B9B92A" w:rsidR="007F30AE" w:rsidRPr="00682802" w:rsidRDefault="007F30AE" w:rsidP="00485636">
      <w:pPr>
        <w:pStyle w:val="Informations"/>
        <w:ind w:left="2160"/>
      </w:pPr>
    </w:p>
    <w:sectPr w:rsidR="007F30AE" w:rsidRPr="00682802" w:rsidSect="00081F58">
      <w:headerReference w:type="default" r:id="rId26"/>
      <w:footerReference w:type="default" r:id="rId27"/>
      <w:pgSz w:w="11906" w:h="16838" w:code="9"/>
      <w:pgMar w:top="1418" w:right="1418" w:bottom="1140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763A5" w14:textId="77777777" w:rsidR="00C6215A" w:rsidRDefault="00C6215A">
      <w:r>
        <w:separator/>
      </w:r>
    </w:p>
  </w:endnote>
  <w:endnote w:type="continuationSeparator" w:id="0">
    <w:p w14:paraId="6C6D859E" w14:textId="77777777" w:rsidR="00C6215A" w:rsidRDefault="00C62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18"/>
      <w:gridCol w:w="2618"/>
      <w:gridCol w:w="3034"/>
    </w:tblGrid>
    <w:tr w:rsidR="00AA4393" w:rsidRPr="00000197" w14:paraId="514C2DFD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27BAAAB1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r w:rsidR="00065BA6">
            <w:rPr>
              <w:rFonts w:cs="Arial"/>
              <w:szCs w:val="16"/>
            </w:rPr>
            <w:t xml:space="preserve"> </w:t>
          </w:r>
          <w:fldSimple w:instr=" AUTHOR   \* MERGEFORMAT ">
            <w:r w:rsidR="00D20E1F" w:rsidRPr="00D20E1F">
              <w:rPr>
                <w:rFonts w:cs="Arial"/>
                <w:noProof/>
                <w:szCs w:val="16"/>
              </w:rPr>
              <w:t>Gonzalo Javier</w:t>
            </w:r>
            <w:r w:rsidR="00D20E1F">
              <w:rPr>
                <w:noProof/>
              </w:rPr>
              <w:t xml:space="preserve"> Herrera Egoavil</w:t>
            </w:r>
          </w:fldSimple>
        </w:p>
        <w:p w14:paraId="3F331F11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273BB60E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38C3F99F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20E1F">
            <w:rPr>
              <w:rFonts w:cs="Arial"/>
              <w:noProof/>
              <w:szCs w:val="16"/>
            </w:rPr>
            <w:t>25.09.2024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212B4462" w14:textId="77777777" w:rsidTr="00E52B61">
      <w:trPr>
        <w:jc w:val="center"/>
      </w:trPr>
      <w:tc>
        <w:tcPr>
          <w:tcW w:w="3510" w:type="dxa"/>
          <w:vAlign w:val="center"/>
        </w:tcPr>
        <w:p w14:paraId="728D2BF5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2CDC492C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19EFD782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D20E1F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2CC0DB9" w14:textId="77777777" w:rsidTr="00E52B61">
      <w:trPr>
        <w:jc w:val="center"/>
      </w:trPr>
      <w:tc>
        <w:tcPr>
          <w:tcW w:w="3510" w:type="dxa"/>
          <w:vAlign w:val="center"/>
        </w:tcPr>
        <w:p w14:paraId="13EB393F" w14:textId="77777777" w:rsidR="00AA4393" w:rsidRPr="00000197" w:rsidRDefault="00081F58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>Version :</w:t>
          </w:r>
          <w:r w:rsidR="00AA4393" w:rsidRPr="00000197">
            <w:rPr>
              <w:rFonts w:cs="Arial"/>
              <w:szCs w:val="16"/>
            </w:rPr>
            <w:t xml:space="preserve"> </w:t>
          </w:r>
          <w:fldSimple w:instr=" REVNUM   \* MERGEFORMAT ">
            <w:r w:rsidR="00D20E1F" w:rsidRPr="00D20E1F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>.0</w:t>
          </w:r>
        </w:p>
      </w:tc>
      <w:tc>
        <w:tcPr>
          <w:tcW w:w="5776" w:type="dxa"/>
          <w:gridSpan w:val="2"/>
          <w:vAlign w:val="center"/>
        </w:tcPr>
        <w:p w14:paraId="41FFF0F7" w14:textId="77777777" w:rsidR="00081F58" w:rsidRPr="00081F58" w:rsidRDefault="00081F58" w:rsidP="00081F58">
          <w:pPr>
            <w:pStyle w:val="-Pieddepage"/>
            <w:jc w:val="right"/>
          </w:pPr>
          <w:r>
            <w:t>Rapport_ShotoMeUp_GHE</w:t>
          </w:r>
        </w:p>
      </w:tc>
    </w:tr>
  </w:tbl>
  <w:p w14:paraId="39372B74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AE868" w14:textId="77777777" w:rsidR="00C6215A" w:rsidRDefault="00C6215A">
      <w:r>
        <w:separator/>
      </w:r>
    </w:p>
  </w:footnote>
  <w:footnote w:type="continuationSeparator" w:id="0">
    <w:p w14:paraId="0BE7FA1A" w14:textId="77777777" w:rsidR="00C6215A" w:rsidRDefault="00C621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5FE3736B" w14:textId="77777777">
      <w:trPr>
        <w:trHeight w:val="536"/>
        <w:jc w:val="center"/>
      </w:trPr>
      <w:tc>
        <w:tcPr>
          <w:tcW w:w="2445" w:type="dxa"/>
          <w:vAlign w:val="center"/>
        </w:tcPr>
        <w:p w14:paraId="618E4078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294C1CB4" w14:textId="77777777" w:rsidR="00AA4393" w:rsidRPr="00B4738A" w:rsidRDefault="00AA4393" w:rsidP="00B4738A"/>
      </w:tc>
      <w:tc>
        <w:tcPr>
          <w:tcW w:w="2283" w:type="dxa"/>
          <w:vAlign w:val="center"/>
        </w:tcPr>
        <w:p w14:paraId="67F5E873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4AE2CFA1" wp14:editId="7A4442FA">
                <wp:extent cx="1046480" cy="315680"/>
                <wp:effectExtent l="0" t="0" r="1270" b="8255"/>
                <wp:docPr id="15" name="Image 15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3CFC270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4" type="#_x0000_t75" style="width:11.15pt;height:11.1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0C553C68"/>
    <w:multiLevelType w:val="hybridMultilevel"/>
    <w:tmpl w:val="45506D4A"/>
    <w:lvl w:ilvl="0" w:tplc="952C4A4C">
      <w:start w:val="80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2B7239FC">
      <w:numFmt w:val="bullet"/>
      <w:lvlText w:val="•"/>
      <w:lvlJc w:val="left"/>
      <w:pPr>
        <w:ind w:left="1440" w:hanging="360"/>
      </w:pPr>
      <w:rPr>
        <w:rFonts w:ascii="Century Gothic" w:eastAsia="Times New Roman" w:hAnsi="Century Gothic" w:cs="Times New Roman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1" w15:restartNumberingAfterBreak="0">
    <w:nsid w:val="21A605EB"/>
    <w:multiLevelType w:val="hybridMultilevel"/>
    <w:tmpl w:val="7CB227F8"/>
    <w:lvl w:ilvl="0" w:tplc="952C4A4C">
      <w:start w:val="80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A2A6074"/>
    <w:multiLevelType w:val="multilevel"/>
    <w:tmpl w:val="AB6CC248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16F5B3C"/>
    <w:multiLevelType w:val="hybridMultilevel"/>
    <w:tmpl w:val="A172FA54"/>
    <w:lvl w:ilvl="0" w:tplc="952C4A4C">
      <w:start w:val="80"/>
      <w:numFmt w:val="bullet"/>
      <w:lvlText w:val="-"/>
      <w:lvlJc w:val="left"/>
      <w:pPr>
        <w:ind w:left="1854" w:hanging="360"/>
      </w:pPr>
      <w:rPr>
        <w:rFonts w:ascii="Century Gothic" w:eastAsia="Times New Roman" w:hAnsi="Century Gothic" w:cs="Times New Roman" w:hint="default"/>
      </w:rPr>
    </w:lvl>
    <w:lvl w:ilvl="1" w:tplc="100C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C3525C6"/>
    <w:multiLevelType w:val="multilevel"/>
    <w:tmpl w:val="66A89C8C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numFmt w:val="bullet"/>
      <w:lvlText w:val="•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0F3214B"/>
    <w:multiLevelType w:val="hybridMultilevel"/>
    <w:tmpl w:val="E5766EE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 w15:restartNumberingAfterBreak="0">
    <w:nsid w:val="62743D23"/>
    <w:multiLevelType w:val="multilevel"/>
    <w:tmpl w:val="AB7AF83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4" w15:restartNumberingAfterBreak="0">
    <w:nsid w:val="6FD4597E"/>
    <w:multiLevelType w:val="multilevel"/>
    <w:tmpl w:val="BE52D66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5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791704316">
    <w:abstractNumId w:val="11"/>
  </w:num>
  <w:num w:numId="2" w16cid:durableId="1352612791">
    <w:abstractNumId w:val="19"/>
  </w:num>
  <w:num w:numId="3" w16cid:durableId="873733223">
    <w:abstractNumId w:val="15"/>
  </w:num>
  <w:num w:numId="4" w16cid:durableId="1893887906">
    <w:abstractNumId w:val="41"/>
  </w:num>
  <w:num w:numId="5" w16cid:durableId="1316955210">
    <w:abstractNumId w:val="41"/>
  </w:num>
  <w:num w:numId="6" w16cid:durableId="24911211">
    <w:abstractNumId w:val="15"/>
  </w:num>
  <w:num w:numId="7" w16cid:durableId="53048668">
    <w:abstractNumId w:val="15"/>
  </w:num>
  <w:num w:numId="8" w16cid:durableId="2000307647">
    <w:abstractNumId w:val="15"/>
  </w:num>
  <w:num w:numId="9" w16cid:durableId="1215048018">
    <w:abstractNumId w:val="15"/>
  </w:num>
  <w:num w:numId="10" w16cid:durableId="266734597">
    <w:abstractNumId w:val="41"/>
  </w:num>
  <w:num w:numId="11" w16cid:durableId="734202686">
    <w:abstractNumId w:val="15"/>
  </w:num>
  <w:num w:numId="12" w16cid:durableId="1708067524">
    <w:abstractNumId w:val="23"/>
  </w:num>
  <w:num w:numId="13" w16cid:durableId="253438166">
    <w:abstractNumId w:val="22"/>
  </w:num>
  <w:num w:numId="14" w16cid:durableId="210654857">
    <w:abstractNumId w:val="20"/>
  </w:num>
  <w:num w:numId="15" w16cid:durableId="320891188">
    <w:abstractNumId w:val="17"/>
  </w:num>
  <w:num w:numId="16" w16cid:durableId="93091131">
    <w:abstractNumId w:val="36"/>
  </w:num>
  <w:num w:numId="17" w16cid:durableId="392579084">
    <w:abstractNumId w:val="28"/>
  </w:num>
  <w:num w:numId="18" w16cid:durableId="208877659">
    <w:abstractNumId w:val="47"/>
  </w:num>
  <w:num w:numId="19" w16cid:durableId="2064602236">
    <w:abstractNumId w:val="45"/>
  </w:num>
  <w:num w:numId="20" w16cid:durableId="233122548">
    <w:abstractNumId w:val="10"/>
  </w:num>
  <w:num w:numId="21" w16cid:durableId="1759280360">
    <w:abstractNumId w:val="42"/>
  </w:num>
  <w:num w:numId="22" w16cid:durableId="1823809742">
    <w:abstractNumId w:val="27"/>
  </w:num>
  <w:num w:numId="23" w16cid:durableId="1477533258">
    <w:abstractNumId w:val="25"/>
  </w:num>
  <w:num w:numId="24" w16cid:durableId="1259752907">
    <w:abstractNumId w:val="13"/>
  </w:num>
  <w:num w:numId="25" w16cid:durableId="1633293327">
    <w:abstractNumId w:val="18"/>
  </w:num>
  <w:num w:numId="26" w16cid:durableId="1437139207">
    <w:abstractNumId w:val="12"/>
  </w:num>
  <w:num w:numId="27" w16cid:durableId="2124614986">
    <w:abstractNumId w:val="34"/>
  </w:num>
  <w:num w:numId="28" w16cid:durableId="1001540934">
    <w:abstractNumId w:val="38"/>
  </w:num>
  <w:num w:numId="29" w16cid:durableId="2035887076">
    <w:abstractNumId w:val="31"/>
  </w:num>
  <w:num w:numId="30" w16cid:durableId="1571497459">
    <w:abstractNumId w:val="33"/>
  </w:num>
  <w:num w:numId="31" w16cid:durableId="1840072442">
    <w:abstractNumId w:val="43"/>
  </w:num>
  <w:num w:numId="32" w16cid:durableId="862279215">
    <w:abstractNumId w:val="8"/>
  </w:num>
  <w:num w:numId="33" w16cid:durableId="1036810325">
    <w:abstractNumId w:val="3"/>
  </w:num>
  <w:num w:numId="34" w16cid:durableId="1644581232">
    <w:abstractNumId w:val="2"/>
  </w:num>
  <w:num w:numId="35" w16cid:durableId="1484735351">
    <w:abstractNumId w:val="1"/>
  </w:num>
  <w:num w:numId="36" w16cid:durableId="911232753">
    <w:abstractNumId w:val="0"/>
  </w:num>
  <w:num w:numId="37" w16cid:durableId="1067848722">
    <w:abstractNumId w:val="9"/>
  </w:num>
  <w:num w:numId="38" w16cid:durableId="1237938215">
    <w:abstractNumId w:val="7"/>
  </w:num>
  <w:num w:numId="39" w16cid:durableId="425732275">
    <w:abstractNumId w:val="6"/>
  </w:num>
  <w:num w:numId="40" w16cid:durableId="1345858890">
    <w:abstractNumId w:val="5"/>
  </w:num>
  <w:num w:numId="41" w16cid:durableId="558512442">
    <w:abstractNumId w:val="4"/>
  </w:num>
  <w:num w:numId="42" w16cid:durableId="886187012">
    <w:abstractNumId w:val="30"/>
  </w:num>
  <w:num w:numId="43" w16cid:durableId="1580018806">
    <w:abstractNumId w:val="26"/>
  </w:num>
  <w:num w:numId="44" w16cid:durableId="1718578682">
    <w:abstractNumId w:val="46"/>
  </w:num>
  <w:num w:numId="45" w16cid:durableId="158540363">
    <w:abstractNumId w:val="14"/>
  </w:num>
  <w:num w:numId="46" w16cid:durableId="834298814">
    <w:abstractNumId w:val="24"/>
  </w:num>
  <w:num w:numId="47" w16cid:durableId="211308040">
    <w:abstractNumId w:val="37"/>
  </w:num>
  <w:num w:numId="48" w16cid:durableId="1950308019">
    <w:abstractNumId w:val="16"/>
  </w:num>
  <w:num w:numId="49" w16cid:durableId="1760832840">
    <w:abstractNumId w:val="32"/>
  </w:num>
  <w:num w:numId="50" w16cid:durableId="1416515226">
    <w:abstractNumId w:val="21"/>
  </w:num>
  <w:num w:numId="51" w16cid:durableId="1220937333">
    <w:abstractNumId w:val="39"/>
  </w:num>
  <w:num w:numId="52" w16cid:durableId="1937863823">
    <w:abstractNumId w:val="44"/>
  </w:num>
  <w:num w:numId="53" w16cid:durableId="2079938537">
    <w:abstractNumId w:val="29"/>
  </w:num>
  <w:num w:numId="54" w16cid:durableId="478883608">
    <w:abstractNumId w:val="40"/>
  </w:num>
  <w:num w:numId="55" w16cid:durableId="1248417989">
    <w:abstractNumId w:val="3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E1F"/>
    <w:rsid w:val="00000197"/>
    <w:rsid w:val="00010B9A"/>
    <w:rsid w:val="0001209F"/>
    <w:rsid w:val="00021D00"/>
    <w:rsid w:val="000316F0"/>
    <w:rsid w:val="00041DDC"/>
    <w:rsid w:val="00043E9F"/>
    <w:rsid w:val="00044099"/>
    <w:rsid w:val="00045A82"/>
    <w:rsid w:val="0005584A"/>
    <w:rsid w:val="00055DB3"/>
    <w:rsid w:val="00063F97"/>
    <w:rsid w:val="00065971"/>
    <w:rsid w:val="00065BA6"/>
    <w:rsid w:val="00065F77"/>
    <w:rsid w:val="00067419"/>
    <w:rsid w:val="00081F58"/>
    <w:rsid w:val="00086114"/>
    <w:rsid w:val="000A1B63"/>
    <w:rsid w:val="000A7B4A"/>
    <w:rsid w:val="000B6BE0"/>
    <w:rsid w:val="000C6F99"/>
    <w:rsid w:val="000E626A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B1A2B"/>
    <w:rsid w:val="001B6D72"/>
    <w:rsid w:val="001C454D"/>
    <w:rsid w:val="001D4577"/>
    <w:rsid w:val="001D72BA"/>
    <w:rsid w:val="001E20F1"/>
    <w:rsid w:val="001F2420"/>
    <w:rsid w:val="001F6EEB"/>
    <w:rsid w:val="00260526"/>
    <w:rsid w:val="002770F3"/>
    <w:rsid w:val="002951BD"/>
    <w:rsid w:val="00297655"/>
    <w:rsid w:val="00297E2A"/>
    <w:rsid w:val="002B6893"/>
    <w:rsid w:val="002C6634"/>
    <w:rsid w:val="002D7D46"/>
    <w:rsid w:val="002F038B"/>
    <w:rsid w:val="00310160"/>
    <w:rsid w:val="0031563E"/>
    <w:rsid w:val="0034172E"/>
    <w:rsid w:val="00370306"/>
    <w:rsid w:val="0037071E"/>
    <w:rsid w:val="003E018B"/>
    <w:rsid w:val="003E32B9"/>
    <w:rsid w:val="003F1870"/>
    <w:rsid w:val="00407333"/>
    <w:rsid w:val="0040782E"/>
    <w:rsid w:val="004202D8"/>
    <w:rsid w:val="004206A2"/>
    <w:rsid w:val="0043666E"/>
    <w:rsid w:val="00436B0F"/>
    <w:rsid w:val="00436B90"/>
    <w:rsid w:val="00454074"/>
    <w:rsid w:val="00471FB1"/>
    <w:rsid w:val="00485636"/>
    <w:rsid w:val="00487251"/>
    <w:rsid w:val="0049657D"/>
    <w:rsid w:val="004C58AF"/>
    <w:rsid w:val="004C6BBA"/>
    <w:rsid w:val="004D08EE"/>
    <w:rsid w:val="004D5266"/>
    <w:rsid w:val="004F65EA"/>
    <w:rsid w:val="00505421"/>
    <w:rsid w:val="0052224B"/>
    <w:rsid w:val="00530B24"/>
    <w:rsid w:val="005328B0"/>
    <w:rsid w:val="00533A0B"/>
    <w:rsid w:val="0054054F"/>
    <w:rsid w:val="00542760"/>
    <w:rsid w:val="00542CE3"/>
    <w:rsid w:val="00545179"/>
    <w:rsid w:val="00552D07"/>
    <w:rsid w:val="0055647F"/>
    <w:rsid w:val="00571E4B"/>
    <w:rsid w:val="00574085"/>
    <w:rsid w:val="005926D0"/>
    <w:rsid w:val="005B27EF"/>
    <w:rsid w:val="005C481E"/>
    <w:rsid w:val="005E5F85"/>
    <w:rsid w:val="005E6192"/>
    <w:rsid w:val="005E6B56"/>
    <w:rsid w:val="00615583"/>
    <w:rsid w:val="00640350"/>
    <w:rsid w:val="00645760"/>
    <w:rsid w:val="00656974"/>
    <w:rsid w:val="006632C5"/>
    <w:rsid w:val="00663DBE"/>
    <w:rsid w:val="00665C35"/>
    <w:rsid w:val="00682802"/>
    <w:rsid w:val="006902A9"/>
    <w:rsid w:val="006966D0"/>
    <w:rsid w:val="006E132F"/>
    <w:rsid w:val="006E2CE8"/>
    <w:rsid w:val="006E4DA8"/>
    <w:rsid w:val="007010E6"/>
    <w:rsid w:val="007118D3"/>
    <w:rsid w:val="007211A1"/>
    <w:rsid w:val="00742484"/>
    <w:rsid w:val="00743D81"/>
    <w:rsid w:val="00744762"/>
    <w:rsid w:val="0074498A"/>
    <w:rsid w:val="007476C9"/>
    <w:rsid w:val="00753A51"/>
    <w:rsid w:val="00755754"/>
    <w:rsid w:val="00762344"/>
    <w:rsid w:val="007700A7"/>
    <w:rsid w:val="007724F1"/>
    <w:rsid w:val="00772BC0"/>
    <w:rsid w:val="007748A7"/>
    <w:rsid w:val="007C1A38"/>
    <w:rsid w:val="007D0A71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64A88"/>
    <w:rsid w:val="00887567"/>
    <w:rsid w:val="00891718"/>
    <w:rsid w:val="008A464B"/>
    <w:rsid w:val="008B2374"/>
    <w:rsid w:val="008B36DF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2967"/>
    <w:rsid w:val="009250B0"/>
    <w:rsid w:val="009265A8"/>
    <w:rsid w:val="00932149"/>
    <w:rsid w:val="00934E66"/>
    <w:rsid w:val="009440AB"/>
    <w:rsid w:val="00955930"/>
    <w:rsid w:val="00961794"/>
    <w:rsid w:val="009817BF"/>
    <w:rsid w:val="0099022A"/>
    <w:rsid w:val="009A6FD3"/>
    <w:rsid w:val="009B009E"/>
    <w:rsid w:val="009B190E"/>
    <w:rsid w:val="009B6FDC"/>
    <w:rsid w:val="009D1A69"/>
    <w:rsid w:val="009D480B"/>
    <w:rsid w:val="009D5814"/>
    <w:rsid w:val="009F75DD"/>
    <w:rsid w:val="00A3107E"/>
    <w:rsid w:val="00A41BF0"/>
    <w:rsid w:val="00A56C75"/>
    <w:rsid w:val="00A65F0B"/>
    <w:rsid w:val="00A706B7"/>
    <w:rsid w:val="00A87F9B"/>
    <w:rsid w:val="00AA4393"/>
    <w:rsid w:val="00AB1CA6"/>
    <w:rsid w:val="00AB796D"/>
    <w:rsid w:val="00AE282D"/>
    <w:rsid w:val="00AF58E1"/>
    <w:rsid w:val="00B147A7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47CB1"/>
    <w:rsid w:val="00C6215A"/>
    <w:rsid w:val="00C90570"/>
    <w:rsid w:val="00CB38BF"/>
    <w:rsid w:val="00CB414C"/>
    <w:rsid w:val="00CB712D"/>
    <w:rsid w:val="00CD1A2D"/>
    <w:rsid w:val="00D14587"/>
    <w:rsid w:val="00D15AE6"/>
    <w:rsid w:val="00D160DD"/>
    <w:rsid w:val="00D174BC"/>
    <w:rsid w:val="00D20E1F"/>
    <w:rsid w:val="00D275C6"/>
    <w:rsid w:val="00D32F88"/>
    <w:rsid w:val="00D405C9"/>
    <w:rsid w:val="00D64B85"/>
    <w:rsid w:val="00D64F19"/>
    <w:rsid w:val="00D82BEB"/>
    <w:rsid w:val="00DB1DCD"/>
    <w:rsid w:val="00E015B8"/>
    <w:rsid w:val="00E07F0F"/>
    <w:rsid w:val="00E1012A"/>
    <w:rsid w:val="00E12AE5"/>
    <w:rsid w:val="00E416AC"/>
    <w:rsid w:val="00E41BC2"/>
    <w:rsid w:val="00E52B61"/>
    <w:rsid w:val="00E61B66"/>
    <w:rsid w:val="00E658ED"/>
    <w:rsid w:val="00E81328"/>
    <w:rsid w:val="00EA6D3B"/>
    <w:rsid w:val="00EC677D"/>
    <w:rsid w:val="00ED6F41"/>
    <w:rsid w:val="00ED6F46"/>
    <w:rsid w:val="00EE16F0"/>
    <w:rsid w:val="00EE431D"/>
    <w:rsid w:val="00EE4EC4"/>
    <w:rsid w:val="00EE55F0"/>
    <w:rsid w:val="00F1003D"/>
    <w:rsid w:val="00F10E20"/>
    <w:rsid w:val="00F47896"/>
    <w:rsid w:val="00F512A6"/>
    <w:rsid w:val="00F664DF"/>
    <w:rsid w:val="00F93513"/>
    <w:rsid w:val="00FB1CD6"/>
    <w:rsid w:val="00FC770D"/>
    <w:rsid w:val="00FE02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DFCB24E"/>
  <w15:docId w15:val="{B0257B6E-BFBE-4E99-839D-9D87F265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68280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60526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76234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rsid w:val="00D32F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hyperlink" Target="https://www.figma.com/design/8BIWXqpve5LYrellf5aUNK/Personas_ShootMeUp?m=auto&amp;t=L33tHLT6st1pxWDh-6" TargetMode="External"/><Relationship Id="rId17" Type="http://schemas.openxmlformats.org/officeDocument/2006/relationships/hyperlink" Target="https://www.figma.com/design/6LDRpce4gYfpBz2qYZNpz2/Maquette_BF_ShootMeUp_GHE?m=auto&amp;t=TLMkRIyurZQH7xQH-6" TargetMode="External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www.figma.com/design/8zsOk8YzkmVsLJP5vLjhzi/Maquette_HF_ShootMeUp_GHE?m=auto&amp;t=OTbOOt3kT1Nzcqv3-6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figma.com/design/8BIWXqpve5LYrellf5aUNK/Personas_ShootMeUp?m=auto&amp;t=L33tHLT6st1pxWDh-6" TargetMode="External"/><Relationship Id="rId22" Type="http://schemas.openxmlformats.org/officeDocument/2006/relationships/image" Target="media/image10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y78dal\Documents\GitHub\SHOOT-ME-UP-GONZALOHERRERA\Rapport_ShootMeUp_GH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4" ma:contentTypeDescription="Crée un document." ma:contentTypeScope="" ma:versionID="41827e22f0a2406195029f3799eac37d">
  <xsd:schema xmlns:xsd="http://www.w3.org/2001/XMLSchema" xmlns:xs="http://www.w3.org/2001/XMLSchema" xmlns:p="http://schemas.microsoft.com/office/2006/metadata/properties" xmlns:ns2="bf2f2df3-a963-4452-b0e7-67dabc627c35" xmlns:ns3="f7d9f5a6-831d-4621-8c77-cbcaf993e406" targetNamespace="http://schemas.microsoft.com/office/2006/metadata/properties" ma:root="true" ma:fieldsID="b5448764cb5439448d1ea8eff3aff90d" ns2:_="" ns3:_="">
    <xsd:import namespace="bf2f2df3-a963-4452-b0e7-67dabc627c35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d5ae18fe-e647-4d3d-978d-a159861f0a34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  <ds:schemaRef ds:uri="bf2f2df3-a963-4452-b0e7-67dabc627c35"/>
    <ds:schemaRef ds:uri="f7d9f5a6-831d-4621-8c77-cbcaf993e406"/>
  </ds:schemaRefs>
</ds:datastoreItem>
</file>

<file path=customXml/itemProps2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FE595B-3A92-4484-A585-A4037F0DA5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Rapport_ShootMeUp_GHE.dotx</Template>
  <TotalTime>189</TotalTime>
  <Pages>12</Pages>
  <Words>1167</Words>
  <Characters>6420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7572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Gonzalo Javier Herrera Egoavil</dc:creator>
  <cp:lastModifiedBy>Gonzalo Javier Herrera Egoavil</cp:lastModifiedBy>
  <cp:revision>47</cp:revision>
  <cp:lastPrinted>2009-09-04T13:21:00Z</cp:lastPrinted>
  <dcterms:created xsi:type="dcterms:W3CDTF">2024-09-25T07:11:00Z</dcterms:created>
  <dcterms:modified xsi:type="dcterms:W3CDTF">2024-10-04T08:58:00Z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</Properties>
</file>