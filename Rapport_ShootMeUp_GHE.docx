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650DA" w14:textId="77777777" w:rsidR="007F30AE" w:rsidRPr="00913DF3" w:rsidRDefault="00D20E1F" w:rsidP="000E7483">
      <w:pPr>
        <w:pStyle w:val="Titre"/>
        <w:rPr>
          <w:rStyle w:val="lev"/>
          <w:color w:val="auto"/>
        </w:rPr>
      </w:pPr>
      <w:r w:rsidRPr="00913DF3">
        <w:rPr>
          <w:rStyle w:val="lev"/>
          <w:color w:val="auto"/>
        </w:rPr>
        <w:t>Shoot Me Up</w:t>
      </w:r>
    </w:p>
    <w:p w14:paraId="1038854D" w14:textId="77777777" w:rsidR="00D20E1F" w:rsidRPr="00913DF3" w:rsidRDefault="00D20E1F" w:rsidP="00D275C6">
      <w:pPr>
        <w:spacing w:before="2400"/>
        <w:jc w:val="center"/>
        <w:rPr>
          <w:rFonts w:cs="Arial"/>
          <w:sz w:val="22"/>
          <w:szCs w:val="22"/>
        </w:rPr>
      </w:pPr>
      <w:r w:rsidRPr="00682802">
        <w:rPr>
          <w:rFonts w:cs="Arial"/>
          <w:noProof/>
          <w:sz w:val="22"/>
          <w:szCs w:val="22"/>
        </w:rPr>
        <w:drawing>
          <wp:anchor distT="0" distB="0" distL="114300" distR="114300" simplePos="0" relativeHeight="251658752" behindDoc="0" locked="0" layoutInCell="1" allowOverlap="1" wp14:anchorId="360C0A53" wp14:editId="06F4CFBF">
            <wp:simplePos x="0" y="0"/>
            <wp:positionH relativeFrom="column">
              <wp:posOffset>805180</wp:posOffset>
            </wp:positionH>
            <wp:positionV relativeFrom="paragraph">
              <wp:posOffset>668228</wp:posOffset>
            </wp:positionV>
            <wp:extent cx="4145803" cy="2356297"/>
            <wp:effectExtent l="0" t="0" r="7620" b="6350"/>
            <wp:wrapThrough wrapText="bothSides">
              <wp:wrapPolygon edited="0">
                <wp:start x="0" y="0"/>
                <wp:lineTo x="0" y="21484"/>
                <wp:lineTo x="21540" y="21484"/>
                <wp:lineTo x="2154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45803" cy="2356297"/>
                    </a:xfrm>
                    <a:prstGeom prst="rect">
                      <a:avLst/>
                    </a:prstGeom>
                  </pic:spPr>
                </pic:pic>
              </a:graphicData>
            </a:graphic>
            <wp14:sizeRelH relativeFrom="page">
              <wp14:pctWidth>0</wp14:pctWidth>
            </wp14:sizeRelH>
            <wp14:sizeRelV relativeFrom="page">
              <wp14:pctHeight>0</wp14:pctHeight>
            </wp14:sizeRelV>
          </wp:anchor>
        </w:drawing>
      </w:r>
    </w:p>
    <w:p w14:paraId="635EA719" w14:textId="77777777" w:rsidR="001B1A2B" w:rsidRPr="00913DF3" w:rsidRDefault="001B1A2B" w:rsidP="00682802">
      <w:pPr>
        <w:spacing w:before="2000" w:line="360" w:lineRule="auto"/>
        <w:rPr>
          <w:rFonts w:cs="Arial"/>
          <w:sz w:val="22"/>
          <w:szCs w:val="22"/>
        </w:rPr>
      </w:pPr>
    </w:p>
    <w:p w14:paraId="413D58E7" w14:textId="77777777" w:rsidR="00682802" w:rsidRPr="00913DF3" w:rsidRDefault="001B1A2B" w:rsidP="00682802">
      <w:pPr>
        <w:spacing w:before="2000" w:line="360" w:lineRule="auto"/>
      </w:pPr>
      <w:r w:rsidRPr="00913DF3">
        <w:rPr>
          <w:b/>
          <w:bCs/>
        </w:rPr>
        <w:t>Elève :</w:t>
      </w:r>
      <w:r w:rsidR="00864A88" w:rsidRPr="00913DF3">
        <w:t xml:space="preserve"> Go</w:t>
      </w:r>
      <w:r w:rsidR="00D20E1F" w:rsidRPr="00913DF3">
        <w:t>nzaloJavier Herrera Egoavil</w:t>
      </w:r>
    </w:p>
    <w:p w14:paraId="69886231" w14:textId="77777777" w:rsidR="00682802" w:rsidRPr="00913DF3" w:rsidRDefault="00682802" w:rsidP="00682802">
      <w:pPr>
        <w:spacing w:line="360" w:lineRule="auto"/>
      </w:pPr>
      <w:r w:rsidRPr="00913DF3">
        <w:rPr>
          <w:b/>
          <w:bCs/>
        </w:rPr>
        <w:t>Cla</w:t>
      </w:r>
      <w:r w:rsidR="001B1A2B" w:rsidRPr="00913DF3">
        <w:rPr>
          <w:b/>
          <w:bCs/>
        </w:rPr>
        <w:t>s</w:t>
      </w:r>
      <w:r w:rsidRPr="00913DF3">
        <w:rPr>
          <w:b/>
          <w:bCs/>
        </w:rPr>
        <w:t>se :</w:t>
      </w:r>
      <w:r w:rsidRPr="00913DF3">
        <w:t xml:space="preserve"> </w:t>
      </w:r>
      <w:r w:rsidR="00D20E1F" w:rsidRPr="00913DF3">
        <w:t>CID2B</w:t>
      </w:r>
    </w:p>
    <w:p w14:paraId="302BEE8F" w14:textId="77777777" w:rsidR="00682802" w:rsidRPr="00682802" w:rsidRDefault="00682802" w:rsidP="00682802">
      <w:pPr>
        <w:spacing w:line="360" w:lineRule="auto"/>
      </w:pPr>
      <w:r w:rsidRPr="00682802">
        <w:rPr>
          <w:b/>
          <w:bCs/>
        </w:rPr>
        <w:t>Lieu :</w:t>
      </w:r>
      <w:r>
        <w:t xml:space="preserve"> </w:t>
      </w:r>
      <w:r w:rsidR="00D20E1F" w:rsidRPr="00682802">
        <w:t>Vennes</w:t>
      </w:r>
    </w:p>
    <w:p w14:paraId="206BA7FD" w14:textId="77777777" w:rsidR="007F30AE" w:rsidRPr="00682802" w:rsidRDefault="00682802" w:rsidP="00682802">
      <w:pPr>
        <w:spacing w:line="360" w:lineRule="auto"/>
      </w:pPr>
      <w:r w:rsidRPr="00682802">
        <w:rPr>
          <w:b/>
          <w:bCs/>
        </w:rPr>
        <w:t>Périodes :</w:t>
      </w:r>
      <w:r>
        <w:t xml:space="preserve"> </w:t>
      </w:r>
      <w:r w:rsidRPr="00682802">
        <w:t>80</w:t>
      </w:r>
      <w:r>
        <w:t>p (24p + 24p + 32p)</w:t>
      </w:r>
    </w:p>
    <w:p w14:paraId="5D1845B0" w14:textId="77777777" w:rsidR="007F30AE" w:rsidRPr="00682802" w:rsidRDefault="00682802" w:rsidP="00682802">
      <w:pPr>
        <w:spacing w:line="360" w:lineRule="auto"/>
        <w:rPr>
          <w:b/>
          <w:bCs/>
        </w:rPr>
      </w:pPr>
      <w:r w:rsidRPr="00682802">
        <w:rPr>
          <w:b/>
          <w:bCs/>
        </w:rPr>
        <w:t>Chefs du projet :</w:t>
      </w:r>
    </w:p>
    <w:p w14:paraId="0736544C" w14:textId="77777777" w:rsidR="00682802" w:rsidRPr="00682802" w:rsidRDefault="00682802">
      <w:pPr>
        <w:pStyle w:val="Paragraphedeliste"/>
        <w:numPr>
          <w:ilvl w:val="0"/>
          <w:numId w:val="5"/>
        </w:numPr>
        <w:spacing w:line="360" w:lineRule="auto"/>
      </w:pPr>
      <w:r w:rsidRPr="00682802">
        <w:t>M. Antoine Mveng</w:t>
      </w:r>
    </w:p>
    <w:p w14:paraId="4A4C958A" w14:textId="77777777" w:rsidR="00682802" w:rsidRPr="00682802" w:rsidRDefault="00682802">
      <w:pPr>
        <w:pStyle w:val="Paragraphedeliste"/>
        <w:numPr>
          <w:ilvl w:val="0"/>
          <w:numId w:val="5"/>
        </w:numPr>
        <w:spacing w:line="360" w:lineRule="auto"/>
      </w:pPr>
      <w:r w:rsidRPr="00682802">
        <w:t>M. Jonathan Melly</w:t>
      </w:r>
    </w:p>
    <w:p w14:paraId="7711B63B" w14:textId="77777777" w:rsidR="00682802" w:rsidRDefault="00682802">
      <w:pPr>
        <w:pStyle w:val="Paragraphedeliste"/>
        <w:numPr>
          <w:ilvl w:val="0"/>
          <w:numId w:val="5"/>
        </w:numPr>
        <w:spacing w:line="360" w:lineRule="auto"/>
      </w:pPr>
      <w:r w:rsidRPr="00682802">
        <w:t>Mme. Aurélie Curchod</w:t>
      </w:r>
    </w:p>
    <w:p w14:paraId="7D88F33C" w14:textId="77777777" w:rsidR="00081F58" w:rsidRPr="00682802" w:rsidRDefault="00081F58" w:rsidP="00081F58">
      <w:pPr>
        <w:spacing w:line="360" w:lineRule="auto"/>
      </w:pPr>
      <w:r w:rsidRPr="00081F58">
        <w:rPr>
          <w:b/>
          <w:bCs/>
        </w:rPr>
        <w:t>Année</w:t>
      </w:r>
      <w:r>
        <w:t> : 2024 - 2025</w:t>
      </w:r>
    </w:p>
    <w:p w14:paraId="09E8441B" w14:textId="77777777" w:rsidR="007F30AE" w:rsidRPr="00081F58" w:rsidRDefault="007F30AE" w:rsidP="001764CE">
      <w:pPr>
        <w:pStyle w:val="Titre"/>
        <w:rPr>
          <w:color w:val="000000" w:themeColor="text1"/>
        </w:rPr>
      </w:pPr>
      <w:r w:rsidRPr="00682802">
        <w:br w:type="page"/>
      </w:r>
      <w:r w:rsidRPr="00081F58">
        <w:rPr>
          <w:color w:val="000000" w:themeColor="text1"/>
        </w:rPr>
        <w:lastRenderedPageBreak/>
        <w:t>Table des matières</w:t>
      </w:r>
    </w:p>
    <w:p w14:paraId="71B7B743" w14:textId="6A17A496" w:rsidR="00706956"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sidRPr="00682802">
        <w:rPr>
          <w:rFonts w:cs="Arial"/>
          <w:i/>
          <w:iCs/>
          <w:caps w:val="0"/>
          <w:sz w:val="22"/>
          <w:szCs w:val="22"/>
        </w:rPr>
        <w:fldChar w:fldCharType="begin"/>
      </w:r>
      <w:r w:rsidR="008E53F9" w:rsidRPr="00682802">
        <w:rPr>
          <w:rFonts w:cs="Arial"/>
          <w:i/>
          <w:iCs/>
          <w:caps w:val="0"/>
          <w:sz w:val="22"/>
          <w:szCs w:val="22"/>
        </w:rPr>
        <w:instrText xml:space="preserve"> TOC \o "1-3" \h \z \u </w:instrText>
      </w:r>
      <w:r w:rsidRPr="00682802">
        <w:rPr>
          <w:rFonts w:cs="Arial"/>
          <w:i/>
          <w:iCs/>
          <w:caps w:val="0"/>
          <w:sz w:val="22"/>
          <w:szCs w:val="22"/>
        </w:rPr>
        <w:fldChar w:fldCharType="separate"/>
      </w:r>
      <w:hyperlink w:anchor="_Toc181017046" w:history="1">
        <w:r w:rsidR="00706956" w:rsidRPr="000D6520">
          <w:rPr>
            <w:rStyle w:val="Lienhypertexte"/>
            <w:noProof/>
          </w:rPr>
          <w:t>1</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INTRODUCTION</w:t>
        </w:r>
        <w:r w:rsidR="00706956">
          <w:rPr>
            <w:noProof/>
            <w:webHidden/>
          </w:rPr>
          <w:tab/>
        </w:r>
        <w:r w:rsidR="00706956">
          <w:rPr>
            <w:noProof/>
            <w:webHidden/>
          </w:rPr>
          <w:fldChar w:fldCharType="begin"/>
        </w:r>
        <w:r w:rsidR="00706956">
          <w:rPr>
            <w:noProof/>
            <w:webHidden/>
          </w:rPr>
          <w:instrText xml:space="preserve"> PAGEREF _Toc181017046 \h </w:instrText>
        </w:r>
        <w:r w:rsidR="00706956">
          <w:rPr>
            <w:noProof/>
            <w:webHidden/>
          </w:rPr>
        </w:r>
        <w:r w:rsidR="00706956">
          <w:rPr>
            <w:noProof/>
            <w:webHidden/>
          </w:rPr>
          <w:fldChar w:fldCharType="separate"/>
        </w:r>
        <w:r w:rsidR="00706956">
          <w:rPr>
            <w:noProof/>
            <w:webHidden/>
          </w:rPr>
          <w:t>4</w:t>
        </w:r>
        <w:r w:rsidR="00706956">
          <w:rPr>
            <w:noProof/>
            <w:webHidden/>
          </w:rPr>
          <w:fldChar w:fldCharType="end"/>
        </w:r>
      </w:hyperlink>
    </w:p>
    <w:p w14:paraId="2FFE792E" w14:textId="665C89F1"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47" w:history="1">
        <w:r w:rsidR="00706956" w:rsidRPr="000D6520">
          <w:rPr>
            <w:rStyle w:val="Lienhypertexte"/>
            <w:noProof/>
          </w:rPr>
          <w:t>1.1</w:t>
        </w:r>
        <w:r w:rsidR="00706956">
          <w:rPr>
            <w:rFonts w:eastAsiaTheme="minorEastAsia" w:cstheme="minorBidi"/>
            <w:smallCaps w:val="0"/>
            <w:noProof/>
            <w:kern w:val="2"/>
            <w:sz w:val="22"/>
            <w:szCs w:val="22"/>
            <w14:ligatures w14:val="standardContextual"/>
          </w:rPr>
          <w:tab/>
        </w:r>
        <w:r w:rsidR="00706956" w:rsidRPr="000D6520">
          <w:rPr>
            <w:rStyle w:val="Lienhypertexte"/>
            <w:noProof/>
          </w:rPr>
          <w:t>Titre</w:t>
        </w:r>
        <w:r w:rsidR="00706956">
          <w:rPr>
            <w:noProof/>
            <w:webHidden/>
          </w:rPr>
          <w:tab/>
        </w:r>
        <w:r w:rsidR="00706956">
          <w:rPr>
            <w:noProof/>
            <w:webHidden/>
          </w:rPr>
          <w:fldChar w:fldCharType="begin"/>
        </w:r>
        <w:r w:rsidR="00706956">
          <w:rPr>
            <w:noProof/>
            <w:webHidden/>
          </w:rPr>
          <w:instrText xml:space="preserve"> PAGEREF _Toc181017047 \h </w:instrText>
        </w:r>
        <w:r w:rsidR="00706956">
          <w:rPr>
            <w:noProof/>
            <w:webHidden/>
          </w:rPr>
        </w:r>
        <w:r w:rsidR="00706956">
          <w:rPr>
            <w:noProof/>
            <w:webHidden/>
          </w:rPr>
          <w:fldChar w:fldCharType="separate"/>
        </w:r>
        <w:r w:rsidR="00706956">
          <w:rPr>
            <w:noProof/>
            <w:webHidden/>
          </w:rPr>
          <w:t>4</w:t>
        </w:r>
        <w:r w:rsidR="00706956">
          <w:rPr>
            <w:noProof/>
            <w:webHidden/>
          </w:rPr>
          <w:fldChar w:fldCharType="end"/>
        </w:r>
      </w:hyperlink>
    </w:p>
    <w:p w14:paraId="507BACA8" w14:textId="030F24EC"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48" w:history="1">
        <w:r w:rsidR="00706956" w:rsidRPr="000D6520">
          <w:rPr>
            <w:rStyle w:val="Lienhypertexte"/>
            <w:noProof/>
          </w:rPr>
          <w:t>1.2</w:t>
        </w:r>
        <w:r w:rsidR="00706956">
          <w:rPr>
            <w:rFonts w:eastAsiaTheme="minorEastAsia" w:cstheme="minorBidi"/>
            <w:smallCaps w:val="0"/>
            <w:noProof/>
            <w:kern w:val="2"/>
            <w:sz w:val="22"/>
            <w:szCs w:val="22"/>
            <w14:ligatures w14:val="standardContextual"/>
          </w:rPr>
          <w:tab/>
        </w:r>
        <w:r w:rsidR="00706956" w:rsidRPr="000D6520">
          <w:rPr>
            <w:rStyle w:val="Lienhypertexte"/>
            <w:noProof/>
          </w:rPr>
          <w:t>Description</w:t>
        </w:r>
        <w:r w:rsidR="00706956">
          <w:rPr>
            <w:noProof/>
            <w:webHidden/>
          </w:rPr>
          <w:tab/>
        </w:r>
        <w:r w:rsidR="00706956">
          <w:rPr>
            <w:noProof/>
            <w:webHidden/>
          </w:rPr>
          <w:fldChar w:fldCharType="begin"/>
        </w:r>
        <w:r w:rsidR="00706956">
          <w:rPr>
            <w:noProof/>
            <w:webHidden/>
          </w:rPr>
          <w:instrText xml:space="preserve"> PAGEREF _Toc181017048 \h </w:instrText>
        </w:r>
        <w:r w:rsidR="00706956">
          <w:rPr>
            <w:noProof/>
            <w:webHidden/>
          </w:rPr>
        </w:r>
        <w:r w:rsidR="00706956">
          <w:rPr>
            <w:noProof/>
            <w:webHidden/>
          </w:rPr>
          <w:fldChar w:fldCharType="separate"/>
        </w:r>
        <w:r w:rsidR="00706956">
          <w:rPr>
            <w:noProof/>
            <w:webHidden/>
          </w:rPr>
          <w:t>4</w:t>
        </w:r>
        <w:r w:rsidR="00706956">
          <w:rPr>
            <w:noProof/>
            <w:webHidden/>
          </w:rPr>
          <w:fldChar w:fldCharType="end"/>
        </w:r>
      </w:hyperlink>
    </w:p>
    <w:p w14:paraId="339B85CB" w14:textId="635383DF"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49" w:history="1">
        <w:r w:rsidR="00706956" w:rsidRPr="000D6520">
          <w:rPr>
            <w:rStyle w:val="Lienhypertexte"/>
            <w:noProof/>
          </w:rPr>
          <w:t>1.3</w:t>
        </w:r>
        <w:r w:rsidR="00706956">
          <w:rPr>
            <w:rFonts w:eastAsiaTheme="minorEastAsia" w:cstheme="minorBidi"/>
            <w:smallCaps w:val="0"/>
            <w:noProof/>
            <w:kern w:val="2"/>
            <w:sz w:val="22"/>
            <w:szCs w:val="22"/>
            <w14:ligatures w14:val="standardContextual"/>
          </w:rPr>
          <w:tab/>
        </w:r>
        <w:r w:rsidR="00706956" w:rsidRPr="000D6520">
          <w:rPr>
            <w:rStyle w:val="Lienhypertexte"/>
            <w:noProof/>
          </w:rPr>
          <w:t>Matériel et logiciels à disposition</w:t>
        </w:r>
        <w:r w:rsidR="00706956">
          <w:rPr>
            <w:noProof/>
            <w:webHidden/>
          </w:rPr>
          <w:tab/>
        </w:r>
        <w:r w:rsidR="00706956">
          <w:rPr>
            <w:noProof/>
            <w:webHidden/>
          </w:rPr>
          <w:fldChar w:fldCharType="begin"/>
        </w:r>
        <w:r w:rsidR="00706956">
          <w:rPr>
            <w:noProof/>
            <w:webHidden/>
          </w:rPr>
          <w:instrText xml:space="preserve"> PAGEREF _Toc181017049 \h </w:instrText>
        </w:r>
        <w:r w:rsidR="00706956">
          <w:rPr>
            <w:noProof/>
            <w:webHidden/>
          </w:rPr>
        </w:r>
        <w:r w:rsidR="00706956">
          <w:rPr>
            <w:noProof/>
            <w:webHidden/>
          </w:rPr>
          <w:fldChar w:fldCharType="separate"/>
        </w:r>
        <w:r w:rsidR="00706956">
          <w:rPr>
            <w:noProof/>
            <w:webHidden/>
          </w:rPr>
          <w:t>4</w:t>
        </w:r>
        <w:r w:rsidR="00706956">
          <w:rPr>
            <w:noProof/>
            <w:webHidden/>
          </w:rPr>
          <w:fldChar w:fldCharType="end"/>
        </w:r>
      </w:hyperlink>
    </w:p>
    <w:p w14:paraId="706891A3" w14:textId="4174B7B9"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0" w:history="1">
        <w:r w:rsidR="00706956" w:rsidRPr="000D6520">
          <w:rPr>
            <w:rStyle w:val="Lienhypertexte"/>
            <w:noProof/>
          </w:rPr>
          <w:t>1.4</w:t>
        </w:r>
        <w:r w:rsidR="00706956">
          <w:rPr>
            <w:rFonts w:eastAsiaTheme="minorEastAsia" w:cstheme="minorBidi"/>
            <w:smallCaps w:val="0"/>
            <w:noProof/>
            <w:kern w:val="2"/>
            <w:sz w:val="22"/>
            <w:szCs w:val="22"/>
            <w14:ligatures w14:val="standardContextual"/>
          </w:rPr>
          <w:tab/>
        </w:r>
        <w:r w:rsidR="00706956" w:rsidRPr="000D6520">
          <w:rPr>
            <w:rStyle w:val="Lienhypertexte"/>
            <w:noProof/>
          </w:rPr>
          <w:t>Prérequis</w:t>
        </w:r>
        <w:r w:rsidR="00706956">
          <w:rPr>
            <w:noProof/>
            <w:webHidden/>
          </w:rPr>
          <w:tab/>
        </w:r>
        <w:r w:rsidR="00706956">
          <w:rPr>
            <w:noProof/>
            <w:webHidden/>
          </w:rPr>
          <w:fldChar w:fldCharType="begin"/>
        </w:r>
        <w:r w:rsidR="00706956">
          <w:rPr>
            <w:noProof/>
            <w:webHidden/>
          </w:rPr>
          <w:instrText xml:space="preserve"> PAGEREF _Toc181017050 \h </w:instrText>
        </w:r>
        <w:r w:rsidR="00706956">
          <w:rPr>
            <w:noProof/>
            <w:webHidden/>
          </w:rPr>
        </w:r>
        <w:r w:rsidR="00706956">
          <w:rPr>
            <w:noProof/>
            <w:webHidden/>
          </w:rPr>
          <w:fldChar w:fldCharType="separate"/>
        </w:r>
        <w:r w:rsidR="00706956">
          <w:rPr>
            <w:noProof/>
            <w:webHidden/>
          </w:rPr>
          <w:t>4</w:t>
        </w:r>
        <w:r w:rsidR="00706956">
          <w:rPr>
            <w:noProof/>
            <w:webHidden/>
          </w:rPr>
          <w:fldChar w:fldCharType="end"/>
        </w:r>
      </w:hyperlink>
    </w:p>
    <w:p w14:paraId="76A812B2" w14:textId="1D8C009C"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51" w:history="1">
        <w:r w:rsidR="00706956" w:rsidRPr="000D6520">
          <w:rPr>
            <w:rStyle w:val="Lienhypertexte"/>
            <w:noProof/>
          </w:rPr>
          <w:t>2</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Planifications</w:t>
        </w:r>
        <w:r w:rsidR="00706956">
          <w:rPr>
            <w:noProof/>
            <w:webHidden/>
          </w:rPr>
          <w:tab/>
        </w:r>
        <w:r w:rsidR="00706956">
          <w:rPr>
            <w:noProof/>
            <w:webHidden/>
          </w:rPr>
          <w:fldChar w:fldCharType="begin"/>
        </w:r>
        <w:r w:rsidR="00706956">
          <w:rPr>
            <w:noProof/>
            <w:webHidden/>
          </w:rPr>
          <w:instrText xml:space="preserve"> PAGEREF _Toc181017051 \h </w:instrText>
        </w:r>
        <w:r w:rsidR="00706956">
          <w:rPr>
            <w:noProof/>
            <w:webHidden/>
          </w:rPr>
        </w:r>
        <w:r w:rsidR="00706956">
          <w:rPr>
            <w:noProof/>
            <w:webHidden/>
          </w:rPr>
          <w:fldChar w:fldCharType="separate"/>
        </w:r>
        <w:r w:rsidR="00706956">
          <w:rPr>
            <w:noProof/>
            <w:webHidden/>
          </w:rPr>
          <w:t>5</w:t>
        </w:r>
        <w:r w:rsidR="00706956">
          <w:rPr>
            <w:noProof/>
            <w:webHidden/>
          </w:rPr>
          <w:fldChar w:fldCharType="end"/>
        </w:r>
      </w:hyperlink>
    </w:p>
    <w:p w14:paraId="28E239DE" w14:textId="19CAE93A"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52" w:history="1">
        <w:r w:rsidR="00706956" w:rsidRPr="000D6520">
          <w:rPr>
            <w:rStyle w:val="Lienhypertexte"/>
            <w:noProof/>
          </w:rPr>
          <w:t>3</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PARTIE UX (LIEN DU DOSSIER UX - GITHUB)</w:t>
        </w:r>
        <w:r w:rsidR="00706956">
          <w:rPr>
            <w:noProof/>
            <w:webHidden/>
          </w:rPr>
          <w:tab/>
        </w:r>
        <w:r w:rsidR="00706956">
          <w:rPr>
            <w:noProof/>
            <w:webHidden/>
          </w:rPr>
          <w:fldChar w:fldCharType="begin"/>
        </w:r>
        <w:r w:rsidR="00706956">
          <w:rPr>
            <w:noProof/>
            <w:webHidden/>
          </w:rPr>
          <w:instrText xml:space="preserve"> PAGEREF _Toc181017052 \h </w:instrText>
        </w:r>
        <w:r w:rsidR="00706956">
          <w:rPr>
            <w:noProof/>
            <w:webHidden/>
          </w:rPr>
        </w:r>
        <w:r w:rsidR="00706956">
          <w:rPr>
            <w:noProof/>
            <w:webHidden/>
          </w:rPr>
          <w:fldChar w:fldCharType="separate"/>
        </w:r>
        <w:r w:rsidR="00706956">
          <w:rPr>
            <w:noProof/>
            <w:webHidden/>
          </w:rPr>
          <w:t>5</w:t>
        </w:r>
        <w:r w:rsidR="00706956">
          <w:rPr>
            <w:noProof/>
            <w:webHidden/>
          </w:rPr>
          <w:fldChar w:fldCharType="end"/>
        </w:r>
      </w:hyperlink>
    </w:p>
    <w:p w14:paraId="09D2AF3A" w14:textId="75DE8155"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3" w:history="1">
        <w:r w:rsidR="00706956" w:rsidRPr="000D6520">
          <w:rPr>
            <w:rStyle w:val="Lienhypertexte"/>
            <w:noProof/>
          </w:rPr>
          <w:t>3.1</w:t>
        </w:r>
        <w:r w:rsidR="00706956">
          <w:rPr>
            <w:rFonts w:eastAsiaTheme="minorEastAsia" w:cstheme="minorBidi"/>
            <w:smallCaps w:val="0"/>
            <w:noProof/>
            <w:kern w:val="2"/>
            <w:sz w:val="22"/>
            <w:szCs w:val="22"/>
            <w14:ligatures w14:val="standardContextual"/>
          </w:rPr>
          <w:tab/>
        </w:r>
        <w:r w:rsidR="00706956" w:rsidRPr="000D6520">
          <w:rPr>
            <w:rStyle w:val="Lienhypertexte"/>
            <w:noProof/>
          </w:rPr>
          <w:t>Personas (Lien pour une meilleure visualisation)</w:t>
        </w:r>
        <w:r w:rsidR="00706956">
          <w:rPr>
            <w:noProof/>
            <w:webHidden/>
          </w:rPr>
          <w:tab/>
        </w:r>
        <w:r w:rsidR="00706956">
          <w:rPr>
            <w:noProof/>
            <w:webHidden/>
          </w:rPr>
          <w:fldChar w:fldCharType="begin"/>
        </w:r>
        <w:r w:rsidR="00706956">
          <w:rPr>
            <w:noProof/>
            <w:webHidden/>
          </w:rPr>
          <w:instrText xml:space="preserve"> PAGEREF _Toc181017053 \h </w:instrText>
        </w:r>
        <w:r w:rsidR="00706956">
          <w:rPr>
            <w:noProof/>
            <w:webHidden/>
          </w:rPr>
        </w:r>
        <w:r w:rsidR="00706956">
          <w:rPr>
            <w:noProof/>
            <w:webHidden/>
          </w:rPr>
          <w:fldChar w:fldCharType="separate"/>
        </w:r>
        <w:r w:rsidR="00706956">
          <w:rPr>
            <w:noProof/>
            <w:webHidden/>
          </w:rPr>
          <w:t>5</w:t>
        </w:r>
        <w:r w:rsidR="00706956">
          <w:rPr>
            <w:noProof/>
            <w:webHidden/>
          </w:rPr>
          <w:fldChar w:fldCharType="end"/>
        </w:r>
      </w:hyperlink>
    </w:p>
    <w:p w14:paraId="7298F2AC" w14:textId="68FA9AC9"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4" w:history="1">
        <w:r w:rsidR="00706956" w:rsidRPr="000D6520">
          <w:rPr>
            <w:rStyle w:val="Lienhypertexte"/>
            <w:noProof/>
          </w:rPr>
          <w:t>3.1.1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Persona 1</w:t>
        </w:r>
        <w:r w:rsidR="00706956">
          <w:rPr>
            <w:noProof/>
            <w:webHidden/>
          </w:rPr>
          <w:tab/>
        </w:r>
        <w:r w:rsidR="00706956">
          <w:rPr>
            <w:noProof/>
            <w:webHidden/>
          </w:rPr>
          <w:fldChar w:fldCharType="begin"/>
        </w:r>
        <w:r w:rsidR="00706956">
          <w:rPr>
            <w:noProof/>
            <w:webHidden/>
          </w:rPr>
          <w:instrText xml:space="preserve"> PAGEREF _Toc181017054 \h </w:instrText>
        </w:r>
        <w:r w:rsidR="00706956">
          <w:rPr>
            <w:noProof/>
            <w:webHidden/>
          </w:rPr>
        </w:r>
        <w:r w:rsidR="00706956">
          <w:rPr>
            <w:noProof/>
            <w:webHidden/>
          </w:rPr>
          <w:fldChar w:fldCharType="separate"/>
        </w:r>
        <w:r w:rsidR="00706956">
          <w:rPr>
            <w:noProof/>
            <w:webHidden/>
          </w:rPr>
          <w:t>5</w:t>
        </w:r>
        <w:r w:rsidR="00706956">
          <w:rPr>
            <w:noProof/>
            <w:webHidden/>
          </w:rPr>
          <w:fldChar w:fldCharType="end"/>
        </w:r>
      </w:hyperlink>
    </w:p>
    <w:p w14:paraId="70A2AFEF" w14:textId="59CC1F8F"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5" w:history="1">
        <w:r w:rsidR="00706956" w:rsidRPr="000D6520">
          <w:rPr>
            <w:rStyle w:val="Lienhypertexte"/>
            <w:noProof/>
          </w:rPr>
          <w:t>3.1.2</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Persona 2</w:t>
        </w:r>
        <w:r w:rsidR="00706956">
          <w:rPr>
            <w:noProof/>
            <w:webHidden/>
          </w:rPr>
          <w:tab/>
        </w:r>
        <w:r w:rsidR="00706956">
          <w:rPr>
            <w:noProof/>
            <w:webHidden/>
          </w:rPr>
          <w:fldChar w:fldCharType="begin"/>
        </w:r>
        <w:r w:rsidR="00706956">
          <w:rPr>
            <w:noProof/>
            <w:webHidden/>
          </w:rPr>
          <w:instrText xml:space="preserve"> PAGEREF _Toc181017055 \h </w:instrText>
        </w:r>
        <w:r w:rsidR="00706956">
          <w:rPr>
            <w:noProof/>
            <w:webHidden/>
          </w:rPr>
        </w:r>
        <w:r w:rsidR="00706956">
          <w:rPr>
            <w:noProof/>
            <w:webHidden/>
          </w:rPr>
          <w:fldChar w:fldCharType="separate"/>
        </w:r>
        <w:r w:rsidR="00706956">
          <w:rPr>
            <w:noProof/>
            <w:webHidden/>
          </w:rPr>
          <w:t>6</w:t>
        </w:r>
        <w:r w:rsidR="00706956">
          <w:rPr>
            <w:noProof/>
            <w:webHidden/>
          </w:rPr>
          <w:fldChar w:fldCharType="end"/>
        </w:r>
      </w:hyperlink>
    </w:p>
    <w:p w14:paraId="2C4462FB" w14:textId="750EA191"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6" w:history="1">
        <w:r w:rsidR="00706956" w:rsidRPr="000D6520">
          <w:rPr>
            <w:rStyle w:val="Lienhypertexte"/>
            <w:noProof/>
          </w:rPr>
          <w:t>3.2</w:t>
        </w:r>
        <w:r w:rsidR="00706956">
          <w:rPr>
            <w:rFonts w:eastAsiaTheme="minorEastAsia" w:cstheme="minorBidi"/>
            <w:smallCaps w:val="0"/>
            <w:noProof/>
            <w:kern w:val="2"/>
            <w:sz w:val="22"/>
            <w:szCs w:val="22"/>
            <w14:ligatures w14:val="standardContextual"/>
          </w:rPr>
          <w:tab/>
        </w:r>
        <w:r w:rsidR="00706956" w:rsidRPr="000D6520">
          <w:rPr>
            <w:rStyle w:val="Lienhypertexte"/>
            <w:noProof/>
          </w:rPr>
          <w:t>Palette graphique</w:t>
        </w:r>
        <w:r w:rsidR="00706956">
          <w:rPr>
            <w:noProof/>
            <w:webHidden/>
          </w:rPr>
          <w:tab/>
        </w:r>
        <w:r w:rsidR="00706956">
          <w:rPr>
            <w:noProof/>
            <w:webHidden/>
          </w:rPr>
          <w:fldChar w:fldCharType="begin"/>
        </w:r>
        <w:r w:rsidR="00706956">
          <w:rPr>
            <w:noProof/>
            <w:webHidden/>
          </w:rPr>
          <w:instrText xml:space="preserve"> PAGEREF _Toc181017056 \h </w:instrText>
        </w:r>
        <w:r w:rsidR="00706956">
          <w:rPr>
            <w:noProof/>
            <w:webHidden/>
          </w:rPr>
        </w:r>
        <w:r w:rsidR="00706956">
          <w:rPr>
            <w:noProof/>
            <w:webHidden/>
          </w:rPr>
          <w:fldChar w:fldCharType="separate"/>
        </w:r>
        <w:r w:rsidR="00706956">
          <w:rPr>
            <w:noProof/>
            <w:webHidden/>
          </w:rPr>
          <w:t>6</w:t>
        </w:r>
        <w:r w:rsidR="00706956">
          <w:rPr>
            <w:noProof/>
            <w:webHidden/>
          </w:rPr>
          <w:fldChar w:fldCharType="end"/>
        </w:r>
      </w:hyperlink>
    </w:p>
    <w:p w14:paraId="5695F419" w14:textId="310C0EBC"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7" w:history="1">
        <w:r w:rsidR="00706956" w:rsidRPr="000D6520">
          <w:rPr>
            <w:rStyle w:val="Lienhypertexte"/>
            <w:noProof/>
          </w:rPr>
          <w:t>3.2.1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Description et photo</w:t>
        </w:r>
        <w:r w:rsidR="00706956">
          <w:rPr>
            <w:noProof/>
            <w:webHidden/>
          </w:rPr>
          <w:tab/>
        </w:r>
        <w:r w:rsidR="00706956">
          <w:rPr>
            <w:noProof/>
            <w:webHidden/>
          </w:rPr>
          <w:fldChar w:fldCharType="begin"/>
        </w:r>
        <w:r w:rsidR="00706956">
          <w:rPr>
            <w:noProof/>
            <w:webHidden/>
          </w:rPr>
          <w:instrText xml:space="preserve"> PAGEREF _Toc181017057 \h </w:instrText>
        </w:r>
        <w:r w:rsidR="00706956">
          <w:rPr>
            <w:noProof/>
            <w:webHidden/>
          </w:rPr>
        </w:r>
        <w:r w:rsidR="00706956">
          <w:rPr>
            <w:noProof/>
            <w:webHidden/>
          </w:rPr>
          <w:fldChar w:fldCharType="separate"/>
        </w:r>
        <w:r w:rsidR="00706956">
          <w:rPr>
            <w:noProof/>
            <w:webHidden/>
          </w:rPr>
          <w:t>6</w:t>
        </w:r>
        <w:r w:rsidR="00706956">
          <w:rPr>
            <w:noProof/>
            <w:webHidden/>
          </w:rPr>
          <w:fldChar w:fldCharType="end"/>
        </w:r>
      </w:hyperlink>
    </w:p>
    <w:p w14:paraId="51C256C5" w14:textId="398DF90A"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8" w:history="1">
        <w:r w:rsidR="00706956" w:rsidRPr="000D6520">
          <w:rPr>
            <w:rStyle w:val="Lienhypertexte"/>
            <w:noProof/>
          </w:rPr>
          <w:t>3.3</w:t>
        </w:r>
        <w:r w:rsidR="00706956">
          <w:rPr>
            <w:rFonts w:eastAsiaTheme="minorEastAsia" w:cstheme="minorBidi"/>
            <w:smallCaps w:val="0"/>
            <w:noProof/>
            <w:kern w:val="2"/>
            <w:sz w:val="22"/>
            <w:szCs w:val="22"/>
            <w14:ligatures w14:val="standardContextual"/>
          </w:rPr>
          <w:tab/>
        </w:r>
        <w:r w:rsidR="00706956" w:rsidRPr="000D6520">
          <w:rPr>
            <w:rStyle w:val="Lienhypertexte"/>
            <w:noProof/>
          </w:rPr>
          <w:t>Eco-conception</w:t>
        </w:r>
        <w:r w:rsidR="00706956">
          <w:rPr>
            <w:noProof/>
            <w:webHidden/>
          </w:rPr>
          <w:tab/>
        </w:r>
        <w:r w:rsidR="00706956">
          <w:rPr>
            <w:noProof/>
            <w:webHidden/>
          </w:rPr>
          <w:fldChar w:fldCharType="begin"/>
        </w:r>
        <w:r w:rsidR="00706956">
          <w:rPr>
            <w:noProof/>
            <w:webHidden/>
          </w:rPr>
          <w:instrText xml:space="preserve"> PAGEREF _Toc181017058 \h </w:instrText>
        </w:r>
        <w:r w:rsidR="00706956">
          <w:rPr>
            <w:noProof/>
            <w:webHidden/>
          </w:rPr>
        </w:r>
        <w:r w:rsidR="00706956">
          <w:rPr>
            <w:noProof/>
            <w:webHidden/>
          </w:rPr>
          <w:fldChar w:fldCharType="separate"/>
        </w:r>
        <w:r w:rsidR="00706956">
          <w:rPr>
            <w:noProof/>
            <w:webHidden/>
          </w:rPr>
          <w:t>7</w:t>
        </w:r>
        <w:r w:rsidR="00706956">
          <w:rPr>
            <w:noProof/>
            <w:webHidden/>
          </w:rPr>
          <w:fldChar w:fldCharType="end"/>
        </w:r>
      </w:hyperlink>
    </w:p>
    <w:p w14:paraId="2787AECA" w14:textId="586A1E45"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9" w:history="1">
        <w:r w:rsidR="00706956" w:rsidRPr="000D6520">
          <w:rPr>
            <w:rStyle w:val="Lienhypertexte"/>
            <w:noProof/>
          </w:rPr>
          <w:t>3.3.1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Une technologie économe</w:t>
        </w:r>
        <w:r w:rsidR="00706956">
          <w:rPr>
            <w:noProof/>
            <w:webHidden/>
          </w:rPr>
          <w:tab/>
        </w:r>
        <w:r w:rsidR="00706956">
          <w:rPr>
            <w:noProof/>
            <w:webHidden/>
          </w:rPr>
          <w:fldChar w:fldCharType="begin"/>
        </w:r>
        <w:r w:rsidR="00706956">
          <w:rPr>
            <w:noProof/>
            <w:webHidden/>
          </w:rPr>
          <w:instrText xml:space="preserve"> PAGEREF _Toc181017059 \h </w:instrText>
        </w:r>
        <w:r w:rsidR="00706956">
          <w:rPr>
            <w:noProof/>
            <w:webHidden/>
          </w:rPr>
        </w:r>
        <w:r w:rsidR="00706956">
          <w:rPr>
            <w:noProof/>
            <w:webHidden/>
          </w:rPr>
          <w:fldChar w:fldCharType="separate"/>
        </w:r>
        <w:r w:rsidR="00706956">
          <w:rPr>
            <w:noProof/>
            <w:webHidden/>
          </w:rPr>
          <w:t>7</w:t>
        </w:r>
        <w:r w:rsidR="00706956">
          <w:rPr>
            <w:noProof/>
            <w:webHidden/>
          </w:rPr>
          <w:fldChar w:fldCharType="end"/>
        </w:r>
      </w:hyperlink>
    </w:p>
    <w:p w14:paraId="1B495274" w14:textId="418450F3"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60" w:history="1">
        <w:r w:rsidR="00706956" w:rsidRPr="000D6520">
          <w:rPr>
            <w:rStyle w:val="Lienhypertexte"/>
            <w:noProof/>
          </w:rPr>
          <w:t>3.3.2</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Simplicité</w:t>
        </w:r>
        <w:r w:rsidR="00706956">
          <w:rPr>
            <w:noProof/>
            <w:webHidden/>
          </w:rPr>
          <w:tab/>
        </w:r>
        <w:r w:rsidR="00706956">
          <w:rPr>
            <w:noProof/>
            <w:webHidden/>
          </w:rPr>
          <w:fldChar w:fldCharType="begin"/>
        </w:r>
        <w:r w:rsidR="00706956">
          <w:rPr>
            <w:noProof/>
            <w:webHidden/>
          </w:rPr>
          <w:instrText xml:space="preserve"> PAGEREF _Toc181017060 \h </w:instrText>
        </w:r>
        <w:r w:rsidR="00706956">
          <w:rPr>
            <w:noProof/>
            <w:webHidden/>
          </w:rPr>
        </w:r>
        <w:r w:rsidR="00706956">
          <w:rPr>
            <w:noProof/>
            <w:webHidden/>
          </w:rPr>
          <w:fldChar w:fldCharType="separate"/>
        </w:r>
        <w:r w:rsidR="00706956">
          <w:rPr>
            <w:noProof/>
            <w:webHidden/>
          </w:rPr>
          <w:t>7</w:t>
        </w:r>
        <w:r w:rsidR="00706956">
          <w:rPr>
            <w:noProof/>
            <w:webHidden/>
          </w:rPr>
          <w:fldChar w:fldCharType="end"/>
        </w:r>
      </w:hyperlink>
    </w:p>
    <w:p w14:paraId="66ECE229" w14:textId="63FDC8E9"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61" w:history="1">
        <w:r w:rsidR="00706956" w:rsidRPr="000D6520">
          <w:rPr>
            <w:rStyle w:val="Lienhypertexte"/>
            <w:noProof/>
          </w:rPr>
          <w:t>3.4</w:t>
        </w:r>
        <w:r w:rsidR="00706956">
          <w:rPr>
            <w:rFonts w:eastAsiaTheme="minorEastAsia" w:cstheme="minorBidi"/>
            <w:smallCaps w:val="0"/>
            <w:noProof/>
            <w:kern w:val="2"/>
            <w:sz w:val="22"/>
            <w:szCs w:val="22"/>
            <w14:ligatures w14:val="standardContextual"/>
          </w:rPr>
          <w:tab/>
        </w:r>
        <w:r w:rsidR="00706956" w:rsidRPr="000D6520">
          <w:rPr>
            <w:rStyle w:val="Lienhypertexte"/>
            <w:noProof/>
          </w:rPr>
          <w:t>Accessibilité</w:t>
        </w:r>
        <w:r w:rsidR="00706956">
          <w:rPr>
            <w:noProof/>
            <w:webHidden/>
          </w:rPr>
          <w:tab/>
        </w:r>
        <w:r w:rsidR="00706956">
          <w:rPr>
            <w:noProof/>
            <w:webHidden/>
          </w:rPr>
          <w:fldChar w:fldCharType="begin"/>
        </w:r>
        <w:r w:rsidR="00706956">
          <w:rPr>
            <w:noProof/>
            <w:webHidden/>
          </w:rPr>
          <w:instrText xml:space="preserve"> PAGEREF _Toc181017061 \h </w:instrText>
        </w:r>
        <w:r w:rsidR="00706956">
          <w:rPr>
            <w:noProof/>
            <w:webHidden/>
          </w:rPr>
        </w:r>
        <w:r w:rsidR="00706956">
          <w:rPr>
            <w:noProof/>
            <w:webHidden/>
          </w:rPr>
          <w:fldChar w:fldCharType="separate"/>
        </w:r>
        <w:r w:rsidR="00706956">
          <w:rPr>
            <w:noProof/>
            <w:webHidden/>
          </w:rPr>
          <w:t>7</w:t>
        </w:r>
        <w:r w:rsidR="00706956">
          <w:rPr>
            <w:noProof/>
            <w:webHidden/>
          </w:rPr>
          <w:fldChar w:fldCharType="end"/>
        </w:r>
      </w:hyperlink>
    </w:p>
    <w:p w14:paraId="28AD3DAD" w14:textId="00ED259E"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62" w:history="1">
        <w:r w:rsidR="00706956" w:rsidRPr="000D6520">
          <w:rPr>
            <w:rStyle w:val="Lienhypertexte"/>
            <w:noProof/>
          </w:rPr>
          <w:t>3.5</w:t>
        </w:r>
        <w:r w:rsidR="00706956">
          <w:rPr>
            <w:rFonts w:eastAsiaTheme="minorEastAsia" w:cstheme="minorBidi"/>
            <w:smallCaps w:val="0"/>
            <w:noProof/>
            <w:kern w:val="2"/>
            <w:sz w:val="22"/>
            <w:szCs w:val="22"/>
            <w14:ligatures w14:val="standardContextual"/>
          </w:rPr>
          <w:tab/>
        </w:r>
        <w:r w:rsidR="00706956" w:rsidRPr="000D6520">
          <w:rPr>
            <w:rStyle w:val="Lienhypertexte"/>
            <w:noProof/>
          </w:rPr>
          <w:t>Conception</w:t>
        </w:r>
        <w:r w:rsidR="00706956">
          <w:rPr>
            <w:noProof/>
            <w:webHidden/>
          </w:rPr>
          <w:tab/>
        </w:r>
        <w:r w:rsidR="00706956">
          <w:rPr>
            <w:noProof/>
            <w:webHidden/>
          </w:rPr>
          <w:fldChar w:fldCharType="begin"/>
        </w:r>
        <w:r w:rsidR="00706956">
          <w:rPr>
            <w:noProof/>
            <w:webHidden/>
          </w:rPr>
          <w:instrText xml:space="preserve"> PAGEREF _Toc181017062 \h </w:instrText>
        </w:r>
        <w:r w:rsidR="00706956">
          <w:rPr>
            <w:noProof/>
            <w:webHidden/>
          </w:rPr>
        </w:r>
        <w:r w:rsidR="00706956">
          <w:rPr>
            <w:noProof/>
            <w:webHidden/>
          </w:rPr>
          <w:fldChar w:fldCharType="separate"/>
        </w:r>
        <w:r w:rsidR="00706956">
          <w:rPr>
            <w:noProof/>
            <w:webHidden/>
          </w:rPr>
          <w:t>8</w:t>
        </w:r>
        <w:r w:rsidR="00706956">
          <w:rPr>
            <w:noProof/>
            <w:webHidden/>
          </w:rPr>
          <w:fldChar w:fldCharType="end"/>
        </w:r>
      </w:hyperlink>
    </w:p>
    <w:p w14:paraId="1923D637" w14:textId="00283916"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63" w:history="1">
        <w:r w:rsidR="00706956" w:rsidRPr="000D6520">
          <w:rPr>
            <w:rStyle w:val="Lienhypertexte"/>
            <w:noProof/>
          </w:rPr>
          <w:t>3.5.1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Maquettes base-fidélités (</w:t>
        </w:r>
        <w:r w:rsidR="00706956" w:rsidRPr="000D6520">
          <w:rPr>
            <w:rStyle w:val="Lienhypertexte"/>
            <w:b/>
            <w:noProof/>
          </w:rPr>
          <w:t>Lien</w:t>
        </w:r>
        <w:r w:rsidR="00706956" w:rsidRPr="000D6520">
          <w:rPr>
            <w:rStyle w:val="Lienhypertexte"/>
            <w:noProof/>
          </w:rPr>
          <w:t xml:space="preserve"> pour une meilleure visualisation)</w:t>
        </w:r>
        <w:r w:rsidR="00706956">
          <w:rPr>
            <w:noProof/>
            <w:webHidden/>
          </w:rPr>
          <w:tab/>
        </w:r>
        <w:r w:rsidR="00706956">
          <w:rPr>
            <w:noProof/>
            <w:webHidden/>
          </w:rPr>
          <w:fldChar w:fldCharType="begin"/>
        </w:r>
        <w:r w:rsidR="00706956">
          <w:rPr>
            <w:noProof/>
            <w:webHidden/>
          </w:rPr>
          <w:instrText xml:space="preserve"> PAGEREF _Toc181017063 \h </w:instrText>
        </w:r>
        <w:r w:rsidR="00706956">
          <w:rPr>
            <w:noProof/>
            <w:webHidden/>
          </w:rPr>
        </w:r>
        <w:r w:rsidR="00706956">
          <w:rPr>
            <w:noProof/>
            <w:webHidden/>
          </w:rPr>
          <w:fldChar w:fldCharType="separate"/>
        </w:r>
        <w:r w:rsidR="00706956">
          <w:rPr>
            <w:noProof/>
            <w:webHidden/>
          </w:rPr>
          <w:t>8</w:t>
        </w:r>
        <w:r w:rsidR="00706956">
          <w:rPr>
            <w:noProof/>
            <w:webHidden/>
          </w:rPr>
          <w:fldChar w:fldCharType="end"/>
        </w:r>
      </w:hyperlink>
    </w:p>
    <w:p w14:paraId="0EDDB095" w14:textId="3BEC003F" w:rsidR="00706956"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4" w:history="1">
        <w:r w:rsidR="00706956" w:rsidRPr="000D6520">
          <w:rPr>
            <w:rStyle w:val="Lienhypertexte"/>
            <w:rFonts w:ascii="Century Gothic" w:hAnsi="Century Gothic"/>
            <w:noProof/>
          </w:rPr>
          <w:t>•</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Jeu en cours</w:t>
        </w:r>
        <w:r w:rsidR="00706956">
          <w:rPr>
            <w:noProof/>
            <w:webHidden/>
          </w:rPr>
          <w:tab/>
        </w:r>
        <w:r w:rsidR="00706956">
          <w:rPr>
            <w:noProof/>
            <w:webHidden/>
          </w:rPr>
          <w:fldChar w:fldCharType="begin"/>
        </w:r>
        <w:r w:rsidR="00706956">
          <w:rPr>
            <w:noProof/>
            <w:webHidden/>
          </w:rPr>
          <w:instrText xml:space="preserve"> PAGEREF _Toc181017064 \h </w:instrText>
        </w:r>
        <w:r w:rsidR="00706956">
          <w:rPr>
            <w:noProof/>
            <w:webHidden/>
          </w:rPr>
        </w:r>
        <w:r w:rsidR="00706956">
          <w:rPr>
            <w:noProof/>
            <w:webHidden/>
          </w:rPr>
          <w:fldChar w:fldCharType="separate"/>
        </w:r>
        <w:r w:rsidR="00706956">
          <w:rPr>
            <w:noProof/>
            <w:webHidden/>
          </w:rPr>
          <w:t>8</w:t>
        </w:r>
        <w:r w:rsidR="00706956">
          <w:rPr>
            <w:noProof/>
            <w:webHidden/>
          </w:rPr>
          <w:fldChar w:fldCharType="end"/>
        </w:r>
      </w:hyperlink>
    </w:p>
    <w:p w14:paraId="69CC0B3C" w14:textId="14057AB0" w:rsidR="00706956"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5" w:history="1">
        <w:r w:rsidR="00706956" w:rsidRPr="000D6520">
          <w:rPr>
            <w:rStyle w:val="Lienhypertexte"/>
            <w:rFonts w:ascii="Century Gothic" w:hAnsi="Century Gothic"/>
            <w:noProof/>
          </w:rPr>
          <w:t>•</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Menu principal</w:t>
        </w:r>
        <w:r w:rsidR="00706956">
          <w:rPr>
            <w:noProof/>
            <w:webHidden/>
          </w:rPr>
          <w:tab/>
        </w:r>
        <w:r w:rsidR="00706956">
          <w:rPr>
            <w:noProof/>
            <w:webHidden/>
          </w:rPr>
          <w:fldChar w:fldCharType="begin"/>
        </w:r>
        <w:r w:rsidR="00706956">
          <w:rPr>
            <w:noProof/>
            <w:webHidden/>
          </w:rPr>
          <w:instrText xml:space="preserve"> PAGEREF _Toc181017065 \h </w:instrText>
        </w:r>
        <w:r w:rsidR="00706956">
          <w:rPr>
            <w:noProof/>
            <w:webHidden/>
          </w:rPr>
        </w:r>
        <w:r w:rsidR="00706956">
          <w:rPr>
            <w:noProof/>
            <w:webHidden/>
          </w:rPr>
          <w:fldChar w:fldCharType="separate"/>
        </w:r>
        <w:r w:rsidR="00706956">
          <w:rPr>
            <w:noProof/>
            <w:webHidden/>
          </w:rPr>
          <w:t>8</w:t>
        </w:r>
        <w:r w:rsidR="00706956">
          <w:rPr>
            <w:noProof/>
            <w:webHidden/>
          </w:rPr>
          <w:fldChar w:fldCharType="end"/>
        </w:r>
      </w:hyperlink>
    </w:p>
    <w:p w14:paraId="53D7E519" w14:textId="18E158F7" w:rsidR="00706956"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6" w:history="1">
        <w:r w:rsidR="00706956" w:rsidRPr="000D6520">
          <w:rPr>
            <w:rStyle w:val="Lienhypertexte"/>
            <w:rFonts w:ascii="Century Gothic" w:hAnsi="Century Gothic"/>
            <w:noProof/>
          </w:rPr>
          <w:t>•</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Fin de jeu</w:t>
        </w:r>
        <w:r w:rsidR="00706956">
          <w:rPr>
            <w:noProof/>
            <w:webHidden/>
          </w:rPr>
          <w:tab/>
        </w:r>
        <w:r w:rsidR="00706956">
          <w:rPr>
            <w:noProof/>
            <w:webHidden/>
          </w:rPr>
          <w:fldChar w:fldCharType="begin"/>
        </w:r>
        <w:r w:rsidR="00706956">
          <w:rPr>
            <w:noProof/>
            <w:webHidden/>
          </w:rPr>
          <w:instrText xml:space="preserve"> PAGEREF _Toc181017066 \h </w:instrText>
        </w:r>
        <w:r w:rsidR="00706956">
          <w:rPr>
            <w:noProof/>
            <w:webHidden/>
          </w:rPr>
        </w:r>
        <w:r w:rsidR="00706956">
          <w:rPr>
            <w:noProof/>
            <w:webHidden/>
          </w:rPr>
          <w:fldChar w:fldCharType="separate"/>
        </w:r>
        <w:r w:rsidR="00706956">
          <w:rPr>
            <w:noProof/>
            <w:webHidden/>
          </w:rPr>
          <w:t>9</w:t>
        </w:r>
        <w:r w:rsidR="00706956">
          <w:rPr>
            <w:noProof/>
            <w:webHidden/>
          </w:rPr>
          <w:fldChar w:fldCharType="end"/>
        </w:r>
      </w:hyperlink>
    </w:p>
    <w:p w14:paraId="1C7CC3EE" w14:textId="7CD6B2C0" w:rsidR="00706956"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7" w:history="1">
        <w:r w:rsidR="00706956" w:rsidRPr="000D6520">
          <w:rPr>
            <w:rStyle w:val="Lienhypertexte"/>
            <w:rFonts w:ascii="Century Gothic" w:hAnsi="Century Gothic"/>
            <w:noProof/>
          </w:rPr>
          <w:t>•</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Editeur de niveau</w:t>
        </w:r>
        <w:r w:rsidR="00706956">
          <w:rPr>
            <w:noProof/>
            <w:webHidden/>
          </w:rPr>
          <w:tab/>
        </w:r>
        <w:r w:rsidR="00706956">
          <w:rPr>
            <w:noProof/>
            <w:webHidden/>
          </w:rPr>
          <w:fldChar w:fldCharType="begin"/>
        </w:r>
        <w:r w:rsidR="00706956">
          <w:rPr>
            <w:noProof/>
            <w:webHidden/>
          </w:rPr>
          <w:instrText xml:space="preserve"> PAGEREF _Toc181017067 \h </w:instrText>
        </w:r>
        <w:r w:rsidR="00706956">
          <w:rPr>
            <w:noProof/>
            <w:webHidden/>
          </w:rPr>
        </w:r>
        <w:r w:rsidR="00706956">
          <w:rPr>
            <w:noProof/>
            <w:webHidden/>
          </w:rPr>
          <w:fldChar w:fldCharType="separate"/>
        </w:r>
        <w:r w:rsidR="00706956">
          <w:rPr>
            <w:noProof/>
            <w:webHidden/>
          </w:rPr>
          <w:t>9</w:t>
        </w:r>
        <w:r w:rsidR="00706956">
          <w:rPr>
            <w:noProof/>
            <w:webHidden/>
          </w:rPr>
          <w:fldChar w:fldCharType="end"/>
        </w:r>
      </w:hyperlink>
    </w:p>
    <w:p w14:paraId="79753EC0" w14:textId="5386E968" w:rsidR="00706956"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8" w:history="1">
        <w:r w:rsidR="00706956" w:rsidRPr="000D6520">
          <w:rPr>
            <w:rStyle w:val="Lienhypertexte"/>
            <w:rFonts w:ascii="Century Gothic" w:hAnsi="Century Gothic"/>
            <w:noProof/>
          </w:rPr>
          <w:t>•</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Highscore</w:t>
        </w:r>
        <w:r w:rsidR="00706956">
          <w:rPr>
            <w:noProof/>
            <w:webHidden/>
          </w:rPr>
          <w:tab/>
        </w:r>
        <w:r w:rsidR="00706956">
          <w:rPr>
            <w:noProof/>
            <w:webHidden/>
          </w:rPr>
          <w:fldChar w:fldCharType="begin"/>
        </w:r>
        <w:r w:rsidR="00706956">
          <w:rPr>
            <w:noProof/>
            <w:webHidden/>
          </w:rPr>
          <w:instrText xml:space="preserve"> PAGEREF _Toc181017068 \h </w:instrText>
        </w:r>
        <w:r w:rsidR="00706956">
          <w:rPr>
            <w:noProof/>
            <w:webHidden/>
          </w:rPr>
        </w:r>
        <w:r w:rsidR="00706956">
          <w:rPr>
            <w:noProof/>
            <w:webHidden/>
          </w:rPr>
          <w:fldChar w:fldCharType="separate"/>
        </w:r>
        <w:r w:rsidR="00706956">
          <w:rPr>
            <w:noProof/>
            <w:webHidden/>
          </w:rPr>
          <w:t>10</w:t>
        </w:r>
        <w:r w:rsidR="00706956">
          <w:rPr>
            <w:noProof/>
            <w:webHidden/>
          </w:rPr>
          <w:fldChar w:fldCharType="end"/>
        </w:r>
      </w:hyperlink>
    </w:p>
    <w:p w14:paraId="21F53BEB" w14:textId="31C6D650" w:rsidR="00706956" w:rsidRDefault="00000000">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9" w:history="1">
        <w:r w:rsidR="00706956" w:rsidRPr="000D6520">
          <w:rPr>
            <w:rStyle w:val="Lienhypertexte"/>
            <w:rFonts w:ascii="Century Gothic" w:hAnsi="Century Gothic"/>
            <w:noProof/>
          </w:rPr>
          <w:t>•</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A propos</w:t>
        </w:r>
        <w:r w:rsidR="00706956">
          <w:rPr>
            <w:noProof/>
            <w:webHidden/>
          </w:rPr>
          <w:tab/>
        </w:r>
        <w:r w:rsidR="00706956">
          <w:rPr>
            <w:noProof/>
            <w:webHidden/>
          </w:rPr>
          <w:fldChar w:fldCharType="begin"/>
        </w:r>
        <w:r w:rsidR="00706956">
          <w:rPr>
            <w:noProof/>
            <w:webHidden/>
          </w:rPr>
          <w:instrText xml:space="preserve"> PAGEREF _Toc181017069 \h </w:instrText>
        </w:r>
        <w:r w:rsidR="00706956">
          <w:rPr>
            <w:noProof/>
            <w:webHidden/>
          </w:rPr>
        </w:r>
        <w:r w:rsidR="00706956">
          <w:rPr>
            <w:noProof/>
            <w:webHidden/>
          </w:rPr>
          <w:fldChar w:fldCharType="separate"/>
        </w:r>
        <w:r w:rsidR="00706956">
          <w:rPr>
            <w:noProof/>
            <w:webHidden/>
          </w:rPr>
          <w:t>10</w:t>
        </w:r>
        <w:r w:rsidR="00706956">
          <w:rPr>
            <w:noProof/>
            <w:webHidden/>
          </w:rPr>
          <w:fldChar w:fldCharType="end"/>
        </w:r>
      </w:hyperlink>
    </w:p>
    <w:p w14:paraId="58087D10" w14:textId="4D0A070B"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70" w:history="1">
        <w:r w:rsidR="00706956" w:rsidRPr="000D6520">
          <w:rPr>
            <w:rStyle w:val="Lienhypertexte"/>
            <w:noProof/>
          </w:rPr>
          <w:t>3.5.2</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Maquette haute-fidélité (</w:t>
        </w:r>
        <w:r w:rsidR="00706956" w:rsidRPr="000D6520">
          <w:rPr>
            <w:rStyle w:val="Lienhypertexte"/>
            <w:b/>
            <w:noProof/>
          </w:rPr>
          <w:t>Lien</w:t>
        </w:r>
        <w:r w:rsidR="00706956" w:rsidRPr="000D6520">
          <w:rPr>
            <w:rStyle w:val="Lienhypertexte"/>
            <w:noProof/>
          </w:rPr>
          <w:t xml:space="preserve"> pour une meilleure visualisation)</w:t>
        </w:r>
        <w:r w:rsidR="00706956">
          <w:rPr>
            <w:noProof/>
            <w:webHidden/>
          </w:rPr>
          <w:tab/>
        </w:r>
        <w:r w:rsidR="00706956">
          <w:rPr>
            <w:noProof/>
            <w:webHidden/>
          </w:rPr>
          <w:fldChar w:fldCharType="begin"/>
        </w:r>
        <w:r w:rsidR="00706956">
          <w:rPr>
            <w:noProof/>
            <w:webHidden/>
          </w:rPr>
          <w:instrText xml:space="preserve"> PAGEREF _Toc181017070 \h </w:instrText>
        </w:r>
        <w:r w:rsidR="00706956">
          <w:rPr>
            <w:noProof/>
            <w:webHidden/>
          </w:rPr>
        </w:r>
        <w:r w:rsidR="00706956">
          <w:rPr>
            <w:noProof/>
            <w:webHidden/>
          </w:rPr>
          <w:fldChar w:fldCharType="separate"/>
        </w:r>
        <w:r w:rsidR="00706956">
          <w:rPr>
            <w:noProof/>
            <w:webHidden/>
          </w:rPr>
          <w:t>11</w:t>
        </w:r>
        <w:r w:rsidR="00706956">
          <w:rPr>
            <w:noProof/>
            <w:webHidden/>
          </w:rPr>
          <w:fldChar w:fldCharType="end"/>
        </w:r>
      </w:hyperlink>
    </w:p>
    <w:p w14:paraId="58B2AEB8" w14:textId="376F0CD8"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71" w:history="1">
        <w:r w:rsidR="00706956" w:rsidRPr="000D6520">
          <w:rPr>
            <w:rStyle w:val="Lienhypertexte"/>
            <w:noProof/>
          </w:rPr>
          <w:t>3.5.3</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Fonctionnalités supplémentaires tirées des Personas plus élément original (</w:t>
        </w:r>
        <w:r w:rsidR="00706956" w:rsidRPr="000D6520">
          <w:rPr>
            <w:rStyle w:val="Lienhypertexte"/>
            <w:b/>
            <w:noProof/>
          </w:rPr>
          <w:t>Lien</w:t>
        </w:r>
        <w:r w:rsidR="00706956" w:rsidRPr="000D6520">
          <w:rPr>
            <w:rStyle w:val="Lienhypertexte"/>
            <w:noProof/>
          </w:rPr>
          <w:t xml:space="preserve"> pour une meilleure visualisation)</w:t>
        </w:r>
        <w:r w:rsidR="00706956">
          <w:rPr>
            <w:noProof/>
            <w:webHidden/>
          </w:rPr>
          <w:tab/>
        </w:r>
        <w:r w:rsidR="00706956">
          <w:rPr>
            <w:noProof/>
            <w:webHidden/>
          </w:rPr>
          <w:fldChar w:fldCharType="begin"/>
        </w:r>
        <w:r w:rsidR="00706956">
          <w:rPr>
            <w:noProof/>
            <w:webHidden/>
          </w:rPr>
          <w:instrText xml:space="preserve"> PAGEREF _Toc181017071 \h </w:instrText>
        </w:r>
        <w:r w:rsidR="00706956">
          <w:rPr>
            <w:noProof/>
            <w:webHidden/>
          </w:rPr>
        </w:r>
        <w:r w:rsidR="00706956">
          <w:rPr>
            <w:noProof/>
            <w:webHidden/>
          </w:rPr>
          <w:fldChar w:fldCharType="separate"/>
        </w:r>
        <w:r w:rsidR="00706956">
          <w:rPr>
            <w:noProof/>
            <w:webHidden/>
          </w:rPr>
          <w:t>11</w:t>
        </w:r>
        <w:r w:rsidR="00706956">
          <w:rPr>
            <w:noProof/>
            <w:webHidden/>
          </w:rPr>
          <w:fldChar w:fldCharType="end"/>
        </w:r>
      </w:hyperlink>
    </w:p>
    <w:p w14:paraId="59E5B5DD" w14:textId="4FA9A48A"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72" w:history="1">
        <w:r w:rsidR="00706956" w:rsidRPr="000D6520">
          <w:rPr>
            <w:rStyle w:val="Lienhypertexte"/>
            <w:noProof/>
          </w:rPr>
          <w:t>3.5.4</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Choix effectués</w:t>
        </w:r>
        <w:r w:rsidR="00706956">
          <w:rPr>
            <w:noProof/>
            <w:webHidden/>
          </w:rPr>
          <w:tab/>
        </w:r>
        <w:r w:rsidR="00706956">
          <w:rPr>
            <w:noProof/>
            <w:webHidden/>
          </w:rPr>
          <w:fldChar w:fldCharType="begin"/>
        </w:r>
        <w:r w:rsidR="00706956">
          <w:rPr>
            <w:noProof/>
            <w:webHidden/>
          </w:rPr>
          <w:instrText xml:space="preserve"> PAGEREF _Toc181017072 \h </w:instrText>
        </w:r>
        <w:r w:rsidR="00706956">
          <w:rPr>
            <w:noProof/>
            <w:webHidden/>
          </w:rPr>
        </w:r>
        <w:r w:rsidR="00706956">
          <w:rPr>
            <w:noProof/>
            <w:webHidden/>
          </w:rPr>
          <w:fldChar w:fldCharType="separate"/>
        </w:r>
        <w:r w:rsidR="00706956">
          <w:rPr>
            <w:noProof/>
            <w:webHidden/>
          </w:rPr>
          <w:t>13</w:t>
        </w:r>
        <w:r w:rsidR="00706956">
          <w:rPr>
            <w:noProof/>
            <w:webHidden/>
          </w:rPr>
          <w:fldChar w:fldCharType="end"/>
        </w:r>
      </w:hyperlink>
    </w:p>
    <w:p w14:paraId="5C7EC423" w14:textId="184EA089"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73" w:history="1">
        <w:r w:rsidR="00706956" w:rsidRPr="000D6520">
          <w:rPr>
            <w:rStyle w:val="Lienhypertexte"/>
            <w:noProof/>
          </w:rPr>
          <w:t>4</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partie poo</w:t>
        </w:r>
        <w:r w:rsidR="00706956">
          <w:rPr>
            <w:noProof/>
            <w:webHidden/>
          </w:rPr>
          <w:tab/>
        </w:r>
        <w:r w:rsidR="00706956">
          <w:rPr>
            <w:noProof/>
            <w:webHidden/>
          </w:rPr>
          <w:fldChar w:fldCharType="begin"/>
        </w:r>
        <w:r w:rsidR="00706956">
          <w:rPr>
            <w:noProof/>
            <w:webHidden/>
          </w:rPr>
          <w:instrText xml:space="preserve"> PAGEREF _Toc181017073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06375F4A" w14:textId="5122C814"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4" w:history="1">
        <w:r w:rsidR="00706956" w:rsidRPr="000D6520">
          <w:rPr>
            <w:rStyle w:val="Lienhypertexte"/>
            <w:noProof/>
          </w:rPr>
          <w:t>4.1</w:t>
        </w:r>
        <w:r w:rsidR="00706956">
          <w:rPr>
            <w:rFonts w:eastAsiaTheme="minorEastAsia" w:cstheme="minorBidi"/>
            <w:smallCaps w:val="0"/>
            <w:noProof/>
            <w:kern w:val="2"/>
            <w:sz w:val="22"/>
            <w:szCs w:val="22"/>
            <w14:ligatures w14:val="standardContextual"/>
          </w:rPr>
          <w:tab/>
        </w:r>
        <w:r w:rsidR="00706956" w:rsidRPr="000D6520">
          <w:rPr>
            <w:rStyle w:val="Lienhypertexte"/>
            <w:noProof/>
          </w:rPr>
          <w:t>Analyses fonctionnelles (Users Stories)</w:t>
        </w:r>
        <w:r w:rsidR="00706956">
          <w:rPr>
            <w:noProof/>
            <w:webHidden/>
          </w:rPr>
          <w:tab/>
        </w:r>
        <w:r w:rsidR="00706956">
          <w:rPr>
            <w:noProof/>
            <w:webHidden/>
          </w:rPr>
          <w:fldChar w:fldCharType="begin"/>
        </w:r>
        <w:r w:rsidR="00706956">
          <w:rPr>
            <w:noProof/>
            <w:webHidden/>
          </w:rPr>
          <w:instrText xml:space="preserve"> PAGEREF _Toc181017074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54F54EE" w14:textId="42D757B4"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5" w:history="1">
        <w:r w:rsidR="00706956" w:rsidRPr="000D6520">
          <w:rPr>
            <w:rStyle w:val="Lienhypertexte"/>
            <w:noProof/>
          </w:rPr>
          <w:t>4.2</w:t>
        </w:r>
        <w:r w:rsidR="00706956">
          <w:rPr>
            <w:rFonts w:eastAsiaTheme="minorEastAsia" w:cstheme="minorBidi"/>
            <w:smallCaps w:val="0"/>
            <w:noProof/>
            <w:kern w:val="2"/>
            <w:sz w:val="22"/>
            <w:szCs w:val="22"/>
            <w14:ligatures w14:val="standardContextual"/>
          </w:rPr>
          <w:tab/>
        </w:r>
        <w:r w:rsidR="00706956" w:rsidRPr="000D6520">
          <w:rPr>
            <w:rStyle w:val="Lienhypertexte"/>
            <w:noProof/>
          </w:rPr>
          <w:t>Automatique du code (manuel de référence)</w:t>
        </w:r>
        <w:r w:rsidR="00706956">
          <w:rPr>
            <w:noProof/>
            <w:webHidden/>
          </w:rPr>
          <w:tab/>
        </w:r>
        <w:r w:rsidR="00706956">
          <w:rPr>
            <w:noProof/>
            <w:webHidden/>
          </w:rPr>
          <w:fldChar w:fldCharType="begin"/>
        </w:r>
        <w:r w:rsidR="00706956">
          <w:rPr>
            <w:noProof/>
            <w:webHidden/>
          </w:rPr>
          <w:instrText xml:space="preserve"> PAGEREF _Toc181017075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F79E709" w14:textId="13D33749"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6" w:history="1">
        <w:r w:rsidR="00706956" w:rsidRPr="000D6520">
          <w:rPr>
            <w:rStyle w:val="Lienhypertexte"/>
            <w:noProof/>
          </w:rPr>
          <w:t>4.3</w:t>
        </w:r>
        <w:r w:rsidR="00706956">
          <w:rPr>
            <w:rFonts w:eastAsiaTheme="minorEastAsia" w:cstheme="minorBidi"/>
            <w:smallCaps w:val="0"/>
            <w:noProof/>
            <w:kern w:val="2"/>
            <w:sz w:val="22"/>
            <w:szCs w:val="22"/>
            <w14:ligatures w14:val="standardContextual"/>
          </w:rPr>
          <w:tab/>
        </w:r>
        <w:r w:rsidR="00706956" w:rsidRPr="000D6520">
          <w:rPr>
            <w:rStyle w:val="Lienhypertexte"/>
            <w:noProof/>
          </w:rPr>
          <w:t>Schémas des classes</w:t>
        </w:r>
        <w:r w:rsidR="00706956">
          <w:rPr>
            <w:noProof/>
            <w:webHidden/>
          </w:rPr>
          <w:tab/>
        </w:r>
        <w:r w:rsidR="00706956">
          <w:rPr>
            <w:noProof/>
            <w:webHidden/>
          </w:rPr>
          <w:fldChar w:fldCharType="begin"/>
        </w:r>
        <w:r w:rsidR="00706956">
          <w:rPr>
            <w:noProof/>
            <w:webHidden/>
          </w:rPr>
          <w:instrText xml:space="preserve"> PAGEREF _Toc181017076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22A0FD11" w14:textId="6B468C70"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7" w:history="1">
        <w:r w:rsidR="00706956" w:rsidRPr="000D6520">
          <w:rPr>
            <w:rStyle w:val="Lienhypertexte"/>
            <w:noProof/>
          </w:rPr>
          <w:t>4.4</w:t>
        </w:r>
        <w:r w:rsidR="00706956">
          <w:rPr>
            <w:rFonts w:eastAsiaTheme="minorEastAsia" w:cstheme="minorBidi"/>
            <w:smallCaps w:val="0"/>
            <w:noProof/>
            <w:kern w:val="2"/>
            <w:sz w:val="22"/>
            <w:szCs w:val="22"/>
            <w14:ligatures w14:val="standardContextual"/>
          </w:rPr>
          <w:tab/>
        </w:r>
        <w:r w:rsidR="00706956" w:rsidRPr="000D6520">
          <w:rPr>
            <w:rStyle w:val="Lienhypertexte"/>
            <w:noProof/>
          </w:rPr>
          <w:t>Implémentation spécifique</w:t>
        </w:r>
        <w:r w:rsidR="00706956">
          <w:rPr>
            <w:noProof/>
            <w:webHidden/>
          </w:rPr>
          <w:tab/>
        </w:r>
        <w:r w:rsidR="00706956">
          <w:rPr>
            <w:noProof/>
            <w:webHidden/>
          </w:rPr>
          <w:fldChar w:fldCharType="begin"/>
        </w:r>
        <w:r w:rsidR="00706956">
          <w:rPr>
            <w:noProof/>
            <w:webHidden/>
          </w:rPr>
          <w:instrText xml:space="preserve"> PAGEREF _Toc181017077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51942E1" w14:textId="2522D6A4"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78" w:history="1">
        <w:r w:rsidR="00706956" w:rsidRPr="000D6520">
          <w:rPr>
            <w:rStyle w:val="Lienhypertexte"/>
            <w:noProof/>
          </w:rPr>
          <w:t>5</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PARTIE DB</w:t>
        </w:r>
        <w:r w:rsidR="00706956">
          <w:rPr>
            <w:noProof/>
            <w:webHidden/>
          </w:rPr>
          <w:tab/>
        </w:r>
        <w:r w:rsidR="00706956">
          <w:rPr>
            <w:noProof/>
            <w:webHidden/>
          </w:rPr>
          <w:fldChar w:fldCharType="begin"/>
        </w:r>
        <w:r w:rsidR="00706956">
          <w:rPr>
            <w:noProof/>
            <w:webHidden/>
          </w:rPr>
          <w:instrText xml:space="preserve"> PAGEREF _Toc181017078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05277314" w14:textId="57543597"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9" w:history="1">
        <w:r w:rsidR="00706956" w:rsidRPr="000D6520">
          <w:rPr>
            <w:rStyle w:val="Lienhypertexte"/>
            <w:noProof/>
          </w:rPr>
          <w:t>5.1</w:t>
        </w:r>
        <w:r w:rsidR="00706956">
          <w:rPr>
            <w:rFonts w:eastAsiaTheme="minorEastAsia" w:cstheme="minorBidi"/>
            <w:smallCaps w:val="0"/>
            <w:noProof/>
            <w:kern w:val="2"/>
            <w:sz w:val="22"/>
            <w:szCs w:val="22"/>
            <w14:ligatures w14:val="standardContextual"/>
          </w:rPr>
          <w:tab/>
        </w:r>
        <w:r w:rsidR="00706956" w:rsidRPr="000D6520">
          <w:rPr>
            <w:rStyle w:val="Lienhypertexte"/>
            <w:noProof/>
          </w:rPr>
          <w:t>MCD</w:t>
        </w:r>
        <w:r w:rsidR="00706956">
          <w:rPr>
            <w:noProof/>
            <w:webHidden/>
          </w:rPr>
          <w:tab/>
        </w:r>
        <w:r w:rsidR="00706956">
          <w:rPr>
            <w:noProof/>
            <w:webHidden/>
          </w:rPr>
          <w:fldChar w:fldCharType="begin"/>
        </w:r>
        <w:r w:rsidR="00706956">
          <w:rPr>
            <w:noProof/>
            <w:webHidden/>
          </w:rPr>
          <w:instrText xml:space="preserve"> PAGEREF _Toc181017079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557688BA" w14:textId="03F53630"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0" w:history="1">
        <w:r w:rsidR="00706956" w:rsidRPr="000D6520">
          <w:rPr>
            <w:rStyle w:val="Lienhypertexte"/>
            <w:noProof/>
          </w:rPr>
          <w:t>5.1.1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Description des tables</w:t>
        </w:r>
        <w:r w:rsidR="00706956">
          <w:rPr>
            <w:noProof/>
            <w:webHidden/>
          </w:rPr>
          <w:tab/>
        </w:r>
        <w:r w:rsidR="00706956">
          <w:rPr>
            <w:noProof/>
            <w:webHidden/>
          </w:rPr>
          <w:fldChar w:fldCharType="begin"/>
        </w:r>
        <w:r w:rsidR="00706956">
          <w:rPr>
            <w:noProof/>
            <w:webHidden/>
          </w:rPr>
          <w:instrText xml:space="preserve"> PAGEREF _Toc181017080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3F6825D5" w14:textId="66B6966F"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1" w:history="1">
        <w:r w:rsidR="00706956" w:rsidRPr="000D6520">
          <w:rPr>
            <w:rStyle w:val="Lienhypertexte"/>
            <w:noProof/>
          </w:rPr>
          <w:t>5.1.2</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Description de</w:t>
        </w:r>
        <w:r w:rsidR="00706956">
          <w:rPr>
            <w:noProof/>
            <w:webHidden/>
          </w:rPr>
          <w:tab/>
        </w:r>
        <w:r w:rsidR="00706956">
          <w:rPr>
            <w:noProof/>
            <w:webHidden/>
          </w:rPr>
          <w:fldChar w:fldCharType="begin"/>
        </w:r>
        <w:r w:rsidR="00706956">
          <w:rPr>
            <w:noProof/>
            <w:webHidden/>
          </w:rPr>
          <w:instrText xml:space="preserve"> PAGEREF _Toc181017081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9802330" w14:textId="0A9408E9"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2" w:history="1">
        <w:r w:rsidR="00706956" w:rsidRPr="000D6520">
          <w:rPr>
            <w:rStyle w:val="Lienhypertexte"/>
            <w:noProof/>
          </w:rPr>
          <w:t>5.1.3</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Description de</w:t>
        </w:r>
        <w:r w:rsidR="00706956">
          <w:rPr>
            <w:noProof/>
            <w:webHidden/>
          </w:rPr>
          <w:tab/>
        </w:r>
        <w:r w:rsidR="00706956">
          <w:rPr>
            <w:noProof/>
            <w:webHidden/>
          </w:rPr>
          <w:fldChar w:fldCharType="begin"/>
        </w:r>
        <w:r w:rsidR="00706956">
          <w:rPr>
            <w:noProof/>
            <w:webHidden/>
          </w:rPr>
          <w:instrText xml:space="preserve"> PAGEREF _Toc181017082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63D2B4DD" w14:textId="06235C90"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3" w:history="1">
        <w:r w:rsidR="00706956" w:rsidRPr="000D6520">
          <w:rPr>
            <w:rStyle w:val="Lienhypertexte"/>
            <w:noProof/>
          </w:rPr>
          <w:t>5.2</w:t>
        </w:r>
        <w:r w:rsidR="00706956">
          <w:rPr>
            <w:rFonts w:eastAsiaTheme="minorEastAsia" w:cstheme="minorBidi"/>
            <w:smallCaps w:val="0"/>
            <w:noProof/>
            <w:kern w:val="2"/>
            <w:sz w:val="22"/>
            <w:szCs w:val="22"/>
            <w14:ligatures w14:val="standardContextual"/>
          </w:rPr>
          <w:tab/>
        </w:r>
        <w:r w:rsidR="00706956" w:rsidRPr="000D6520">
          <w:rPr>
            <w:rStyle w:val="Lienhypertexte"/>
            <w:noProof/>
          </w:rPr>
          <w:t>MLD</w:t>
        </w:r>
        <w:r w:rsidR="00706956">
          <w:rPr>
            <w:noProof/>
            <w:webHidden/>
          </w:rPr>
          <w:tab/>
        </w:r>
        <w:r w:rsidR="00706956">
          <w:rPr>
            <w:noProof/>
            <w:webHidden/>
          </w:rPr>
          <w:fldChar w:fldCharType="begin"/>
        </w:r>
        <w:r w:rsidR="00706956">
          <w:rPr>
            <w:noProof/>
            <w:webHidden/>
          </w:rPr>
          <w:instrText xml:space="preserve"> PAGEREF _Toc181017083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2571669E" w14:textId="14753208"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4" w:history="1">
        <w:r w:rsidR="00706956" w:rsidRPr="000D6520">
          <w:rPr>
            <w:rStyle w:val="Lienhypertexte"/>
            <w:noProof/>
          </w:rPr>
          <w:t>5.3</w:t>
        </w:r>
        <w:r w:rsidR="00706956">
          <w:rPr>
            <w:rFonts w:eastAsiaTheme="minorEastAsia" w:cstheme="minorBidi"/>
            <w:smallCaps w:val="0"/>
            <w:noProof/>
            <w:kern w:val="2"/>
            <w:sz w:val="22"/>
            <w:szCs w:val="22"/>
            <w14:ligatures w14:val="standardContextual"/>
          </w:rPr>
          <w:tab/>
        </w:r>
        <w:r w:rsidR="00706956" w:rsidRPr="000D6520">
          <w:rPr>
            <w:rStyle w:val="Lienhypertexte"/>
            <w:noProof/>
          </w:rPr>
          <w:t>Script SQL</w:t>
        </w:r>
        <w:r w:rsidR="00706956">
          <w:rPr>
            <w:noProof/>
            <w:webHidden/>
          </w:rPr>
          <w:tab/>
        </w:r>
        <w:r w:rsidR="00706956">
          <w:rPr>
            <w:noProof/>
            <w:webHidden/>
          </w:rPr>
          <w:fldChar w:fldCharType="begin"/>
        </w:r>
        <w:r w:rsidR="00706956">
          <w:rPr>
            <w:noProof/>
            <w:webHidden/>
          </w:rPr>
          <w:instrText xml:space="preserve"> PAGEREF _Toc181017084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0A7A7732" w14:textId="41039EAB"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5" w:history="1">
        <w:r w:rsidR="00706956" w:rsidRPr="000D6520">
          <w:rPr>
            <w:rStyle w:val="Lienhypertexte"/>
            <w:noProof/>
          </w:rPr>
          <w:t>5.4</w:t>
        </w:r>
        <w:r w:rsidR="00706956">
          <w:rPr>
            <w:rFonts w:eastAsiaTheme="minorEastAsia" w:cstheme="minorBidi"/>
            <w:smallCaps w:val="0"/>
            <w:noProof/>
            <w:kern w:val="2"/>
            <w:sz w:val="22"/>
            <w:szCs w:val="22"/>
            <w14:ligatures w14:val="standardContextual"/>
          </w:rPr>
          <w:tab/>
        </w:r>
        <w:r w:rsidR="00706956" w:rsidRPr="000D6520">
          <w:rPr>
            <w:rStyle w:val="Lienhypertexte"/>
            <w:noProof/>
          </w:rPr>
          <w:t>Base de données</w:t>
        </w:r>
        <w:r w:rsidR="00706956">
          <w:rPr>
            <w:noProof/>
            <w:webHidden/>
          </w:rPr>
          <w:tab/>
        </w:r>
        <w:r w:rsidR="00706956">
          <w:rPr>
            <w:noProof/>
            <w:webHidden/>
          </w:rPr>
          <w:fldChar w:fldCharType="begin"/>
        </w:r>
        <w:r w:rsidR="00706956">
          <w:rPr>
            <w:noProof/>
            <w:webHidden/>
          </w:rPr>
          <w:instrText xml:space="preserve"> PAGEREF _Toc181017085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73B6AB2" w14:textId="1ABEC311"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6" w:history="1">
        <w:r w:rsidR="00706956" w:rsidRPr="000D6520">
          <w:rPr>
            <w:rStyle w:val="Lienhypertexte"/>
            <w:noProof/>
          </w:rPr>
          <w:t>5.5</w:t>
        </w:r>
        <w:r w:rsidR="00706956">
          <w:rPr>
            <w:rFonts w:eastAsiaTheme="minorEastAsia" w:cstheme="minorBidi"/>
            <w:smallCaps w:val="0"/>
            <w:noProof/>
            <w:kern w:val="2"/>
            <w:sz w:val="22"/>
            <w:szCs w:val="22"/>
            <w14:ligatures w14:val="standardContextual"/>
          </w:rPr>
          <w:tab/>
        </w:r>
        <w:r w:rsidR="00706956" w:rsidRPr="000D6520">
          <w:rPr>
            <w:rStyle w:val="Lienhypertexte"/>
            <w:noProof/>
          </w:rPr>
          <w:t>Mise en place des types d’utilisateurs</w:t>
        </w:r>
        <w:r w:rsidR="00706956">
          <w:rPr>
            <w:noProof/>
            <w:webHidden/>
          </w:rPr>
          <w:tab/>
        </w:r>
        <w:r w:rsidR="00706956">
          <w:rPr>
            <w:noProof/>
            <w:webHidden/>
          </w:rPr>
          <w:fldChar w:fldCharType="begin"/>
        </w:r>
        <w:r w:rsidR="00706956">
          <w:rPr>
            <w:noProof/>
            <w:webHidden/>
          </w:rPr>
          <w:instrText xml:space="preserve"> PAGEREF _Toc181017086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5D78E49C" w14:textId="5290D42F"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7" w:history="1">
        <w:r w:rsidR="00706956" w:rsidRPr="000D6520">
          <w:rPr>
            <w:rStyle w:val="Lienhypertexte"/>
            <w:noProof/>
          </w:rPr>
          <w:t>5.5.1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Explication</w:t>
        </w:r>
        <w:r w:rsidR="00706956">
          <w:rPr>
            <w:noProof/>
            <w:webHidden/>
          </w:rPr>
          <w:tab/>
        </w:r>
        <w:r w:rsidR="00706956">
          <w:rPr>
            <w:noProof/>
            <w:webHidden/>
          </w:rPr>
          <w:fldChar w:fldCharType="begin"/>
        </w:r>
        <w:r w:rsidR="00706956">
          <w:rPr>
            <w:noProof/>
            <w:webHidden/>
          </w:rPr>
          <w:instrText xml:space="preserve"> PAGEREF _Toc181017087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01E72C7C" w14:textId="235F117F"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8" w:history="1">
        <w:r w:rsidR="00706956" w:rsidRPr="000D6520">
          <w:rPr>
            <w:rStyle w:val="Lienhypertexte"/>
            <w:noProof/>
          </w:rPr>
          <w:t>5.6</w:t>
        </w:r>
        <w:r w:rsidR="00706956">
          <w:rPr>
            <w:rFonts w:eastAsiaTheme="minorEastAsia" w:cstheme="minorBidi"/>
            <w:smallCaps w:val="0"/>
            <w:noProof/>
            <w:kern w:val="2"/>
            <w:sz w:val="22"/>
            <w:szCs w:val="22"/>
            <w14:ligatures w14:val="standardContextual"/>
          </w:rPr>
          <w:tab/>
        </w:r>
        <w:r w:rsidR="00706956" w:rsidRPr="000D6520">
          <w:rPr>
            <w:rStyle w:val="Lienhypertexte"/>
            <w:noProof/>
          </w:rPr>
          <w:t>Création des index</w:t>
        </w:r>
        <w:r w:rsidR="00706956">
          <w:rPr>
            <w:noProof/>
            <w:webHidden/>
          </w:rPr>
          <w:tab/>
        </w:r>
        <w:r w:rsidR="00706956">
          <w:rPr>
            <w:noProof/>
            <w:webHidden/>
          </w:rPr>
          <w:fldChar w:fldCharType="begin"/>
        </w:r>
        <w:r w:rsidR="00706956">
          <w:rPr>
            <w:noProof/>
            <w:webHidden/>
          </w:rPr>
          <w:instrText xml:space="preserve"> PAGEREF _Toc181017088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CA25589" w14:textId="4E4A6A8E"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9" w:history="1">
        <w:r w:rsidR="00706956" w:rsidRPr="000D6520">
          <w:rPr>
            <w:rStyle w:val="Lienhypertexte"/>
            <w:noProof/>
          </w:rPr>
          <w:t>5.6.1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Situation</w:t>
        </w:r>
        <w:r w:rsidR="00706956">
          <w:rPr>
            <w:noProof/>
            <w:webHidden/>
          </w:rPr>
          <w:tab/>
        </w:r>
        <w:r w:rsidR="00706956">
          <w:rPr>
            <w:noProof/>
            <w:webHidden/>
          </w:rPr>
          <w:fldChar w:fldCharType="begin"/>
        </w:r>
        <w:r w:rsidR="00706956">
          <w:rPr>
            <w:noProof/>
            <w:webHidden/>
          </w:rPr>
          <w:instrText xml:space="preserve"> PAGEREF _Toc181017089 \h </w:instrText>
        </w:r>
        <w:r w:rsidR="00706956">
          <w:rPr>
            <w:noProof/>
            <w:webHidden/>
          </w:rPr>
        </w:r>
        <w:r w:rsidR="00706956">
          <w:rPr>
            <w:noProof/>
            <w:webHidden/>
          </w:rPr>
          <w:fldChar w:fldCharType="separate"/>
        </w:r>
        <w:r w:rsidR="00706956">
          <w:rPr>
            <w:noProof/>
            <w:webHidden/>
          </w:rPr>
          <w:t>14</w:t>
        </w:r>
        <w:r w:rsidR="00706956">
          <w:rPr>
            <w:noProof/>
            <w:webHidden/>
          </w:rPr>
          <w:fldChar w:fldCharType="end"/>
        </w:r>
      </w:hyperlink>
    </w:p>
    <w:p w14:paraId="1AB81D00" w14:textId="443B0873"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0" w:history="1">
        <w:r w:rsidR="00706956" w:rsidRPr="000D6520">
          <w:rPr>
            <w:rStyle w:val="Lienhypertexte"/>
            <w:noProof/>
          </w:rPr>
          <w:t>5.7</w:t>
        </w:r>
        <w:r w:rsidR="00706956">
          <w:rPr>
            <w:rFonts w:eastAsiaTheme="minorEastAsia" w:cstheme="minorBidi"/>
            <w:smallCaps w:val="0"/>
            <w:noProof/>
            <w:kern w:val="2"/>
            <w:sz w:val="22"/>
            <w:szCs w:val="22"/>
            <w14:ligatures w14:val="standardContextual"/>
          </w:rPr>
          <w:tab/>
        </w:r>
        <w:r w:rsidR="00706956" w:rsidRPr="000D6520">
          <w:rPr>
            <w:rStyle w:val="Lienhypertexte"/>
            <w:noProof/>
          </w:rPr>
          <w:t>Backup / Restore</w:t>
        </w:r>
        <w:r w:rsidR="00706956">
          <w:rPr>
            <w:noProof/>
            <w:webHidden/>
          </w:rPr>
          <w:tab/>
        </w:r>
        <w:r w:rsidR="00706956">
          <w:rPr>
            <w:noProof/>
            <w:webHidden/>
          </w:rPr>
          <w:fldChar w:fldCharType="begin"/>
        </w:r>
        <w:r w:rsidR="00706956">
          <w:rPr>
            <w:noProof/>
            <w:webHidden/>
          </w:rPr>
          <w:instrText xml:space="preserve"> PAGEREF _Toc181017090 \h </w:instrText>
        </w:r>
        <w:r w:rsidR="00706956">
          <w:rPr>
            <w:noProof/>
            <w:webHidden/>
          </w:rPr>
        </w:r>
        <w:r w:rsidR="00706956">
          <w:rPr>
            <w:noProof/>
            <w:webHidden/>
          </w:rPr>
          <w:fldChar w:fldCharType="separate"/>
        </w:r>
        <w:r w:rsidR="00706956">
          <w:rPr>
            <w:noProof/>
            <w:webHidden/>
          </w:rPr>
          <w:t>15</w:t>
        </w:r>
        <w:r w:rsidR="00706956">
          <w:rPr>
            <w:noProof/>
            <w:webHidden/>
          </w:rPr>
          <w:fldChar w:fldCharType="end"/>
        </w:r>
      </w:hyperlink>
    </w:p>
    <w:p w14:paraId="243D4445" w14:textId="601520CB"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91" w:history="1">
        <w:r w:rsidR="00706956" w:rsidRPr="000D6520">
          <w:rPr>
            <w:rStyle w:val="Lienhypertexte"/>
            <w:noProof/>
          </w:rPr>
          <w:t>5.7.1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Situation</w:t>
        </w:r>
        <w:r w:rsidR="00706956">
          <w:rPr>
            <w:noProof/>
            <w:webHidden/>
          </w:rPr>
          <w:tab/>
        </w:r>
        <w:r w:rsidR="00706956">
          <w:rPr>
            <w:noProof/>
            <w:webHidden/>
          </w:rPr>
          <w:fldChar w:fldCharType="begin"/>
        </w:r>
        <w:r w:rsidR="00706956">
          <w:rPr>
            <w:noProof/>
            <w:webHidden/>
          </w:rPr>
          <w:instrText xml:space="preserve"> PAGEREF _Toc181017091 \h </w:instrText>
        </w:r>
        <w:r w:rsidR="00706956">
          <w:rPr>
            <w:noProof/>
            <w:webHidden/>
          </w:rPr>
        </w:r>
        <w:r w:rsidR="00706956">
          <w:rPr>
            <w:noProof/>
            <w:webHidden/>
          </w:rPr>
          <w:fldChar w:fldCharType="separate"/>
        </w:r>
        <w:r w:rsidR="00706956">
          <w:rPr>
            <w:noProof/>
            <w:webHidden/>
          </w:rPr>
          <w:t>15</w:t>
        </w:r>
        <w:r w:rsidR="00706956">
          <w:rPr>
            <w:noProof/>
            <w:webHidden/>
          </w:rPr>
          <w:fldChar w:fldCharType="end"/>
        </w:r>
      </w:hyperlink>
    </w:p>
    <w:p w14:paraId="5D70D88A" w14:textId="7E48C8F9"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92" w:history="1">
        <w:r w:rsidR="00706956" w:rsidRPr="000D6520">
          <w:rPr>
            <w:rStyle w:val="Lienhypertexte"/>
            <w:noProof/>
          </w:rPr>
          <w:t>6</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Rapport de test</w:t>
        </w:r>
        <w:r w:rsidR="00706956">
          <w:rPr>
            <w:noProof/>
            <w:webHidden/>
          </w:rPr>
          <w:tab/>
        </w:r>
        <w:r w:rsidR="00706956">
          <w:rPr>
            <w:noProof/>
            <w:webHidden/>
          </w:rPr>
          <w:fldChar w:fldCharType="begin"/>
        </w:r>
        <w:r w:rsidR="00706956">
          <w:rPr>
            <w:noProof/>
            <w:webHidden/>
          </w:rPr>
          <w:instrText xml:space="preserve"> PAGEREF _Toc181017092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4D301F4B" w14:textId="19EA7A0A"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3" w:history="1">
        <w:r w:rsidR="00706956" w:rsidRPr="000D6520">
          <w:rPr>
            <w:rStyle w:val="Lienhypertexte"/>
            <w:noProof/>
          </w:rPr>
          <w:t>6.1</w:t>
        </w:r>
        <w:r w:rsidR="00706956">
          <w:rPr>
            <w:rFonts w:eastAsiaTheme="minorEastAsia" w:cstheme="minorBidi"/>
            <w:smallCaps w:val="0"/>
            <w:noProof/>
            <w:kern w:val="2"/>
            <w:sz w:val="22"/>
            <w:szCs w:val="22"/>
            <w14:ligatures w14:val="standardContextual"/>
          </w:rPr>
          <w:tab/>
        </w:r>
        <w:r w:rsidR="00706956" w:rsidRPr="000D6520">
          <w:rPr>
            <w:rStyle w:val="Lienhypertexte"/>
            <w:noProof/>
          </w:rPr>
          <w:t>Tests POO</w:t>
        </w:r>
        <w:r w:rsidR="00706956">
          <w:rPr>
            <w:noProof/>
            <w:webHidden/>
          </w:rPr>
          <w:tab/>
        </w:r>
        <w:r w:rsidR="00706956">
          <w:rPr>
            <w:noProof/>
            <w:webHidden/>
          </w:rPr>
          <w:fldChar w:fldCharType="begin"/>
        </w:r>
        <w:r w:rsidR="00706956">
          <w:rPr>
            <w:noProof/>
            <w:webHidden/>
          </w:rPr>
          <w:instrText xml:space="preserve"> PAGEREF _Toc181017093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4A2D4F12" w14:textId="0C3250CD"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94" w:history="1">
        <w:r w:rsidR="00706956" w:rsidRPr="000D6520">
          <w:rPr>
            <w:rStyle w:val="Lienhypertexte"/>
            <w:noProof/>
          </w:rPr>
          <w:t>7</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USAGE DE L’IA</w:t>
        </w:r>
        <w:r w:rsidR="00706956">
          <w:rPr>
            <w:noProof/>
            <w:webHidden/>
          </w:rPr>
          <w:tab/>
        </w:r>
        <w:r w:rsidR="00706956">
          <w:rPr>
            <w:noProof/>
            <w:webHidden/>
          </w:rPr>
          <w:fldChar w:fldCharType="begin"/>
        </w:r>
        <w:r w:rsidR="00706956">
          <w:rPr>
            <w:noProof/>
            <w:webHidden/>
          </w:rPr>
          <w:instrText xml:space="preserve"> PAGEREF _Toc181017094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473F42AD" w14:textId="08471150" w:rsidR="00706956"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95" w:history="1">
        <w:r w:rsidR="00706956" w:rsidRPr="000D6520">
          <w:rPr>
            <w:rStyle w:val="Lienhypertexte"/>
            <w:noProof/>
          </w:rPr>
          <w:t>7.1.1</w:t>
        </w:r>
        <w:r w:rsidR="00706956">
          <w:rPr>
            <w:rFonts w:eastAsiaTheme="minorEastAsia" w:cstheme="minorBidi"/>
            <w:i w:val="0"/>
            <w:iCs w:val="0"/>
            <w:noProof/>
            <w:kern w:val="2"/>
            <w:sz w:val="22"/>
            <w:szCs w:val="22"/>
            <w14:ligatures w14:val="standardContextual"/>
          </w:rPr>
          <w:tab/>
        </w:r>
        <w:r w:rsidR="00706956" w:rsidRPr="000D6520">
          <w:rPr>
            <w:rStyle w:val="Lienhypertexte"/>
            <w:noProof/>
          </w:rPr>
          <w:t>P_UX</w:t>
        </w:r>
        <w:r w:rsidR="00706956">
          <w:rPr>
            <w:noProof/>
            <w:webHidden/>
          </w:rPr>
          <w:tab/>
        </w:r>
        <w:r w:rsidR="00706956">
          <w:rPr>
            <w:noProof/>
            <w:webHidden/>
          </w:rPr>
          <w:fldChar w:fldCharType="begin"/>
        </w:r>
        <w:r w:rsidR="00706956">
          <w:rPr>
            <w:noProof/>
            <w:webHidden/>
          </w:rPr>
          <w:instrText xml:space="preserve"> PAGEREF _Toc181017095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60EDB838" w14:textId="460086A5" w:rsidR="00706956"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96" w:history="1">
        <w:r w:rsidR="00706956" w:rsidRPr="000D6520">
          <w:rPr>
            <w:rStyle w:val="Lienhypertexte"/>
            <w:noProof/>
          </w:rPr>
          <w:t>8</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REFERENCES</w:t>
        </w:r>
        <w:r w:rsidR="00706956">
          <w:rPr>
            <w:noProof/>
            <w:webHidden/>
          </w:rPr>
          <w:tab/>
        </w:r>
        <w:r w:rsidR="00706956">
          <w:rPr>
            <w:noProof/>
            <w:webHidden/>
          </w:rPr>
          <w:fldChar w:fldCharType="begin"/>
        </w:r>
        <w:r w:rsidR="00706956">
          <w:rPr>
            <w:noProof/>
            <w:webHidden/>
          </w:rPr>
          <w:instrText xml:space="preserve"> PAGEREF _Toc181017096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1AC1203A" w14:textId="37A745F8"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7" w:history="1">
        <w:r w:rsidR="00706956" w:rsidRPr="000D6520">
          <w:rPr>
            <w:rStyle w:val="Lienhypertexte"/>
            <w:noProof/>
          </w:rPr>
          <w:t>8.1</w:t>
        </w:r>
        <w:r w:rsidR="00706956">
          <w:rPr>
            <w:rFonts w:eastAsiaTheme="minorEastAsia" w:cstheme="minorBidi"/>
            <w:smallCaps w:val="0"/>
            <w:noProof/>
            <w:kern w:val="2"/>
            <w:sz w:val="22"/>
            <w:szCs w:val="22"/>
            <w14:ligatures w14:val="standardContextual"/>
          </w:rPr>
          <w:tab/>
        </w:r>
        <w:r w:rsidR="00706956" w:rsidRPr="000D6520">
          <w:rPr>
            <w:rStyle w:val="Lienhypertexte"/>
            <w:noProof/>
          </w:rPr>
          <w:t>Liens UX</w:t>
        </w:r>
        <w:r w:rsidR="00706956">
          <w:rPr>
            <w:noProof/>
            <w:webHidden/>
          </w:rPr>
          <w:tab/>
        </w:r>
        <w:r w:rsidR="00706956">
          <w:rPr>
            <w:noProof/>
            <w:webHidden/>
          </w:rPr>
          <w:fldChar w:fldCharType="begin"/>
        </w:r>
        <w:r w:rsidR="00706956">
          <w:rPr>
            <w:noProof/>
            <w:webHidden/>
          </w:rPr>
          <w:instrText xml:space="preserve"> PAGEREF _Toc181017097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7DFE096A" w14:textId="475A69C8" w:rsidR="00706956"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8" w:history="1">
        <w:r w:rsidR="00706956" w:rsidRPr="000D6520">
          <w:rPr>
            <w:rStyle w:val="Lienhypertexte"/>
            <w:noProof/>
          </w:rPr>
          <w:t>8.2</w:t>
        </w:r>
        <w:r w:rsidR="00706956">
          <w:rPr>
            <w:rFonts w:eastAsiaTheme="minorEastAsia" w:cstheme="minorBidi"/>
            <w:smallCaps w:val="0"/>
            <w:noProof/>
            <w:kern w:val="2"/>
            <w:sz w:val="22"/>
            <w:szCs w:val="22"/>
            <w14:ligatures w14:val="standardContextual"/>
          </w:rPr>
          <w:tab/>
        </w:r>
        <w:r w:rsidR="00706956" w:rsidRPr="000D6520">
          <w:rPr>
            <w:rStyle w:val="Lienhypertexte"/>
            <w:noProof/>
          </w:rPr>
          <w:t>Liens DB</w:t>
        </w:r>
        <w:r w:rsidR="00706956">
          <w:rPr>
            <w:noProof/>
            <w:webHidden/>
          </w:rPr>
          <w:tab/>
        </w:r>
        <w:r w:rsidR="00706956">
          <w:rPr>
            <w:noProof/>
            <w:webHidden/>
          </w:rPr>
          <w:fldChar w:fldCharType="begin"/>
        </w:r>
        <w:r w:rsidR="00706956">
          <w:rPr>
            <w:noProof/>
            <w:webHidden/>
          </w:rPr>
          <w:instrText xml:space="preserve"> PAGEREF _Toc181017098 \h </w:instrText>
        </w:r>
        <w:r w:rsidR="00706956">
          <w:rPr>
            <w:noProof/>
            <w:webHidden/>
          </w:rPr>
        </w:r>
        <w:r w:rsidR="00706956">
          <w:rPr>
            <w:noProof/>
            <w:webHidden/>
          </w:rPr>
          <w:fldChar w:fldCharType="separate"/>
        </w:r>
        <w:r w:rsidR="00706956">
          <w:rPr>
            <w:noProof/>
            <w:webHidden/>
          </w:rPr>
          <w:t>16</w:t>
        </w:r>
        <w:r w:rsidR="00706956">
          <w:rPr>
            <w:noProof/>
            <w:webHidden/>
          </w:rPr>
          <w:fldChar w:fldCharType="end"/>
        </w:r>
      </w:hyperlink>
    </w:p>
    <w:p w14:paraId="3E81FF41" w14:textId="15BC1821" w:rsidR="00742484" w:rsidRPr="00682802" w:rsidRDefault="00A65F0B">
      <w:r w:rsidRPr="00682802">
        <w:rPr>
          <w:rFonts w:cs="Arial"/>
          <w:i/>
          <w:iCs/>
          <w:caps/>
          <w:sz w:val="22"/>
          <w:szCs w:val="22"/>
        </w:rPr>
        <w:fldChar w:fldCharType="end"/>
      </w:r>
    </w:p>
    <w:p w14:paraId="6D6B76ED" w14:textId="77777777" w:rsidR="00FE0237" w:rsidRDefault="00FE0237">
      <w:pPr>
        <w:rPr>
          <w:rFonts w:asciiTheme="majorHAnsi" w:hAnsiTheme="majorHAnsi" w:cs="Arial"/>
          <w:b/>
          <w:bCs/>
          <w:caps/>
          <w:kern w:val="32"/>
          <w:sz w:val="32"/>
          <w:szCs w:val="32"/>
        </w:rPr>
      </w:pPr>
      <w:bookmarkStart w:id="0" w:name="_Toc532179955"/>
      <w:bookmarkStart w:id="1" w:name="_Toc165969637"/>
      <w:r>
        <w:br w:type="page"/>
      </w:r>
    </w:p>
    <w:p w14:paraId="1C2A4326" w14:textId="7D39F005" w:rsidR="00D160DD" w:rsidRPr="00682802" w:rsidRDefault="0091716E" w:rsidP="008E53F9">
      <w:pPr>
        <w:pStyle w:val="Titre1"/>
      </w:pPr>
      <w:bookmarkStart w:id="2" w:name="_Toc181017046"/>
      <w:bookmarkEnd w:id="0"/>
      <w:bookmarkEnd w:id="1"/>
      <w:r>
        <w:lastRenderedPageBreak/>
        <w:t>INTRODUCTION</w:t>
      </w:r>
      <w:bookmarkEnd w:id="2"/>
    </w:p>
    <w:p w14:paraId="1C5EB6D0" w14:textId="77777777" w:rsidR="008E53F9" w:rsidRPr="00682802" w:rsidRDefault="008E53F9" w:rsidP="008E53F9">
      <w:pPr>
        <w:pStyle w:val="Corpsdetexte"/>
      </w:pPr>
    </w:p>
    <w:p w14:paraId="78981144" w14:textId="77777777" w:rsidR="00D160DD" w:rsidRPr="00682802" w:rsidRDefault="00753A51" w:rsidP="008E53F9">
      <w:pPr>
        <w:pStyle w:val="Titre2"/>
      </w:pPr>
      <w:bookmarkStart w:id="3" w:name="_Toc181017047"/>
      <w:bookmarkStart w:id="4" w:name="_Toc532179969"/>
      <w:bookmarkStart w:id="5" w:name="_Toc165969639"/>
      <w:r w:rsidRPr="00682802">
        <w:t>T</w:t>
      </w:r>
      <w:r w:rsidR="00902523" w:rsidRPr="00682802">
        <w:t>itr</w:t>
      </w:r>
      <w:r w:rsidR="0015167D" w:rsidRPr="00682802">
        <w:t>e</w:t>
      </w:r>
      <w:bookmarkEnd w:id="3"/>
    </w:p>
    <w:p w14:paraId="7CDB5762" w14:textId="77777777" w:rsidR="0015167D" w:rsidRPr="00682802" w:rsidRDefault="0015167D" w:rsidP="0015167D">
      <w:pPr>
        <w:pStyle w:val="Retraitcorpsdetexte"/>
      </w:pPr>
    </w:p>
    <w:p w14:paraId="05B44A35" w14:textId="77777777" w:rsidR="00F664DF" w:rsidRPr="00682802" w:rsidRDefault="00487251" w:rsidP="00487251">
      <w:pPr>
        <w:ind w:left="426" w:firstLine="708"/>
      </w:pPr>
      <w:r>
        <w:t>Shoot Me Up !</w:t>
      </w:r>
    </w:p>
    <w:p w14:paraId="708F939D" w14:textId="77777777" w:rsidR="0015167D" w:rsidRPr="00682802" w:rsidRDefault="0015167D" w:rsidP="0015167D">
      <w:pPr>
        <w:pStyle w:val="Retraitcorpsdetexte"/>
      </w:pPr>
    </w:p>
    <w:p w14:paraId="4F1EEF5C" w14:textId="77777777" w:rsidR="00753A51" w:rsidRPr="00682802" w:rsidRDefault="00902523" w:rsidP="008E53F9">
      <w:pPr>
        <w:pStyle w:val="Titre2"/>
      </w:pPr>
      <w:bookmarkStart w:id="6" w:name="_Toc181017048"/>
      <w:r w:rsidRPr="00682802">
        <w:t>Description</w:t>
      </w:r>
      <w:bookmarkEnd w:id="6"/>
    </w:p>
    <w:p w14:paraId="70D18A0A" w14:textId="77777777" w:rsidR="0015167D" w:rsidRPr="00682802" w:rsidRDefault="0015167D" w:rsidP="0015167D">
      <w:pPr>
        <w:pStyle w:val="Retraitcorpsdetexte"/>
      </w:pPr>
    </w:p>
    <w:p w14:paraId="31A997DF" w14:textId="77777777" w:rsidR="00487251" w:rsidRDefault="00487251" w:rsidP="00487251">
      <w:pPr>
        <w:ind w:left="1134"/>
        <w:jc w:val="both"/>
      </w:pPr>
      <w:r>
        <w:t xml:space="preserve">Créer un jeu similaire à « Space Invaders » avec le nom « Shoot Me Up » à l’aide de la programmation en C#, la gestion de base de données et l’UX. </w:t>
      </w:r>
    </w:p>
    <w:p w14:paraId="523411C3" w14:textId="77777777" w:rsidR="00487251" w:rsidRPr="00682802" w:rsidRDefault="00487251" w:rsidP="00487251">
      <w:pPr>
        <w:ind w:left="1134"/>
        <w:jc w:val="both"/>
      </w:pPr>
    </w:p>
    <w:p w14:paraId="329A582E" w14:textId="77777777" w:rsidR="00753A51" w:rsidRPr="00682802" w:rsidRDefault="00902523" w:rsidP="008E53F9">
      <w:pPr>
        <w:pStyle w:val="Titre2"/>
      </w:pPr>
      <w:bookmarkStart w:id="7" w:name="_Toc181017049"/>
      <w:r w:rsidRPr="00682802">
        <w:t>Matériel et logiciels à disposition</w:t>
      </w:r>
      <w:bookmarkEnd w:id="7"/>
    </w:p>
    <w:p w14:paraId="6635BD97" w14:textId="77777777" w:rsidR="00F664DF" w:rsidRDefault="00F664DF" w:rsidP="00487251"/>
    <w:p w14:paraId="36B744BD" w14:textId="77777777" w:rsidR="00487251" w:rsidRDefault="00487251">
      <w:pPr>
        <w:pStyle w:val="Paragraphedeliste"/>
        <w:numPr>
          <w:ilvl w:val="0"/>
          <w:numId w:val="5"/>
        </w:numPr>
        <w:ind w:left="1425" w:hanging="285"/>
      </w:pPr>
      <w:r>
        <w:t>Un PC ETML</w:t>
      </w:r>
    </w:p>
    <w:p w14:paraId="2FD4DC4E" w14:textId="77777777" w:rsidR="00487251" w:rsidRDefault="00487251">
      <w:pPr>
        <w:pStyle w:val="Paragraphedeliste"/>
        <w:numPr>
          <w:ilvl w:val="0"/>
          <w:numId w:val="5"/>
        </w:numPr>
        <w:ind w:left="1425" w:hanging="285"/>
      </w:pPr>
      <w:r>
        <w:t>Accès à internet</w:t>
      </w:r>
    </w:p>
    <w:p w14:paraId="1414676B" w14:textId="77777777" w:rsidR="00436B0F" w:rsidRDefault="00436B0F">
      <w:pPr>
        <w:pStyle w:val="Paragraphedeliste"/>
        <w:numPr>
          <w:ilvl w:val="0"/>
          <w:numId w:val="5"/>
        </w:numPr>
        <w:ind w:left="1425" w:hanging="285"/>
      </w:pPr>
      <w:r>
        <w:t>Excel</w:t>
      </w:r>
      <w:r w:rsidR="00533A0B">
        <w:t>/</w:t>
      </w:r>
      <w:r>
        <w:t>IceScrum</w:t>
      </w:r>
    </w:p>
    <w:p w14:paraId="6DD0277F" w14:textId="77777777" w:rsidR="00370306" w:rsidRDefault="0049657D">
      <w:pPr>
        <w:pStyle w:val="Paragraphedeliste"/>
        <w:numPr>
          <w:ilvl w:val="0"/>
          <w:numId w:val="5"/>
        </w:numPr>
        <w:ind w:left="1425" w:hanging="285"/>
      </w:pPr>
      <w:r>
        <w:t>GitHub</w:t>
      </w:r>
    </w:p>
    <w:p w14:paraId="658812BE" w14:textId="77777777" w:rsidR="00436B0F" w:rsidRDefault="00370306">
      <w:pPr>
        <w:pStyle w:val="Paragraphedeliste"/>
        <w:numPr>
          <w:ilvl w:val="0"/>
          <w:numId w:val="5"/>
        </w:numPr>
        <w:ind w:left="1425" w:hanging="285"/>
      </w:pPr>
      <w:r>
        <w:t>Word</w:t>
      </w:r>
      <w:r w:rsidR="00436B0F">
        <w:t xml:space="preserve"> </w:t>
      </w:r>
    </w:p>
    <w:p w14:paraId="3043FA89" w14:textId="77777777" w:rsidR="00487251" w:rsidRDefault="00487251">
      <w:pPr>
        <w:pStyle w:val="Paragraphedeliste"/>
        <w:numPr>
          <w:ilvl w:val="0"/>
          <w:numId w:val="5"/>
        </w:numPr>
        <w:ind w:left="1425" w:hanging="285"/>
      </w:pPr>
      <w:r>
        <w:t>Visual Studio 2022</w:t>
      </w:r>
      <w:r w:rsidR="00436B0F">
        <w:t xml:space="preserve"> (Partie OO)</w:t>
      </w:r>
    </w:p>
    <w:p w14:paraId="3AEF28BF" w14:textId="77777777" w:rsidR="00487251" w:rsidRDefault="00487251">
      <w:pPr>
        <w:pStyle w:val="Paragraphedeliste"/>
        <w:numPr>
          <w:ilvl w:val="0"/>
          <w:numId w:val="5"/>
        </w:numPr>
        <w:ind w:left="1425" w:hanging="285"/>
      </w:pPr>
      <w:r>
        <w:t>Figma (Partie UX)</w:t>
      </w:r>
    </w:p>
    <w:p w14:paraId="03FAEC1A" w14:textId="77777777" w:rsidR="00533A0B" w:rsidRDefault="00533A0B">
      <w:pPr>
        <w:pStyle w:val="Paragraphedeliste"/>
        <w:numPr>
          <w:ilvl w:val="0"/>
          <w:numId w:val="5"/>
        </w:numPr>
        <w:ind w:left="1425" w:hanging="285"/>
      </w:pPr>
      <w:r>
        <w:t>Looping (Partie DB)</w:t>
      </w:r>
    </w:p>
    <w:p w14:paraId="4C404436" w14:textId="77777777" w:rsidR="00487251" w:rsidRDefault="00487251">
      <w:pPr>
        <w:pStyle w:val="Paragraphedeliste"/>
        <w:numPr>
          <w:ilvl w:val="0"/>
          <w:numId w:val="5"/>
        </w:numPr>
        <w:ind w:left="1425" w:hanging="285"/>
      </w:pPr>
      <w:r>
        <w:t>Docker</w:t>
      </w:r>
      <w:r w:rsidR="00533A0B">
        <w:t>/</w:t>
      </w:r>
      <w:r>
        <w:t>Uwamp (Partie DB)</w:t>
      </w:r>
    </w:p>
    <w:p w14:paraId="5885B03F" w14:textId="77777777" w:rsidR="00487251" w:rsidRDefault="00487251">
      <w:pPr>
        <w:pStyle w:val="Paragraphedeliste"/>
        <w:numPr>
          <w:ilvl w:val="0"/>
          <w:numId w:val="5"/>
        </w:numPr>
        <w:ind w:left="1425" w:hanging="285"/>
      </w:pPr>
      <w:r>
        <w:t>MySQL (Partie DB)</w:t>
      </w:r>
    </w:p>
    <w:p w14:paraId="1BC7388E" w14:textId="77777777" w:rsidR="00533A0B" w:rsidRDefault="00533A0B">
      <w:pPr>
        <w:pStyle w:val="Paragraphedeliste"/>
        <w:numPr>
          <w:ilvl w:val="0"/>
          <w:numId w:val="5"/>
        </w:numPr>
        <w:ind w:left="1425" w:hanging="285"/>
      </w:pPr>
      <w:r>
        <w:t>Visual Studio Code/bloc de notes (Partie DB)</w:t>
      </w:r>
    </w:p>
    <w:p w14:paraId="44D166FE" w14:textId="77777777" w:rsidR="00436B0F" w:rsidRPr="00682802" w:rsidRDefault="00436B0F" w:rsidP="00436B0F">
      <w:pPr>
        <w:ind w:left="1140"/>
      </w:pPr>
    </w:p>
    <w:p w14:paraId="3068FC16" w14:textId="77777777" w:rsidR="00753A51" w:rsidRPr="00682802" w:rsidRDefault="00753A51" w:rsidP="008E53F9">
      <w:pPr>
        <w:pStyle w:val="Titre2"/>
      </w:pPr>
      <w:bookmarkStart w:id="8" w:name="_Toc181017050"/>
      <w:r w:rsidRPr="00682802">
        <w:t>P</w:t>
      </w:r>
      <w:r w:rsidR="00902523" w:rsidRPr="00682802">
        <w:t>rérequis</w:t>
      </w:r>
      <w:bookmarkEnd w:id="8"/>
    </w:p>
    <w:p w14:paraId="469B9B5A" w14:textId="77777777" w:rsidR="0015167D" w:rsidRPr="00682802" w:rsidRDefault="0015167D" w:rsidP="0015167D">
      <w:pPr>
        <w:pStyle w:val="Retraitcorpsdetexte"/>
      </w:pPr>
    </w:p>
    <w:p w14:paraId="5AA3B0D9" w14:textId="77777777" w:rsidR="00370306" w:rsidRDefault="00370306">
      <w:pPr>
        <w:pStyle w:val="Paragraphedeliste"/>
        <w:numPr>
          <w:ilvl w:val="0"/>
          <w:numId w:val="5"/>
        </w:numPr>
        <w:ind w:left="1425" w:hanging="285"/>
      </w:pPr>
      <w:r>
        <w:t>Modules de programmation de base</w:t>
      </w:r>
    </w:p>
    <w:p w14:paraId="54C456EA" w14:textId="77777777" w:rsidR="00370306" w:rsidRDefault="00370306">
      <w:pPr>
        <w:pStyle w:val="Paragraphedeliste"/>
        <w:numPr>
          <w:ilvl w:val="0"/>
          <w:numId w:val="5"/>
        </w:numPr>
        <w:ind w:left="1425" w:hanging="285"/>
      </w:pPr>
      <w:r>
        <w:t>Modules de bases de données de base</w:t>
      </w:r>
    </w:p>
    <w:p w14:paraId="0B471FEF" w14:textId="77777777" w:rsidR="00370306" w:rsidRDefault="00370306">
      <w:pPr>
        <w:pStyle w:val="Paragraphedeliste"/>
        <w:numPr>
          <w:ilvl w:val="0"/>
          <w:numId w:val="5"/>
        </w:numPr>
        <w:ind w:left="1425" w:hanging="285"/>
      </w:pPr>
      <w:r>
        <w:t>ICT-320 en cours</w:t>
      </w:r>
    </w:p>
    <w:p w14:paraId="42A0CDE5" w14:textId="77777777" w:rsidR="00370306" w:rsidRDefault="00370306">
      <w:pPr>
        <w:pStyle w:val="Paragraphedeliste"/>
        <w:numPr>
          <w:ilvl w:val="0"/>
          <w:numId w:val="5"/>
        </w:numPr>
        <w:ind w:left="1425" w:hanging="285"/>
      </w:pPr>
      <w:r>
        <w:t>ICT-322 en cours</w:t>
      </w:r>
    </w:p>
    <w:p w14:paraId="2E079B44" w14:textId="77777777" w:rsidR="007C1A38" w:rsidRPr="00682802" w:rsidRDefault="00370306">
      <w:pPr>
        <w:pStyle w:val="Paragraphedeliste"/>
        <w:numPr>
          <w:ilvl w:val="0"/>
          <w:numId w:val="5"/>
        </w:numPr>
        <w:ind w:left="1425" w:hanging="285"/>
      </w:pPr>
      <w:r>
        <w:t>ICT-106 en cours</w:t>
      </w:r>
    </w:p>
    <w:p w14:paraId="41B7D9F3" w14:textId="77777777" w:rsidR="000E626A" w:rsidRPr="000E626A" w:rsidRDefault="007F30AE" w:rsidP="000E626A">
      <w:pPr>
        <w:pStyle w:val="Titre1"/>
      </w:pPr>
      <w:bookmarkStart w:id="9" w:name="_Toc181017051"/>
      <w:r w:rsidRPr="00682802">
        <w:lastRenderedPageBreak/>
        <w:t>Planification</w:t>
      </w:r>
      <w:bookmarkEnd w:id="4"/>
      <w:bookmarkEnd w:id="5"/>
      <w:r w:rsidR="00640350">
        <w:t>s</w:t>
      </w:r>
      <w:bookmarkEnd w:id="9"/>
    </w:p>
    <w:p w14:paraId="45310808" w14:textId="6F7C7FE5" w:rsidR="007F30AE" w:rsidRDefault="000E626A" w:rsidP="008E53F9">
      <w:pPr>
        <w:pStyle w:val="Titre1"/>
      </w:pPr>
      <w:bookmarkStart w:id="10" w:name="_Toc181017052"/>
      <w:r>
        <w:t xml:space="preserve">PARTIE </w:t>
      </w:r>
      <w:r w:rsidRPr="00FE643F">
        <w:t>UX</w:t>
      </w:r>
      <w:r w:rsidR="00FE643F" w:rsidRPr="00FE643F">
        <w:t xml:space="preserve"> </w:t>
      </w:r>
      <w:r w:rsidR="00FE643F" w:rsidRPr="00FE643F">
        <w:rPr>
          <w:b w:val="0"/>
          <w:bCs w:val="0"/>
          <w:color w:val="1D1B11" w:themeColor="background2" w:themeShade="1A"/>
        </w:rPr>
        <w:t>(</w:t>
      </w:r>
      <w:hyperlink r:id="rId12" w:history="1">
        <w:r w:rsidR="00FE643F" w:rsidRPr="00FE643F">
          <w:rPr>
            <w:rStyle w:val="Lienhypertexte"/>
            <w:color w:val="1D1B11" w:themeColor="background2" w:themeShade="1A"/>
          </w:rPr>
          <w:t>LIEN</w:t>
        </w:r>
      </w:hyperlink>
      <w:r w:rsidR="00FE643F" w:rsidRPr="00FE643F">
        <w:t xml:space="preserve"> </w:t>
      </w:r>
      <w:r w:rsidR="00FE643F" w:rsidRPr="00FE643F">
        <w:rPr>
          <w:b w:val="0"/>
          <w:bCs w:val="0"/>
        </w:rPr>
        <w:t>DU DOSSIER UX</w:t>
      </w:r>
      <w:r w:rsidR="00BA6AC2">
        <w:rPr>
          <w:b w:val="0"/>
          <w:bCs w:val="0"/>
        </w:rPr>
        <w:t xml:space="preserve"> - GITHUB</w:t>
      </w:r>
      <w:r w:rsidR="00FE643F" w:rsidRPr="00FE643F">
        <w:rPr>
          <w:b w:val="0"/>
          <w:bCs w:val="0"/>
        </w:rPr>
        <w:t>)</w:t>
      </w:r>
      <w:bookmarkEnd w:id="10"/>
    </w:p>
    <w:p w14:paraId="050E030F" w14:textId="7D32D5B4" w:rsidR="000E626A" w:rsidRDefault="00F10E20" w:rsidP="000E626A">
      <w:pPr>
        <w:pStyle w:val="Titre2"/>
      </w:pPr>
      <w:bookmarkStart w:id="11" w:name="_Toc181017053"/>
      <w:r>
        <w:t>Persona</w:t>
      </w:r>
      <w:r w:rsidR="00743D81">
        <w:t>s</w:t>
      </w:r>
      <w:r w:rsidR="00FC2D14">
        <w:t xml:space="preserve"> </w:t>
      </w:r>
      <w:r w:rsidR="00FC2D14" w:rsidRPr="00FC2D14">
        <w:rPr>
          <w:b w:val="0"/>
          <w:bCs w:val="0"/>
          <w:color w:val="0D0D0D" w:themeColor="text1" w:themeTint="F2"/>
        </w:rPr>
        <w:t>(</w:t>
      </w:r>
      <w:hyperlink r:id="rId13" w:history="1">
        <w:r w:rsidR="00FC2D14" w:rsidRPr="00272729">
          <w:rPr>
            <w:rStyle w:val="Lienhypertexte"/>
            <w:bCs w:val="0"/>
            <w:color w:val="1D1B11" w:themeColor="background2" w:themeShade="1A"/>
          </w:rPr>
          <w:t>Lien</w:t>
        </w:r>
      </w:hyperlink>
      <w:r w:rsidR="00FC2D14" w:rsidRPr="00272729">
        <w:rPr>
          <w:color w:val="1D1B11" w:themeColor="background2" w:themeShade="1A"/>
        </w:rPr>
        <w:t xml:space="preserve"> </w:t>
      </w:r>
      <w:r w:rsidR="00FC2D14" w:rsidRPr="00FC2D14">
        <w:rPr>
          <w:b w:val="0"/>
          <w:bCs w:val="0"/>
          <w:color w:val="0D0D0D" w:themeColor="text1" w:themeTint="F2"/>
        </w:rPr>
        <w:t>pour une meilleure visualisation)</w:t>
      </w:r>
      <w:bookmarkEnd w:id="11"/>
    </w:p>
    <w:p w14:paraId="05981C5C" w14:textId="636D199D" w:rsidR="00743D81" w:rsidRPr="00272729" w:rsidRDefault="00743D81" w:rsidP="00D43120">
      <w:pPr>
        <w:pStyle w:val="Titre3"/>
        <w:rPr>
          <w:color w:val="0D0D0D" w:themeColor="text1" w:themeTint="F2"/>
        </w:rPr>
      </w:pPr>
      <w:bookmarkStart w:id="12" w:name="_Toc181017054"/>
      <w:r w:rsidRPr="00272729">
        <w:rPr>
          <w:color w:val="0D0D0D" w:themeColor="text1" w:themeTint="F2"/>
        </w:rPr>
        <w:t>Persona 1</w:t>
      </w:r>
      <w:bookmarkEnd w:id="12"/>
    </w:p>
    <w:p w14:paraId="327EB35F" w14:textId="390116B8" w:rsidR="00260526" w:rsidRDefault="00260526" w:rsidP="00260526">
      <w:pPr>
        <w:pStyle w:val="NormalWeb"/>
      </w:pPr>
      <w:r>
        <w:rPr>
          <w:noProof/>
        </w:rPr>
        <w:drawing>
          <wp:inline distT="0" distB="0" distL="0" distR="0" wp14:anchorId="74B72E78" wp14:editId="505BC749">
            <wp:extent cx="5759450" cy="3465584"/>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59450" cy="3465584"/>
                    </a:xfrm>
                    <a:prstGeom prst="rect">
                      <a:avLst/>
                    </a:prstGeom>
                    <a:noFill/>
                    <a:ln>
                      <a:noFill/>
                    </a:ln>
                  </pic:spPr>
                </pic:pic>
              </a:graphicData>
            </a:graphic>
          </wp:inline>
        </w:drawing>
      </w:r>
    </w:p>
    <w:p w14:paraId="4BC6A564" w14:textId="77777777" w:rsidR="00260526" w:rsidRPr="00260526" w:rsidRDefault="00260526" w:rsidP="00260526">
      <w:pPr>
        <w:pStyle w:val="Retraitcorpsdetexte3"/>
      </w:pPr>
    </w:p>
    <w:p w14:paraId="1B74D009" w14:textId="23E20019" w:rsidR="009D5814" w:rsidRDefault="00743D81" w:rsidP="009D5814">
      <w:pPr>
        <w:pStyle w:val="Titre3"/>
      </w:pPr>
      <w:bookmarkStart w:id="13" w:name="_Toc181017055"/>
      <w:r>
        <w:lastRenderedPageBreak/>
        <w:t>Persona 2</w:t>
      </w:r>
      <w:bookmarkEnd w:id="13"/>
    </w:p>
    <w:p w14:paraId="160367D1" w14:textId="02A45571" w:rsidR="00260526" w:rsidRPr="00260526" w:rsidRDefault="00260526" w:rsidP="00D32F88">
      <w:pPr>
        <w:pStyle w:val="NormalWeb"/>
      </w:pPr>
      <w:r>
        <w:rPr>
          <w:noProof/>
        </w:rPr>
        <w:drawing>
          <wp:inline distT="0" distB="0" distL="0" distR="0" wp14:anchorId="17D879B3" wp14:editId="66738AF2">
            <wp:extent cx="5759450" cy="3462874"/>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59450" cy="3462874"/>
                    </a:xfrm>
                    <a:prstGeom prst="rect">
                      <a:avLst/>
                    </a:prstGeom>
                    <a:noFill/>
                    <a:ln>
                      <a:noFill/>
                    </a:ln>
                  </pic:spPr>
                </pic:pic>
              </a:graphicData>
            </a:graphic>
          </wp:inline>
        </w:drawing>
      </w:r>
    </w:p>
    <w:p w14:paraId="7A05120E" w14:textId="77777777" w:rsidR="000E626A" w:rsidRDefault="000E626A" w:rsidP="000E626A">
      <w:pPr>
        <w:pStyle w:val="Titre2"/>
      </w:pPr>
      <w:bookmarkStart w:id="14" w:name="_Toc181017056"/>
      <w:r>
        <w:t>Palette graphique</w:t>
      </w:r>
      <w:bookmarkEnd w:id="14"/>
    </w:p>
    <w:p w14:paraId="2F92A71C" w14:textId="5AFFD7D6" w:rsidR="00743D81" w:rsidRDefault="00AB796D" w:rsidP="00743D81">
      <w:pPr>
        <w:pStyle w:val="Titre3"/>
      </w:pPr>
      <w:bookmarkStart w:id="15" w:name="_Toc181017057"/>
      <w:r>
        <w:t>Description et photo</w:t>
      </w:r>
      <w:bookmarkEnd w:id="15"/>
    </w:p>
    <w:p w14:paraId="650ADB9D" w14:textId="50B49CCA" w:rsidR="00AB796D" w:rsidRDefault="00AB796D" w:rsidP="00AB796D">
      <w:pPr>
        <w:pStyle w:val="Retraitcorpsdetexte3"/>
      </w:pPr>
      <w:r>
        <w:t xml:space="preserve">Après d’avoir essayé de coder mon jeu en console et avec WindForms, j’ai </w:t>
      </w:r>
      <w:r w:rsidR="00260526">
        <w:t>pu choisir et j’ai choisi de coder en mode console. Donc, la palette couleur e</w:t>
      </w:r>
      <w:r w:rsidR="005C481E">
        <w:t xml:space="preserve">st composé de couleurs plutôt vifs </w:t>
      </w:r>
      <w:r w:rsidR="00D45D42">
        <w:t>grâce à l’outil « </w:t>
      </w:r>
      <w:hyperlink r:id="rId16" w:history="1">
        <w:r w:rsidR="00D45D42" w:rsidRPr="004332CD">
          <w:rPr>
            <w:rStyle w:val="Lienhypertexte"/>
            <w:b/>
            <w:bCs/>
            <w:color w:val="000000" w:themeColor="text1"/>
          </w:rPr>
          <w:t>Adobe Color </w:t>
        </w:r>
      </w:hyperlink>
      <w:r w:rsidR="00D45D42">
        <w:t xml:space="preserve">» </w:t>
      </w:r>
      <w:r w:rsidR="005C481E">
        <w:t>pour bien remarquer les composants de mon programme</w:t>
      </w:r>
      <w:r w:rsidR="00260526">
        <w:t xml:space="preserve">. </w:t>
      </w:r>
      <w:r w:rsidR="00D45D42">
        <w:t>L’harmonie chromatique est du type Semblable, et le mode colorimétrique est RVB.</w:t>
      </w:r>
    </w:p>
    <w:p w14:paraId="3841F4DE" w14:textId="6C43C11A" w:rsidR="005C481E" w:rsidRDefault="005C481E" w:rsidP="005C481E">
      <w:pPr>
        <w:pStyle w:val="NormalWeb"/>
      </w:pPr>
      <w:r>
        <w:rPr>
          <w:noProof/>
        </w:rPr>
        <w:drawing>
          <wp:anchor distT="0" distB="0" distL="114300" distR="114300" simplePos="0" relativeHeight="251667968" behindDoc="0" locked="0" layoutInCell="1" allowOverlap="1" wp14:anchorId="474835BA" wp14:editId="79412A1E">
            <wp:simplePos x="0" y="0"/>
            <wp:positionH relativeFrom="column">
              <wp:posOffset>2143125</wp:posOffset>
            </wp:positionH>
            <wp:positionV relativeFrom="paragraph">
              <wp:posOffset>61595</wp:posOffset>
            </wp:positionV>
            <wp:extent cx="2443480" cy="2947670"/>
            <wp:effectExtent l="19050" t="19050" r="13970" b="24130"/>
            <wp:wrapThrough wrapText="bothSides">
              <wp:wrapPolygon edited="0">
                <wp:start x="-168" y="-140"/>
                <wp:lineTo x="-168" y="21637"/>
                <wp:lineTo x="21555" y="21637"/>
                <wp:lineTo x="21555" y="-140"/>
                <wp:lineTo x="-168" y="-14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9578"/>
                    <a:stretch/>
                  </pic:blipFill>
                  <pic:spPr bwMode="auto">
                    <a:xfrm>
                      <a:off x="0" y="0"/>
                      <a:ext cx="2443480" cy="294767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BA902D" w14:textId="6B58B545" w:rsidR="00260526" w:rsidRDefault="00260526" w:rsidP="00260526">
      <w:pPr>
        <w:pStyle w:val="NormalWeb"/>
      </w:pPr>
    </w:p>
    <w:p w14:paraId="69F74AD0" w14:textId="03AC4F60" w:rsidR="00260526" w:rsidRPr="00AB796D" w:rsidRDefault="00260526" w:rsidP="00AB796D">
      <w:pPr>
        <w:pStyle w:val="Retraitcorpsdetexte3"/>
      </w:pPr>
    </w:p>
    <w:p w14:paraId="340266CC" w14:textId="77777777" w:rsidR="005C481E" w:rsidRDefault="005C481E">
      <w:pPr>
        <w:rPr>
          <w:rFonts w:asciiTheme="majorHAnsi" w:hAnsiTheme="majorHAnsi" w:cs="Arial"/>
          <w:b/>
          <w:bCs/>
          <w:iCs/>
          <w:sz w:val="28"/>
          <w:szCs w:val="28"/>
        </w:rPr>
      </w:pPr>
      <w:r>
        <w:br w:type="page"/>
      </w:r>
    </w:p>
    <w:p w14:paraId="2821B91C" w14:textId="6CAC95F9" w:rsidR="000E626A" w:rsidRDefault="000E626A" w:rsidP="000E626A">
      <w:pPr>
        <w:pStyle w:val="Titre2"/>
      </w:pPr>
      <w:bookmarkStart w:id="16" w:name="_Toc181017058"/>
      <w:r w:rsidRPr="000E626A">
        <w:lastRenderedPageBreak/>
        <w:t>Eco-conception</w:t>
      </w:r>
      <w:bookmarkEnd w:id="16"/>
    </w:p>
    <w:p w14:paraId="452F8F47" w14:textId="77777777" w:rsidR="009F05C7" w:rsidRPr="009F05C7" w:rsidRDefault="009F05C7" w:rsidP="009F05C7">
      <w:pPr>
        <w:pStyle w:val="Retraitcorpsdetexte"/>
      </w:pPr>
    </w:p>
    <w:p w14:paraId="646A9052" w14:textId="1A7C6B5B" w:rsidR="008A0F0D" w:rsidRDefault="009F05C7" w:rsidP="008A0F0D">
      <w:pPr>
        <w:pStyle w:val="Retraitcorpsdetexte"/>
      </w:pPr>
      <w:r>
        <w:t>L’éco-conception dans ce projet est bien pris</w:t>
      </w:r>
      <w:r w:rsidR="00543BC3">
        <w:t>e</w:t>
      </w:r>
      <w:r>
        <w:t xml:space="preserve"> en compte, dès la partie programmation jusqu’à la partie UX. Voici deux pratiques d’éco-conceptio</w:t>
      </w:r>
      <w:r w:rsidR="008A0F0D">
        <w:t>n mises en place pour ce projet.</w:t>
      </w:r>
    </w:p>
    <w:p w14:paraId="334B57D2" w14:textId="676347C2" w:rsidR="002314FA" w:rsidRDefault="008A0F0D" w:rsidP="008A0F0D">
      <w:pPr>
        <w:pStyle w:val="Titre3"/>
      </w:pPr>
      <w:bookmarkStart w:id="17" w:name="_Toc181017059"/>
      <w:r>
        <w:t>Une technologie économe</w:t>
      </w:r>
      <w:bookmarkEnd w:id="17"/>
      <w:r>
        <w:t xml:space="preserve"> </w:t>
      </w:r>
    </w:p>
    <w:p w14:paraId="25CA584E" w14:textId="5D02ECA6" w:rsidR="008A0F0D" w:rsidRDefault="008A0F0D" w:rsidP="008A0F0D">
      <w:pPr>
        <w:pStyle w:val="Retraitcorpsdetexte3"/>
      </w:pPr>
      <w:r>
        <w:t>Au moment de choisir le langage de programmation que j’allais utiliser, j’ai testé la programmation en C# en console et aussi avec WindForms. J’ai trouvé sympa l’option de faire avec WindForms puisque c’était cool le fait de pouvoir changer la forme avec des images ou ic</w:t>
      </w:r>
      <w:r w:rsidR="00661DAB">
        <w:t>ô</w:t>
      </w:r>
      <w:r>
        <w:t>nes, mais j’ai fini pour choisir la programmation en console, le niveau d’éco-conception est beaucoup prise en compte avec lorsqu’on n’utilise pas d’images pour, on s’évite des classes supplémentaires pour la partie WindForms, et aussi si on veut, on peut créer un jeu simple.</w:t>
      </w:r>
    </w:p>
    <w:p w14:paraId="08395D10" w14:textId="5039D817" w:rsidR="000C19CD" w:rsidRDefault="00B0452E" w:rsidP="000C19CD">
      <w:pPr>
        <w:pStyle w:val="Titre3"/>
      </w:pPr>
      <w:bookmarkStart w:id="18" w:name="_Toc181017060"/>
      <w:r>
        <w:t>Simplicité</w:t>
      </w:r>
      <w:bookmarkEnd w:id="18"/>
    </w:p>
    <w:p w14:paraId="367DB494" w14:textId="19EA3B96" w:rsidR="00B0452E" w:rsidRPr="00B0452E" w:rsidRDefault="00B0452E" w:rsidP="00B0452E">
      <w:pPr>
        <w:pStyle w:val="Retraitcorpsdetexte3"/>
      </w:pPr>
      <w:r>
        <w:t>L’utilisation de ce jeu est simple et intuitive. Au moment qu’on lance le jeu, on peut se rendre compte au menu principal il y a des instructions pour savoir avec quelles touches</w:t>
      </w:r>
      <w:r w:rsidR="00543BC3">
        <w:t xml:space="preserve">, </w:t>
      </w:r>
      <w:r>
        <w:t xml:space="preserve">on peut jouer et ils sont avec une couleur qu’on peut bien visualiser </w:t>
      </w:r>
      <w:r w:rsidR="00595E66">
        <w:t xml:space="preserve">comment interagir avec ce jeu. </w:t>
      </w:r>
    </w:p>
    <w:p w14:paraId="54EDF657" w14:textId="77777777" w:rsidR="003A5ED0" w:rsidRDefault="003A5ED0" w:rsidP="008A0F0D">
      <w:pPr>
        <w:pStyle w:val="Retraitcorpsdetexte3"/>
      </w:pPr>
    </w:p>
    <w:p w14:paraId="19E366E7" w14:textId="77777777" w:rsidR="008A0F0D" w:rsidRPr="008A0F0D" w:rsidRDefault="008A0F0D" w:rsidP="008A0F0D">
      <w:pPr>
        <w:pStyle w:val="Retraitcorpsdetexte3"/>
      </w:pPr>
    </w:p>
    <w:p w14:paraId="30C73C24" w14:textId="77777777" w:rsidR="000E626A" w:rsidRDefault="000E626A" w:rsidP="000E626A">
      <w:pPr>
        <w:pStyle w:val="Titre2"/>
      </w:pPr>
      <w:bookmarkStart w:id="19" w:name="_Toc181017061"/>
      <w:r w:rsidRPr="000E626A">
        <w:t>Accessibilité</w:t>
      </w:r>
      <w:bookmarkEnd w:id="19"/>
    </w:p>
    <w:p w14:paraId="06C33F45" w14:textId="77777777" w:rsidR="009B3867" w:rsidRPr="009B3867" w:rsidRDefault="009B3867" w:rsidP="009B3867">
      <w:pPr>
        <w:pStyle w:val="Retraitcorpsdetexte"/>
      </w:pPr>
    </w:p>
    <w:p w14:paraId="5E25DF63" w14:textId="7031AD67" w:rsidR="00F17FA1" w:rsidRDefault="00661DAB" w:rsidP="00F17FA1">
      <w:pPr>
        <w:pStyle w:val="Retraitcorpsdetexte"/>
      </w:pPr>
      <w:r>
        <w:t xml:space="preserve">L’implémentation d’accessibilité </w:t>
      </w:r>
      <w:r w:rsidR="00F17FA1">
        <w:t>correspond bien aux besoins des personas. Par exemple :</w:t>
      </w:r>
    </w:p>
    <w:p w14:paraId="2AB078AB" w14:textId="77777777" w:rsidR="00F17FA1" w:rsidRDefault="00F17FA1" w:rsidP="00F17FA1">
      <w:pPr>
        <w:pStyle w:val="Retraitcorpsdetexte"/>
      </w:pPr>
    </w:p>
    <w:p w14:paraId="00BE8F57" w14:textId="32519BB7" w:rsidR="00F17FA1" w:rsidRDefault="00F17FA1" w:rsidP="00F17FA1">
      <w:pPr>
        <w:pStyle w:val="Retraitcorpsdetexte"/>
      </w:pPr>
      <w:r w:rsidRPr="00F17FA1">
        <w:rPr>
          <w:b/>
          <w:bCs/>
        </w:rPr>
        <w:t>Thomas Gonzalez</w:t>
      </w:r>
      <w:r>
        <w:t xml:space="preserve"> est un professeur qui aimerait plutôt se détendre et se reconnecter avec des jeux qu’il jouait quand il était jeune. </w:t>
      </w:r>
      <w:r w:rsidR="007F3B03">
        <w:t>Cependant</w:t>
      </w:r>
      <w:r>
        <w:t>, il a des difficultés avec les polices trop petites et aussi</w:t>
      </w:r>
      <w:r w:rsidR="00543BC3">
        <w:t>,</w:t>
      </w:r>
      <w:r>
        <w:t xml:space="preserve"> il a la peine avec les nouvelles dispositions des touches qui chaque fois sont implémenté</w:t>
      </w:r>
      <w:r w:rsidR="00543BC3">
        <w:t>e</w:t>
      </w:r>
      <w:r>
        <w:t>s dans chaque nouveau jeu. Donc, pour lui</w:t>
      </w:r>
      <w:r w:rsidR="00543BC3">
        <w:t>,</w:t>
      </w:r>
      <w:r>
        <w:t xml:space="preserve"> j’ai implémenté un bouton au menu principal pour qu’il puisse cliquer et augmenter la taille des polices et aussi mettre en gras les éléments du jeu et pour la partie des touches, j’ai implémenté une option sur le menu principal ou l’utilisateur aura le choix de changer ses touches pour interagir avec le jeu.</w:t>
      </w:r>
    </w:p>
    <w:p w14:paraId="7D9F6E5C" w14:textId="77777777" w:rsidR="00F17FA1" w:rsidRDefault="00F17FA1" w:rsidP="00F17FA1">
      <w:pPr>
        <w:pStyle w:val="Retraitcorpsdetexte"/>
      </w:pPr>
    </w:p>
    <w:p w14:paraId="557DF5DB" w14:textId="42494704" w:rsidR="00F17FA1" w:rsidRPr="0047309D" w:rsidRDefault="0047309D" w:rsidP="00F17FA1">
      <w:pPr>
        <w:pStyle w:val="Retraitcorpsdetexte"/>
        <w:rPr>
          <w:sz w:val="22"/>
          <w:szCs w:val="22"/>
        </w:rPr>
      </w:pPr>
      <w:r w:rsidRPr="00F17FA1">
        <w:rPr>
          <w:b/>
          <w:bCs/>
        </w:rPr>
        <w:t>Jean-Michel</w:t>
      </w:r>
      <w:r w:rsidR="00F17FA1" w:rsidRPr="00F17FA1">
        <w:rPr>
          <w:b/>
          <w:bCs/>
        </w:rPr>
        <w:t xml:space="preserve"> Guignard</w:t>
      </w:r>
      <w:r>
        <w:rPr>
          <w:b/>
          <w:bCs/>
        </w:rPr>
        <w:t xml:space="preserve"> </w:t>
      </w:r>
      <w:r w:rsidRPr="0047309D">
        <w:t>es</w:t>
      </w:r>
      <w:r>
        <w:t>t un retraité qui veut juste reprendre ces jeux qui lui souviennent ses jeunes années mais vu qu’il est un peu âgé ses difficultés voyantes deviennent de plus en plus pire, donc l’implémentation des augmentation de taille des polices lui aidera beaucoup et aussi le fait de que je n’ai pas travaillé avec WindForms sera un point d’aide beaucoup plus agréable pour lui, puisque lui n’est pas adapté aux jeux qui ont beaucoup des graphiques comme Fortnite, Valorant, etc et ce jeu fait avec console, est beaucoup plus simple et minimaliste pour sa difficulté.</w:t>
      </w:r>
    </w:p>
    <w:p w14:paraId="30801E9E" w14:textId="77777777" w:rsidR="00F17FA1" w:rsidRDefault="00F17FA1" w:rsidP="00F17FA1">
      <w:pPr>
        <w:pStyle w:val="Retraitcorpsdetexte"/>
      </w:pPr>
    </w:p>
    <w:p w14:paraId="57B77888" w14:textId="77777777" w:rsidR="007B697D" w:rsidRPr="002314FA" w:rsidRDefault="007B697D" w:rsidP="002314FA">
      <w:pPr>
        <w:pStyle w:val="Retraitcorpsdetexte"/>
      </w:pPr>
    </w:p>
    <w:p w14:paraId="738BCE9A" w14:textId="77777777" w:rsidR="00532A89" w:rsidRDefault="00532A89">
      <w:pPr>
        <w:rPr>
          <w:rFonts w:asciiTheme="majorHAnsi" w:hAnsiTheme="majorHAnsi" w:cs="Arial"/>
          <w:b/>
          <w:bCs/>
          <w:iCs/>
          <w:sz w:val="28"/>
          <w:szCs w:val="28"/>
        </w:rPr>
      </w:pPr>
      <w:r>
        <w:br w:type="page"/>
      </w:r>
    </w:p>
    <w:p w14:paraId="665B0A2A" w14:textId="069DECA3" w:rsidR="00F10E20" w:rsidRPr="00F10E20" w:rsidRDefault="00F10E20" w:rsidP="00F10E20">
      <w:pPr>
        <w:pStyle w:val="Titre2"/>
      </w:pPr>
      <w:bookmarkStart w:id="20" w:name="_Toc181017062"/>
      <w:r>
        <w:lastRenderedPageBreak/>
        <w:t>Conception</w:t>
      </w:r>
      <w:bookmarkEnd w:id="20"/>
    </w:p>
    <w:p w14:paraId="4DA1EC56" w14:textId="550AE19C" w:rsidR="000E626A" w:rsidRDefault="000E626A" w:rsidP="00F10E20">
      <w:pPr>
        <w:pStyle w:val="Titre3"/>
      </w:pPr>
      <w:bookmarkStart w:id="21" w:name="_Toc181017063"/>
      <w:r>
        <w:t>Maquettes base-</w:t>
      </w:r>
      <w:r w:rsidR="00F10E20">
        <w:t>fidélité</w:t>
      </w:r>
      <w:r w:rsidR="00CB414C">
        <w:t>s</w:t>
      </w:r>
      <w:r w:rsidR="00F47896">
        <w:t xml:space="preserve"> (</w:t>
      </w:r>
      <w:hyperlink r:id="rId18" w:history="1">
        <w:r w:rsidR="00F47896" w:rsidRPr="00272729">
          <w:rPr>
            <w:rStyle w:val="Lienhypertexte"/>
            <w:b/>
            <w:bCs w:val="0"/>
            <w:color w:val="1D1B11" w:themeColor="background2" w:themeShade="1A"/>
          </w:rPr>
          <w:t>Lien</w:t>
        </w:r>
      </w:hyperlink>
      <w:r w:rsidR="00F47896" w:rsidRPr="00272729">
        <w:rPr>
          <w:color w:val="1D1B11" w:themeColor="background2" w:themeShade="1A"/>
        </w:rPr>
        <w:t xml:space="preserve"> </w:t>
      </w:r>
      <w:r w:rsidR="00F47896">
        <w:t>pour une meilleure visualisation)</w:t>
      </w:r>
      <w:bookmarkEnd w:id="21"/>
    </w:p>
    <w:p w14:paraId="7D3465F8" w14:textId="77777777" w:rsidR="00F47896" w:rsidRPr="00F47896" w:rsidRDefault="00F47896" w:rsidP="001E20F1">
      <w:pPr>
        <w:pStyle w:val="Retraitcorpsdetexte3"/>
        <w:ind w:left="1134"/>
      </w:pPr>
    </w:p>
    <w:p w14:paraId="714DA21E" w14:textId="0EE41DE1" w:rsidR="009A6FD3" w:rsidRDefault="00A7248C">
      <w:pPr>
        <w:pStyle w:val="Titre3"/>
        <w:numPr>
          <w:ilvl w:val="2"/>
          <w:numId w:val="7"/>
        </w:numPr>
      </w:pPr>
      <w:bookmarkStart w:id="22" w:name="_Toc181017064"/>
      <w:r>
        <w:t>Jeu en cours</w:t>
      </w:r>
      <w:bookmarkEnd w:id="22"/>
    </w:p>
    <w:p w14:paraId="089CD88F" w14:textId="0DAACBC4" w:rsidR="009A6FD3" w:rsidRDefault="00FC770D" w:rsidP="009A6FD3">
      <w:pPr>
        <w:pStyle w:val="NormalWeb"/>
        <w:ind w:left="567"/>
      </w:pPr>
      <w:r>
        <w:rPr>
          <w:noProof/>
        </w:rPr>
        <w:drawing>
          <wp:anchor distT="0" distB="0" distL="114300" distR="114300" simplePos="0" relativeHeight="251661824" behindDoc="0" locked="0" layoutInCell="1" allowOverlap="1" wp14:anchorId="7A906AF8" wp14:editId="7CE5944D">
            <wp:simplePos x="0" y="0"/>
            <wp:positionH relativeFrom="column">
              <wp:posOffset>1274445</wp:posOffset>
            </wp:positionH>
            <wp:positionV relativeFrom="paragraph">
              <wp:posOffset>96031</wp:posOffset>
            </wp:positionV>
            <wp:extent cx="3928110" cy="2793365"/>
            <wp:effectExtent l="19050" t="19050" r="15240" b="26035"/>
            <wp:wrapThrough wrapText="bothSides">
              <wp:wrapPolygon edited="0">
                <wp:start x="-105" y="-147"/>
                <wp:lineTo x="-105" y="21654"/>
                <wp:lineTo x="21579" y="21654"/>
                <wp:lineTo x="21579" y="-147"/>
                <wp:lineTo x="-105" y="-147"/>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110" cy="27933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9102B67" w14:textId="41FABEAB" w:rsidR="009A6FD3" w:rsidRDefault="009A6FD3" w:rsidP="009A6FD3">
      <w:pPr>
        <w:pStyle w:val="Retraitcorpsdetexte3"/>
      </w:pPr>
    </w:p>
    <w:p w14:paraId="28212336" w14:textId="4DA4C14A" w:rsidR="009A6FD3" w:rsidRDefault="009A6FD3" w:rsidP="009A6FD3">
      <w:pPr>
        <w:pStyle w:val="Retraitcorpsdetexte3"/>
      </w:pPr>
    </w:p>
    <w:p w14:paraId="1FF4695D" w14:textId="68314EFA" w:rsidR="009A6FD3" w:rsidRDefault="009A6FD3" w:rsidP="009A6FD3">
      <w:pPr>
        <w:pStyle w:val="Retraitcorpsdetexte3"/>
      </w:pPr>
    </w:p>
    <w:p w14:paraId="4A780072" w14:textId="2A4BE0DE" w:rsidR="009A6FD3" w:rsidRDefault="009A6FD3" w:rsidP="009A6FD3">
      <w:pPr>
        <w:pStyle w:val="Retraitcorpsdetexte3"/>
      </w:pPr>
    </w:p>
    <w:p w14:paraId="793D8489" w14:textId="4272E96F" w:rsidR="009A6FD3" w:rsidRDefault="009A6FD3" w:rsidP="009A6FD3">
      <w:pPr>
        <w:pStyle w:val="Retraitcorpsdetexte3"/>
      </w:pPr>
    </w:p>
    <w:p w14:paraId="09C8BE96" w14:textId="2C88290E" w:rsidR="009A6FD3" w:rsidRDefault="009A6FD3" w:rsidP="009A6FD3">
      <w:pPr>
        <w:pStyle w:val="Retraitcorpsdetexte3"/>
      </w:pPr>
    </w:p>
    <w:p w14:paraId="52D2B68D" w14:textId="77777777" w:rsidR="009A6FD3" w:rsidRDefault="009A6FD3" w:rsidP="009A6FD3">
      <w:pPr>
        <w:pStyle w:val="Retraitcorpsdetexte3"/>
      </w:pPr>
    </w:p>
    <w:p w14:paraId="65EAF04A" w14:textId="77777777" w:rsidR="009A6FD3" w:rsidRDefault="009A6FD3" w:rsidP="009A6FD3">
      <w:pPr>
        <w:pStyle w:val="Retraitcorpsdetexte3"/>
      </w:pPr>
    </w:p>
    <w:p w14:paraId="0C68851F" w14:textId="1C20CF0B" w:rsidR="009A6FD3" w:rsidRDefault="009A6FD3" w:rsidP="009A6FD3">
      <w:pPr>
        <w:pStyle w:val="Retraitcorpsdetexte3"/>
      </w:pPr>
    </w:p>
    <w:p w14:paraId="2499EDED" w14:textId="77777777" w:rsidR="009A6FD3" w:rsidRDefault="009A6FD3" w:rsidP="009A6FD3">
      <w:pPr>
        <w:pStyle w:val="Retraitcorpsdetexte3"/>
      </w:pPr>
    </w:p>
    <w:p w14:paraId="58D9EB2C" w14:textId="26959A1F" w:rsidR="009A6FD3" w:rsidRDefault="009A6FD3" w:rsidP="009A6FD3">
      <w:pPr>
        <w:pStyle w:val="Retraitcorpsdetexte3"/>
      </w:pPr>
    </w:p>
    <w:p w14:paraId="4E41E455" w14:textId="4EAC5184" w:rsidR="009A6FD3" w:rsidRPr="009A6FD3" w:rsidRDefault="009A6FD3" w:rsidP="009A6FD3">
      <w:pPr>
        <w:pStyle w:val="Retraitcorpsdetexte3"/>
      </w:pPr>
    </w:p>
    <w:p w14:paraId="3AC17DA8" w14:textId="04F8BA05" w:rsidR="009A6FD3" w:rsidRDefault="00A7248C">
      <w:pPr>
        <w:pStyle w:val="Titre3"/>
        <w:numPr>
          <w:ilvl w:val="2"/>
          <w:numId w:val="7"/>
        </w:numPr>
      </w:pPr>
      <w:bookmarkStart w:id="23" w:name="_Toc181017065"/>
      <w:r>
        <w:t>Menu principal</w:t>
      </w:r>
      <w:bookmarkEnd w:id="23"/>
    </w:p>
    <w:p w14:paraId="1164A422" w14:textId="7E9BBAC6" w:rsidR="00FC770D" w:rsidRDefault="00FC770D" w:rsidP="00FC770D">
      <w:pPr>
        <w:pStyle w:val="NormalWeb"/>
        <w:ind w:left="567"/>
      </w:pPr>
      <w:r>
        <w:rPr>
          <w:noProof/>
        </w:rPr>
        <w:drawing>
          <wp:anchor distT="0" distB="0" distL="114300" distR="114300" simplePos="0" relativeHeight="251660800" behindDoc="0" locked="0" layoutInCell="1" allowOverlap="1" wp14:anchorId="020EB0AF" wp14:editId="166D3895">
            <wp:simplePos x="0" y="0"/>
            <wp:positionH relativeFrom="column">
              <wp:posOffset>1309370</wp:posOffset>
            </wp:positionH>
            <wp:positionV relativeFrom="paragraph">
              <wp:posOffset>131445</wp:posOffset>
            </wp:positionV>
            <wp:extent cx="3935095" cy="2813685"/>
            <wp:effectExtent l="19050" t="19050" r="27305" b="24765"/>
            <wp:wrapThrough wrapText="bothSides">
              <wp:wrapPolygon edited="0">
                <wp:start x="-105" y="-146"/>
                <wp:lineTo x="-105" y="21644"/>
                <wp:lineTo x="21645" y="21644"/>
                <wp:lineTo x="21645" y="-146"/>
                <wp:lineTo x="-105" y="-146"/>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935095" cy="28136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058ADE8" w14:textId="77777777" w:rsidR="00FC770D" w:rsidRDefault="00FC770D" w:rsidP="00FC770D">
      <w:pPr>
        <w:pStyle w:val="Retraitcorpsdetexte3"/>
      </w:pPr>
    </w:p>
    <w:p w14:paraId="42804C22" w14:textId="77777777" w:rsidR="00FC770D" w:rsidRDefault="00FC770D" w:rsidP="00FC770D">
      <w:pPr>
        <w:pStyle w:val="Retraitcorpsdetexte3"/>
      </w:pPr>
    </w:p>
    <w:p w14:paraId="50095B9C" w14:textId="77777777" w:rsidR="00FC770D" w:rsidRDefault="00FC770D" w:rsidP="00FC770D">
      <w:pPr>
        <w:pStyle w:val="Retraitcorpsdetexte3"/>
      </w:pPr>
    </w:p>
    <w:p w14:paraId="7A872E1D" w14:textId="77777777" w:rsidR="00FC770D" w:rsidRDefault="00FC770D" w:rsidP="00FC770D">
      <w:pPr>
        <w:pStyle w:val="Retraitcorpsdetexte3"/>
      </w:pPr>
    </w:p>
    <w:p w14:paraId="577110E4" w14:textId="77777777" w:rsidR="00FC770D" w:rsidRDefault="00FC770D" w:rsidP="00FC770D">
      <w:pPr>
        <w:pStyle w:val="Retraitcorpsdetexte3"/>
      </w:pPr>
    </w:p>
    <w:p w14:paraId="07400C19" w14:textId="77777777" w:rsidR="00FC770D" w:rsidRDefault="00FC770D" w:rsidP="00FC770D">
      <w:pPr>
        <w:pStyle w:val="Retraitcorpsdetexte3"/>
      </w:pPr>
    </w:p>
    <w:p w14:paraId="4EC87A26" w14:textId="77777777" w:rsidR="00FC770D" w:rsidRDefault="00FC770D" w:rsidP="00FC770D">
      <w:pPr>
        <w:pStyle w:val="Retraitcorpsdetexte3"/>
      </w:pPr>
    </w:p>
    <w:p w14:paraId="138B054D" w14:textId="77777777" w:rsidR="00FC770D" w:rsidRDefault="00FC770D" w:rsidP="00FC770D">
      <w:pPr>
        <w:pStyle w:val="Retraitcorpsdetexte3"/>
      </w:pPr>
    </w:p>
    <w:p w14:paraId="40F1ED89" w14:textId="77777777" w:rsidR="00FC770D" w:rsidRDefault="00FC770D" w:rsidP="00FC770D">
      <w:pPr>
        <w:pStyle w:val="Retraitcorpsdetexte3"/>
      </w:pPr>
    </w:p>
    <w:p w14:paraId="59B2EC07" w14:textId="77777777" w:rsidR="00FC770D" w:rsidRDefault="00FC770D" w:rsidP="00FC770D">
      <w:pPr>
        <w:pStyle w:val="Retraitcorpsdetexte3"/>
      </w:pPr>
    </w:p>
    <w:p w14:paraId="1D9266C5" w14:textId="77777777" w:rsidR="00FC770D" w:rsidRDefault="00FC770D" w:rsidP="00FC770D">
      <w:pPr>
        <w:pStyle w:val="Retraitcorpsdetexte3"/>
      </w:pPr>
    </w:p>
    <w:p w14:paraId="274329D7" w14:textId="77777777" w:rsidR="00FC770D" w:rsidRDefault="00FC770D" w:rsidP="00FC770D">
      <w:pPr>
        <w:pStyle w:val="Retraitcorpsdetexte3"/>
      </w:pPr>
    </w:p>
    <w:p w14:paraId="276D5DBF" w14:textId="77777777" w:rsidR="00FC770D" w:rsidRDefault="00FC770D" w:rsidP="00FC770D">
      <w:pPr>
        <w:pStyle w:val="Retraitcorpsdetexte3"/>
      </w:pPr>
    </w:p>
    <w:p w14:paraId="36AEFC3A" w14:textId="77777777" w:rsidR="00FC770D" w:rsidRPr="00FC770D" w:rsidRDefault="00FC770D" w:rsidP="00FC770D">
      <w:pPr>
        <w:pStyle w:val="Retraitcorpsdetexte3"/>
      </w:pPr>
    </w:p>
    <w:p w14:paraId="395ACCBC" w14:textId="1AA0C15A" w:rsidR="009A6FD3" w:rsidRDefault="009A6FD3">
      <w:pPr>
        <w:pStyle w:val="Titre3"/>
        <w:numPr>
          <w:ilvl w:val="2"/>
          <w:numId w:val="7"/>
        </w:numPr>
      </w:pPr>
      <w:bookmarkStart w:id="24" w:name="_Toc181017066"/>
      <w:r>
        <w:lastRenderedPageBreak/>
        <w:t>Fin de jeu</w:t>
      </w:r>
      <w:bookmarkEnd w:id="24"/>
    </w:p>
    <w:p w14:paraId="5EE84CE5" w14:textId="24264B26" w:rsidR="00FC770D" w:rsidRDefault="004F65EA" w:rsidP="00A87F9B">
      <w:pPr>
        <w:pStyle w:val="NormalWeb"/>
        <w:ind w:left="567"/>
      </w:pPr>
      <w:r>
        <w:rPr>
          <w:noProof/>
        </w:rPr>
        <w:drawing>
          <wp:anchor distT="0" distB="0" distL="114300" distR="114300" simplePos="0" relativeHeight="251662848" behindDoc="0" locked="0" layoutInCell="1" allowOverlap="1" wp14:anchorId="7CA4F217" wp14:editId="121517EB">
            <wp:simplePos x="0" y="0"/>
            <wp:positionH relativeFrom="column">
              <wp:posOffset>1316355</wp:posOffset>
            </wp:positionH>
            <wp:positionV relativeFrom="paragraph">
              <wp:posOffset>263525</wp:posOffset>
            </wp:positionV>
            <wp:extent cx="4039870" cy="2872105"/>
            <wp:effectExtent l="19050" t="19050" r="17780" b="23495"/>
            <wp:wrapThrough wrapText="bothSides">
              <wp:wrapPolygon edited="0">
                <wp:start x="-102" y="-143"/>
                <wp:lineTo x="-102" y="21633"/>
                <wp:lineTo x="21593" y="21633"/>
                <wp:lineTo x="21593" y="-143"/>
                <wp:lineTo x="-102" y="-143"/>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9870" cy="28721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F314A65" w14:textId="057BC067" w:rsidR="00FC770D" w:rsidRDefault="00FC770D" w:rsidP="00FC770D">
      <w:pPr>
        <w:pStyle w:val="Retraitcorpsdetexte3"/>
      </w:pPr>
    </w:p>
    <w:p w14:paraId="10259DB0" w14:textId="77777777" w:rsidR="00FC770D" w:rsidRDefault="00FC770D" w:rsidP="00FC770D">
      <w:pPr>
        <w:pStyle w:val="Retraitcorpsdetexte3"/>
      </w:pPr>
    </w:p>
    <w:p w14:paraId="128E4B63" w14:textId="77777777" w:rsidR="00FC770D" w:rsidRDefault="00FC770D" w:rsidP="00FC770D">
      <w:pPr>
        <w:pStyle w:val="Retraitcorpsdetexte3"/>
      </w:pPr>
    </w:p>
    <w:p w14:paraId="28A0086E" w14:textId="77777777" w:rsidR="00A87F9B" w:rsidRDefault="00A87F9B" w:rsidP="00FC770D">
      <w:pPr>
        <w:pStyle w:val="Retraitcorpsdetexte3"/>
      </w:pPr>
    </w:p>
    <w:p w14:paraId="4E092C4E" w14:textId="77777777" w:rsidR="00A87F9B" w:rsidRDefault="00A87F9B" w:rsidP="00FC770D">
      <w:pPr>
        <w:pStyle w:val="Retraitcorpsdetexte3"/>
      </w:pPr>
    </w:p>
    <w:p w14:paraId="78DB1EFA" w14:textId="77777777" w:rsidR="00A87F9B" w:rsidRDefault="00A87F9B" w:rsidP="00FC770D">
      <w:pPr>
        <w:pStyle w:val="Retraitcorpsdetexte3"/>
      </w:pPr>
    </w:p>
    <w:p w14:paraId="066E3339" w14:textId="77777777" w:rsidR="00A87F9B" w:rsidRDefault="00A87F9B" w:rsidP="00FC770D">
      <w:pPr>
        <w:pStyle w:val="Retraitcorpsdetexte3"/>
      </w:pPr>
    </w:p>
    <w:p w14:paraId="0CED5C1B" w14:textId="77777777" w:rsidR="00A87F9B" w:rsidRDefault="00A87F9B" w:rsidP="00FC770D">
      <w:pPr>
        <w:pStyle w:val="Retraitcorpsdetexte3"/>
      </w:pPr>
    </w:p>
    <w:p w14:paraId="734F0702" w14:textId="77777777" w:rsidR="00A87F9B" w:rsidRDefault="00A87F9B" w:rsidP="00FC770D">
      <w:pPr>
        <w:pStyle w:val="Retraitcorpsdetexte3"/>
      </w:pPr>
    </w:p>
    <w:p w14:paraId="017F02E8" w14:textId="77777777" w:rsidR="00A87F9B" w:rsidRDefault="00A87F9B" w:rsidP="00FC770D">
      <w:pPr>
        <w:pStyle w:val="Retraitcorpsdetexte3"/>
      </w:pPr>
    </w:p>
    <w:p w14:paraId="74E8E0CC" w14:textId="77777777" w:rsidR="00A87F9B" w:rsidRDefault="00A87F9B" w:rsidP="00FC770D">
      <w:pPr>
        <w:pStyle w:val="Retraitcorpsdetexte3"/>
      </w:pPr>
    </w:p>
    <w:p w14:paraId="45B6011D" w14:textId="77777777" w:rsidR="00A87F9B" w:rsidRDefault="00A87F9B" w:rsidP="00FC770D">
      <w:pPr>
        <w:pStyle w:val="Retraitcorpsdetexte3"/>
      </w:pPr>
    </w:p>
    <w:p w14:paraId="56089774" w14:textId="77777777" w:rsidR="00A87F9B" w:rsidRPr="00FC770D" w:rsidRDefault="00A87F9B" w:rsidP="00FC770D">
      <w:pPr>
        <w:pStyle w:val="Retraitcorpsdetexte3"/>
      </w:pPr>
    </w:p>
    <w:p w14:paraId="3E57C7B6" w14:textId="608175B7" w:rsidR="009A6FD3" w:rsidRDefault="009A6FD3">
      <w:pPr>
        <w:pStyle w:val="Titre3"/>
        <w:numPr>
          <w:ilvl w:val="2"/>
          <w:numId w:val="7"/>
        </w:numPr>
      </w:pPr>
      <w:bookmarkStart w:id="25" w:name="_Toc181017067"/>
      <w:r>
        <w:t>Editeur de niveau</w:t>
      </w:r>
      <w:bookmarkEnd w:id="25"/>
    </w:p>
    <w:p w14:paraId="6E9A8728" w14:textId="23141AE8" w:rsidR="00A87F9B" w:rsidRDefault="00A87F9B" w:rsidP="00A87F9B">
      <w:pPr>
        <w:pStyle w:val="NormalWeb"/>
        <w:ind w:left="567"/>
      </w:pPr>
      <w:r>
        <w:rPr>
          <w:noProof/>
        </w:rPr>
        <w:drawing>
          <wp:anchor distT="0" distB="0" distL="114300" distR="114300" simplePos="0" relativeHeight="251663872" behindDoc="0" locked="0" layoutInCell="1" allowOverlap="1" wp14:anchorId="43CEC64E" wp14:editId="3D9CFB24">
            <wp:simplePos x="0" y="0"/>
            <wp:positionH relativeFrom="column">
              <wp:posOffset>1354455</wp:posOffset>
            </wp:positionH>
            <wp:positionV relativeFrom="paragraph">
              <wp:posOffset>120015</wp:posOffset>
            </wp:positionV>
            <wp:extent cx="3963670" cy="2880360"/>
            <wp:effectExtent l="19050" t="19050" r="17780" b="15240"/>
            <wp:wrapThrough wrapText="bothSides">
              <wp:wrapPolygon edited="0">
                <wp:start x="-104" y="-143"/>
                <wp:lineTo x="-104" y="21571"/>
                <wp:lineTo x="21593" y="21571"/>
                <wp:lineTo x="21593" y="-143"/>
                <wp:lineTo x="-104" y="-14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63670" cy="28803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243DDEB" w14:textId="77777777" w:rsidR="00FC770D" w:rsidRDefault="00FC770D" w:rsidP="00FC770D">
      <w:pPr>
        <w:pStyle w:val="Retraitcorpsdetexte3"/>
      </w:pPr>
    </w:p>
    <w:p w14:paraId="1AC6D7E7" w14:textId="77777777" w:rsidR="00A87F9B" w:rsidRDefault="00A87F9B" w:rsidP="00FC770D">
      <w:pPr>
        <w:pStyle w:val="Retraitcorpsdetexte3"/>
      </w:pPr>
    </w:p>
    <w:p w14:paraId="3F8220F7" w14:textId="77777777" w:rsidR="00A87F9B" w:rsidRDefault="00A87F9B" w:rsidP="00FC770D">
      <w:pPr>
        <w:pStyle w:val="Retraitcorpsdetexte3"/>
      </w:pPr>
    </w:p>
    <w:p w14:paraId="6FA13413" w14:textId="77777777" w:rsidR="008B36DF" w:rsidRDefault="008B36DF" w:rsidP="00FC770D">
      <w:pPr>
        <w:pStyle w:val="Retraitcorpsdetexte3"/>
      </w:pPr>
    </w:p>
    <w:p w14:paraId="3D215C06" w14:textId="77777777" w:rsidR="008B36DF" w:rsidRDefault="008B36DF" w:rsidP="00FC770D">
      <w:pPr>
        <w:pStyle w:val="Retraitcorpsdetexte3"/>
      </w:pPr>
    </w:p>
    <w:p w14:paraId="3DAC6D5C" w14:textId="77777777" w:rsidR="008B36DF" w:rsidRDefault="008B36DF" w:rsidP="00FC770D">
      <w:pPr>
        <w:pStyle w:val="Retraitcorpsdetexte3"/>
      </w:pPr>
    </w:p>
    <w:p w14:paraId="73214FE6" w14:textId="77777777" w:rsidR="008B36DF" w:rsidRDefault="008B36DF" w:rsidP="00FC770D">
      <w:pPr>
        <w:pStyle w:val="Retraitcorpsdetexte3"/>
      </w:pPr>
    </w:p>
    <w:p w14:paraId="71E8A48A" w14:textId="77777777" w:rsidR="008B36DF" w:rsidRPr="00FC770D" w:rsidRDefault="008B36DF" w:rsidP="00FC770D">
      <w:pPr>
        <w:pStyle w:val="Retraitcorpsdetexte3"/>
      </w:pPr>
    </w:p>
    <w:p w14:paraId="7E7D01E3" w14:textId="77777777" w:rsidR="008B36DF" w:rsidRDefault="008B36DF">
      <w:pPr>
        <w:rPr>
          <w:rFonts w:asciiTheme="majorHAnsi" w:hAnsiTheme="majorHAnsi" w:cs="Arial"/>
          <w:bCs/>
          <w:i/>
          <w:sz w:val="24"/>
          <w:szCs w:val="26"/>
        </w:rPr>
      </w:pPr>
      <w:r>
        <w:br w:type="page"/>
      </w:r>
    </w:p>
    <w:p w14:paraId="1A324349" w14:textId="6F959DD8" w:rsidR="009A6FD3" w:rsidRDefault="009A6FD3">
      <w:pPr>
        <w:pStyle w:val="Titre3"/>
        <w:numPr>
          <w:ilvl w:val="2"/>
          <w:numId w:val="7"/>
        </w:numPr>
      </w:pPr>
      <w:bookmarkStart w:id="26" w:name="_Toc181017068"/>
      <w:r>
        <w:lastRenderedPageBreak/>
        <w:t>Highscore</w:t>
      </w:r>
      <w:bookmarkEnd w:id="26"/>
    </w:p>
    <w:p w14:paraId="4B0B169C" w14:textId="596968CA" w:rsidR="008B36DF" w:rsidRDefault="008B36DF" w:rsidP="008B36DF">
      <w:pPr>
        <w:pStyle w:val="NormalWeb"/>
        <w:ind w:left="567"/>
      </w:pPr>
      <w:r>
        <w:rPr>
          <w:noProof/>
        </w:rPr>
        <w:drawing>
          <wp:anchor distT="0" distB="0" distL="114300" distR="114300" simplePos="0" relativeHeight="251664896" behindDoc="0" locked="0" layoutInCell="1" allowOverlap="1" wp14:anchorId="622F48DC" wp14:editId="500EBAD5">
            <wp:simplePos x="0" y="0"/>
            <wp:positionH relativeFrom="column">
              <wp:posOffset>1338580</wp:posOffset>
            </wp:positionH>
            <wp:positionV relativeFrom="paragraph">
              <wp:posOffset>118745</wp:posOffset>
            </wp:positionV>
            <wp:extent cx="4172585" cy="2966720"/>
            <wp:effectExtent l="19050" t="19050" r="18415" b="24130"/>
            <wp:wrapThrough wrapText="bothSides">
              <wp:wrapPolygon edited="0">
                <wp:start x="-99" y="-139"/>
                <wp:lineTo x="-99" y="21637"/>
                <wp:lineTo x="21597" y="21637"/>
                <wp:lineTo x="21597" y="-139"/>
                <wp:lineTo x="-99" y="-139"/>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2585" cy="29667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C3A6B86" w14:textId="2AF6CED4" w:rsidR="008B36DF" w:rsidRDefault="008B36DF" w:rsidP="008B36DF">
      <w:pPr>
        <w:pStyle w:val="Retraitcorpsdetexte3"/>
      </w:pPr>
    </w:p>
    <w:p w14:paraId="1AEEFBEB" w14:textId="77777777" w:rsidR="004F65EA" w:rsidRDefault="004F65EA" w:rsidP="008B36DF">
      <w:pPr>
        <w:pStyle w:val="Retraitcorpsdetexte3"/>
      </w:pPr>
    </w:p>
    <w:p w14:paraId="17680893" w14:textId="77777777" w:rsidR="004F65EA" w:rsidRDefault="004F65EA" w:rsidP="008B36DF">
      <w:pPr>
        <w:pStyle w:val="Retraitcorpsdetexte3"/>
      </w:pPr>
    </w:p>
    <w:p w14:paraId="44072E88" w14:textId="77777777" w:rsidR="004F65EA" w:rsidRDefault="004F65EA" w:rsidP="008B36DF">
      <w:pPr>
        <w:pStyle w:val="Retraitcorpsdetexte3"/>
      </w:pPr>
    </w:p>
    <w:p w14:paraId="6ED1408E" w14:textId="77777777" w:rsidR="004F65EA" w:rsidRDefault="004F65EA" w:rsidP="008B36DF">
      <w:pPr>
        <w:pStyle w:val="Retraitcorpsdetexte3"/>
      </w:pPr>
    </w:p>
    <w:p w14:paraId="48FC816D" w14:textId="77777777" w:rsidR="004F65EA" w:rsidRDefault="004F65EA" w:rsidP="008B36DF">
      <w:pPr>
        <w:pStyle w:val="Retraitcorpsdetexte3"/>
      </w:pPr>
    </w:p>
    <w:p w14:paraId="43272B3D" w14:textId="77777777" w:rsidR="004F65EA" w:rsidRDefault="004F65EA" w:rsidP="008B36DF">
      <w:pPr>
        <w:pStyle w:val="Retraitcorpsdetexte3"/>
      </w:pPr>
    </w:p>
    <w:p w14:paraId="6DCDEB39" w14:textId="77777777" w:rsidR="004F65EA" w:rsidRDefault="004F65EA" w:rsidP="008B36DF">
      <w:pPr>
        <w:pStyle w:val="Retraitcorpsdetexte3"/>
      </w:pPr>
    </w:p>
    <w:p w14:paraId="352A32B9" w14:textId="77777777" w:rsidR="004F65EA" w:rsidRDefault="004F65EA" w:rsidP="008B36DF">
      <w:pPr>
        <w:pStyle w:val="Retraitcorpsdetexte3"/>
      </w:pPr>
    </w:p>
    <w:p w14:paraId="2F2843DF" w14:textId="77777777" w:rsidR="004F65EA" w:rsidRDefault="004F65EA" w:rsidP="008B36DF">
      <w:pPr>
        <w:pStyle w:val="Retraitcorpsdetexte3"/>
      </w:pPr>
    </w:p>
    <w:p w14:paraId="15D46F9F" w14:textId="77777777" w:rsidR="004F65EA" w:rsidRDefault="004F65EA" w:rsidP="008B36DF">
      <w:pPr>
        <w:pStyle w:val="Retraitcorpsdetexte3"/>
      </w:pPr>
    </w:p>
    <w:p w14:paraId="2EBB80FB" w14:textId="77777777" w:rsidR="004F65EA" w:rsidRDefault="004F65EA" w:rsidP="008B36DF">
      <w:pPr>
        <w:pStyle w:val="Retraitcorpsdetexte3"/>
      </w:pPr>
    </w:p>
    <w:p w14:paraId="14B6C18B" w14:textId="77777777" w:rsidR="004F65EA" w:rsidRPr="008B36DF" w:rsidRDefault="004F65EA" w:rsidP="008B36DF">
      <w:pPr>
        <w:pStyle w:val="Retraitcorpsdetexte3"/>
      </w:pPr>
    </w:p>
    <w:p w14:paraId="7DE123D2" w14:textId="11C3F3CA" w:rsidR="009A6FD3" w:rsidRDefault="009A6FD3">
      <w:pPr>
        <w:pStyle w:val="Titre3"/>
        <w:numPr>
          <w:ilvl w:val="2"/>
          <w:numId w:val="7"/>
        </w:numPr>
      </w:pPr>
      <w:bookmarkStart w:id="27" w:name="_Toc181017069"/>
      <w:r>
        <w:t>A</w:t>
      </w:r>
      <w:r w:rsidR="004F65EA">
        <w:t xml:space="preserve"> </w:t>
      </w:r>
      <w:r>
        <w:t>propos</w:t>
      </w:r>
      <w:bookmarkEnd w:id="27"/>
    </w:p>
    <w:p w14:paraId="554419E4" w14:textId="3479F232" w:rsidR="009A6FD3" w:rsidRDefault="009A6FD3" w:rsidP="009A6FD3">
      <w:pPr>
        <w:pStyle w:val="Retraitcorpsdetexte3"/>
      </w:pPr>
    </w:p>
    <w:p w14:paraId="6ABBF736" w14:textId="454D2F0C" w:rsidR="008B36DF" w:rsidRDefault="004F65EA" w:rsidP="008B36DF">
      <w:pPr>
        <w:pStyle w:val="NormalWeb"/>
      </w:pPr>
      <w:r>
        <w:rPr>
          <w:noProof/>
        </w:rPr>
        <w:drawing>
          <wp:anchor distT="0" distB="0" distL="114300" distR="114300" simplePos="0" relativeHeight="251665920" behindDoc="0" locked="0" layoutInCell="1" allowOverlap="1" wp14:anchorId="3243B678" wp14:editId="3389FF2A">
            <wp:simplePos x="0" y="0"/>
            <wp:positionH relativeFrom="column">
              <wp:posOffset>1324208</wp:posOffset>
            </wp:positionH>
            <wp:positionV relativeFrom="paragraph">
              <wp:posOffset>56515</wp:posOffset>
            </wp:positionV>
            <wp:extent cx="4247515" cy="3020060"/>
            <wp:effectExtent l="19050" t="19050" r="19685" b="27940"/>
            <wp:wrapThrough wrapText="bothSides">
              <wp:wrapPolygon edited="0">
                <wp:start x="-97" y="-136"/>
                <wp:lineTo x="-97" y="21664"/>
                <wp:lineTo x="21603" y="21664"/>
                <wp:lineTo x="21603" y="-136"/>
                <wp:lineTo x="-97" y="-136"/>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47515" cy="30200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938D4F" w14:textId="77777777" w:rsidR="008B36DF" w:rsidRPr="009A6FD3" w:rsidRDefault="008B36DF" w:rsidP="009A6FD3">
      <w:pPr>
        <w:pStyle w:val="Retraitcorpsdetexte3"/>
      </w:pPr>
    </w:p>
    <w:p w14:paraId="2B532AAE" w14:textId="77777777" w:rsidR="00755754" w:rsidRDefault="00755754">
      <w:pPr>
        <w:rPr>
          <w:rFonts w:asciiTheme="majorHAnsi" w:hAnsiTheme="majorHAnsi" w:cs="Arial"/>
          <w:bCs/>
          <w:i/>
          <w:sz w:val="24"/>
          <w:szCs w:val="26"/>
        </w:rPr>
      </w:pPr>
      <w:r>
        <w:br w:type="page"/>
      </w:r>
    </w:p>
    <w:p w14:paraId="57F47B7A" w14:textId="0A980A13" w:rsidR="000E626A" w:rsidRDefault="000E626A" w:rsidP="00F10E20">
      <w:pPr>
        <w:pStyle w:val="Titre3"/>
      </w:pPr>
      <w:bookmarkStart w:id="28" w:name="_Toc181017070"/>
      <w:r>
        <w:lastRenderedPageBreak/>
        <w:t xml:space="preserve">Maquette </w:t>
      </w:r>
      <w:r w:rsidR="00F10E20">
        <w:t>haute-fidélité</w:t>
      </w:r>
      <w:r w:rsidR="005C481E">
        <w:t xml:space="preserve"> (</w:t>
      </w:r>
      <w:hyperlink r:id="rId25" w:history="1">
        <w:r w:rsidR="005C481E" w:rsidRPr="00272729">
          <w:rPr>
            <w:rStyle w:val="Lienhypertexte"/>
            <w:b/>
            <w:bCs w:val="0"/>
            <w:color w:val="1D1B11" w:themeColor="background2" w:themeShade="1A"/>
          </w:rPr>
          <w:t>Lien</w:t>
        </w:r>
      </w:hyperlink>
      <w:r w:rsidR="005C481E" w:rsidRPr="00272729">
        <w:rPr>
          <w:color w:val="1D1B11" w:themeColor="background2" w:themeShade="1A"/>
        </w:rPr>
        <w:t xml:space="preserve"> </w:t>
      </w:r>
      <w:r w:rsidR="005C481E">
        <w:t>pour une meilleure visualisation)</w:t>
      </w:r>
      <w:bookmarkEnd w:id="28"/>
    </w:p>
    <w:p w14:paraId="7AD8008E" w14:textId="23979231" w:rsidR="00755754" w:rsidRPr="00755754" w:rsidRDefault="00755754" w:rsidP="00755754">
      <w:pPr>
        <w:pStyle w:val="Retraitcorpsdetexte3"/>
      </w:pPr>
    </w:p>
    <w:p w14:paraId="20C37702" w14:textId="6924E15A" w:rsidR="00755754" w:rsidRDefault="00755754" w:rsidP="00755754">
      <w:pPr>
        <w:pStyle w:val="Retraitcorpsdetexte3"/>
      </w:pPr>
      <w:r>
        <w:t>Editeur de niveau</w:t>
      </w:r>
      <w:r w:rsidR="003A5ED0">
        <w:t xml:space="preserve"> </w:t>
      </w:r>
    </w:p>
    <w:p w14:paraId="453759BA" w14:textId="4041EEF5" w:rsidR="00F352F7" w:rsidRDefault="00F352F7" w:rsidP="00F352F7">
      <w:pPr>
        <w:pStyle w:val="NormalWeb"/>
      </w:pPr>
      <w:r>
        <w:rPr>
          <w:noProof/>
        </w:rPr>
        <w:drawing>
          <wp:anchor distT="0" distB="0" distL="114300" distR="114300" simplePos="0" relativeHeight="251668992" behindDoc="1" locked="0" layoutInCell="1" allowOverlap="1" wp14:anchorId="4C315804" wp14:editId="36CC9E3B">
            <wp:simplePos x="0" y="0"/>
            <wp:positionH relativeFrom="column">
              <wp:posOffset>1439199</wp:posOffset>
            </wp:positionH>
            <wp:positionV relativeFrom="paragraph">
              <wp:posOffset>117187</wp:posOffset>
            </wp:positionV>
            <wp:extent cx="4097020" cy="2863790"/>
            <wp:effectExtent l="19050" t="19050" r="17780" b="13335"/>
            <wp:wrapTight wrapText="bothSides">
              <wp:wrapPolygon edited="0">
                <wp:start x="-100" y="-144"/>
                <wp:lineTo x="-100" y="21557"/>
                <wp:lineTo x="21593" y="21557"/>
                <wp:lineTo x="21593" y="-144"/>
                <wp:lineTo x="-100" y="-144"/>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97020" cy="286379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D2B77A" w14:textId="77777777" w:rsidR="00F352F7" w:rsidRDefault="00F352F7" w:rsidP="00F352F7">
      <w:pPr>
        <w:pStyle w:val="NormalWeb"/>
      </w:pPr>
    </w:p>
    <w:p w14:paraId="5E12AC92" w14:textId="77777777" w:rsidR="00F352F7" w:rsidRDefault="00F352F7" w:rsidP="00F352F7">
      <w:pPr>
        <w:pStyle w:val="NormalWeb"/>
      </w:pPr>
    </w:p>
    <w:p w14:paraId="1A2F4ED7" w14:textId="77777777" w:rsidR="00F352F7" w:rsidRDefault="00F352F7" w:rsidP="00F352F7">
      <w:pPr>
        <w:pStyle w:val="NormalWeb"/>
      </w:pPr>
    </w:p>
    <w:p w14:paraId="56639C85" w14:textId="77777777" w:rsidR="00F352F7" w:rsidRDefault="00F352F7" w:rsidP="00F352F7">
      <w:pPr>
        <w:pStyle w:val="NormalWeb"/>
      </w:pPr>
    </w:p>
    <w:p w14:paraId="1726A788" w14:textId="77777777" w:rsidR="00F352F7" w:rsidRDefault="00F352F7" w:rsidP="00F352F7">
      <w:pPr>
        <w:pStyle w:val="NormalWeb"/>
      </w:pPr>
    </w:p>
    <w:p w14:paraId="31757441" w14:textId="77777777" w:rsidR="00F352F7" w:rsidRDefault="00F352F7" w:rsidP="00F352F7">
      <w:pPr>
        <w:pStyle w:val="NormalWeb"/>
      </w:pPr>
    </w:p>
    <w:p w14:paraId="60EB45FE" w14:textId="77777777" w:rsidR="00F352F7" w:rsidRDefault="00F352F7" w:rsidP="00F352F7">
      <w:pPr>
        <w:pStyle w:val="NormalWeb"/>
      </w:pPr>
    </w:p>
    <w:p w14:paraId="534D3A4E" w14:textId="77777777" w:rsidR="00F352F7" w:rsidRDefault="00F352F7" w:rsidP="00F352F7">
      <w:pPr>
        <w:pStyle w:val="NormalWeb"/>
      </w:pPr>
    </w:p>
    <w:p w14:paraId="18FA8F66" w14:textId="65245716" w:rsidR="00982FBC" w:rsidRDefault="009D5814" w:rsidP="00982FBC">
      <w:pPr>
        <w:pStyle w:val="Titre3"/>
      </w:pPr>
      <w:bookmarkStart w:id="29" w:name="_Toc181017071"/>
      <w:r>
        <w:t xml:space="preserve">Fonctionnalités supplémentaires tirées des Personas </w:t>
      </w:r>
      <w:r w:rsidR="007B0C2C">
        <w:t>plus</w:t>
      </w:r>
      <w:r>
        <w:t xml:space="preserve"> élément original</w:t>
      </w:r>
      <w:r w:rsidR="009D7A7B">
        <w:t xml:space="preserve"> (</w:t>
      </w:r>
      <w:hyperlink r:id="rId27" w:history="1">
        <w:r w:rsidR="009D7A7B" w:rsidRPr="00272729">
          <w:rPr>
            <w:rStyle w:val="Lienhypertexte"/>
            <w:b/>
            <w:bCs w:val="0"/>
            <w:color w:val="1D1B11" w:themeColor="background2" w:themeShade="1A"/>
          </w:rPr>
          <w:t>Lien</w:t>
        </w:r>
      </w:hyperlink>
      <w:r w:rsidR="009D7A7B" w:rsidRPr="00272729">
        <w:rPr>
          <w:color w:val="1D1B11" w:themeColor="background2" w:themeShade="1A"/>
        </w:rPr>
        <w:t xml:space="preserve"> </w:t>
      </w:r>
      <w:r w:rsidR="009D7A7B">
        <w:t>pour une meilleure visualisation)</w:t>
      </w:r>
      <w:bookmarkEnd w:id="29"/>
    </w:p>
    <w:p w14:paraId="41BCB8DC" w14:textId="14FABE82" w:rsidR="00834226" w:rsidRDefault="00982FBC" w:rsidP="00834226">
      <w:pPr>
        <w:pStyle w:val="Retraitcorpsdetexte3"/>
      </w:pPr>
      <w:r w:rsidRPr="00EA0498">
        <w:rPr>
          <w:b/>
          <w:bCs/>
        </w:rPr>
        <w:t>Menu principal</w:t>
      </w:r>
      <w:r w:rsidR="00834226" w:rsidRPr="00EA0498">
        <w:rPr>
          <w:b/>
          <w:bCs/>
        </w:rPr>
        <w:t> :</w:t>
      </w:r>
      <w:r w:rsidR="00834226">
        <w:t xml:space="preserve"> Bouton pour l’augmentation des tailles de polices + nouvelle option pour le changement des touches pour interagir avec le jeu</w:t>
      </w:r>
      <w:r w:rsidR="00FF2BC6">
        <w:t xml:space="preserve"> + option pour changer la langue du jeu.</w:t>
      </w:r>
    </w:p>
    <w:p w14:paraId="64B66BD1" w14:textId="7091C5E0" w:rsidR="002C114B" w:rsidRDefault="002C114B" w:rsidP="00834226">
      <w:pPr>
        <w:pStyle w:val="Retraitcorpsdetexte3"/>
      </w:pPr>
      <w:r w:rsidRPr="002C114B">
        <w:rPr>
          <w:noProof/>
        </w:rPr>
        <w:drawing>
          <wp:anchor distT="0" distB="0" distL="114300" distR="114300" simplePos="0" relativeHeight="251670016" behindDoc="0" locked="0" layoutInCell="1" allowOverlap="1" wp14:anchorId="148EFF1D" wp14:editId="120A4F33">
            <wp:simplePos x="0" y="0"/>
            <wp:positionH relativeFrom="column">
              <wp:posOffset>1680210</wp:posOffset>
            </wp:positionH>
            <wp:positionV relativeFrom="paragraph">
              <wp:posOffset>103505</wp:posOffset>
            </wp:positionV>
            <wp:extent cx="3694430" cy="2618740"/>
            <wp:effectExtent l="19050" t="19050" r="20320" b="10160"/>
            <wp:wrapThrough wrapText="bothSides">
              <wp:wrapPolygon edited="0">
                <wp:start x="-111" y="-157"/>
                <wp:lineTo x="-111" y="21527"/>
                <wp:lineTo x="21607" y="21527"/>
                <wp:lineTo x="21607" y="-157"/>
                <wp:lineTo x="-111" y="-157"/>
              </wp:wrapPolygon>
            </wp:wrapThrough>
            <wp:docPr id="1953050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0919" name="Imag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4430" cy="2618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A848D7E" w14:textId="77B186EA" w:rsidR="002C114B" w:rsidRDefault="002C114B" w:rsidP="00834226">
      <w:pPr>
        <w:pStyle w:val="Retraitcorpsdetexte3"/>
      </w:pPr>
    </w:p>
    <w:p w14:paraId="60335C9D" w14:textId="77777777" w:rsidR="002C114B" w:rsidRDefault="002C114B">
      <w:pPr>
        <w:rPr>
          <w:szCs w:val="16"/>
        </w:rPr>
      </w:pPr>
      <w:r>
        <w:br w:type="page"/>
      </w:r>
    </w:p>
    <w:p w14:paraId="21F1BFE0" w14:textId="6BEDDC4A" w:rsidR="00834226" w:rsidRDefault="00834226" w:rsidP="00834226">
      <w:pPr>
        <w:pStyle w:val="Retraitcorpsdetexte3"/>
      </w:pPr>
      <w:r w:rsidRPr="00EA0498">
        <w:rPr>
          <w:b/>
          <w:bCs/>
        </w:rPr>
        <w:lastRenderedPageBreak/>
        <w:t>Configuration</w:t>
      </w:r>
      <w:r>
        <w:t> </w:t>
      </w:r>
      <w:r w:rsidRPr="007C77DF">
        <w:rPr>
          <w:b/>
          <w:bCs/>
        </w:rPr>
        <w:t>:</w:t>
      </w:r>
      <w:r>
        <w:t xml:space="preserve"> Nouvelle option pour les changements de touches qui seront par défaut les flèches</w:t>
      </w:r>
      <w:r w:rsidR="002C114B">
        <w:t>, enter et espace. L’utilisateur aura le choix de</w:t>
      </w:r>
      <w:r w:rsidR="00B7040B">
        <w:t xml:space="preserve"> </w:t>
      </w:r>
      <w:r w:rsidR="002C114B">
        <w:t>changer cela pour les touches qu’ils veulent.</w:t>
      </w:r>
    </w:p>
    <w:p w14:paraId="32818364" w14:textId="086D99AD" w:rsidR="002C114B" w:rsidRDefault="002C114B" w:rsidP="00834226">
      <w:pPr>
        <w:pStyle w:val="Retraitcorpsdetexte3"/>
      </w:pPr>
      <w:r w:rsidRPr="002C114B">
        <w:rPr>
          <w:noProof/>
        </w:rPr>
        <w:drawing>
          <wp:anchor distT="0" distB="0" distL="114300" distR="114300" simplePos="0" relativeHeight="251671040" behindDoc="0" locked="0" layoutInCell="1" allowOverlap="1" wp14:anchorId="64D9413C" wp14:editId="1387A27D">
            <wp:simplePos x="0" y="0"/>
            <wp:positionH relativeFrom="column">
              <wp:posOffset>1856509</wp:posOffset>
            </wp:positionH>
            <wp:positionV relativeFrom="paragraph">
              <wp:posOffset>143510</wp:posOffset>
            </wp:positionV>
            <wp:extent cx="3650615" cy="2649220"/>
            <wp:effectExtent l="19050" t="19050" r="26035" b="17780"/>
            <wp:wrapThrough wrapText="bothSides">
              <wp:wrapPolygon edited="0">
                <wp:start x="-113" y="-155"/>
                <wp:lineTo x="-113" y="21590"/>
                <wp:lineTo x="21641" y="21590"/>
                <wp:lineTo x="21641" y="-155"/>
                <wp:lineTo x="-113" y="-155"/>
              </wp:wrapPolygon>
            </wp:wrapThrough>
            <wp:docPr id="117093317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33172" name="Image 1" descr="Une image contenant texte, capture d’écran, Police, conception&#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650615" cy="26492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47E8102" w14:textId="228206F1" w:rsidR="002C114B" w:rsidRDefault="002C114B" w:rsidP="00834226">
      <w:pPr>
        <w:pStyle w:val="Retraitcorpsdetexte3"/>
      </w:pPr>
    </w:p>
    <w:p w14:paraId="188E99F8" w14:textId="53E80DFE" w:rsidR="002C114B" w:rsidRDefault="002C114B" w:rsidP="00834226">
      <w:pPr>
        <w:pStyle w:val="Retraitcorpsdetexte3"/>
      </w:pPr>
    </w:p>
    <w:p w14:paraId="19499918" w14:textId="79C32C61" w:rsidR="002C114B" w:rsidRDefault="002C114B" w:rsidP="00834226">
      <w:pPr>
        <w:pStyle w:val="Retraitcorpsdetexte3"/>
      </w:pPr>
    </w:p>
    <w:p w14:paraId="32E94E21" w14:textId="77777777" w:rsidR="002C114B" w:rsidRDefault="002C114B" w:rsidP="00834226">
      <w:pPr>
        <w:pStyle w:val="Retraitcorpsdetexte3"/>
      </w:pPr>
    </w:p>
    <w:p w14:paraId="7EE58F8C" w14:textId="77777777" w:rsidR="002C114B" w:rsidRDefault="002C114B" w:rsidP="00834226">
      <w:pPr>
        <w:pStyle w:val="Retraitcorpsdetexte3"/>
      </w:pPr>
    </w:p>
    <w:p w14:paraId="6250E96B" w14:textId="77777777" w:rsidR="002C114B" w:rsidRDefault="002C114B" w:rsidP="00834226">
      <w:pPr>
        <w:pStyle w:val="Retraitcorpsdetexte3"/>
      </w:pPr>
    </w:p>
    <w:p w14:paraId="3F60FA0B" w14:textId="77777777" w:rsidR="002C114B" w:rsidRDefault="002C114B" w:rsidP="00834226">
      <w:pPr>
        <w:pStyle w:val="Retraitcorpsdetexte3"/>
      </w:pPr>
    </w:p>
    <w:p w14:paraId="777196E1" w14:textId="77777777" w:rsidR="002C114B" w:rsidRDefault="002C114B" w:rsidP="00834226">
      <w:pPr>
        <w:pStyle w:val="Retraitcorpsdetexte3"/>
      </w:pPr>
    </w:p>
    <w:p w14:paraId="74915AB7" w14:textId="77777777" w:rsidR="002C114B" w:rsidRDefault="002C114B" w:rsidP="00834226">
      <w:pPr>
        <w:pStyle w:val="Retraitcorpsdetexte3"/>
      </w:pPr>
    </w:p>
    <w:p w14:paraId="710338D6" w14:textId="77777777" w:rsidR="002C114B" w:rsidRDefault="002C114B" w:rsidP="00834226">
      <w:pPr>
        <w:pStyle w:val="Retraitcorpsdetexte3"/>
      </w:pPr>
    </w:p>
    <w:p w14:paraId="0F9ED31C" w14:textId="77777777" w:rsidR="002C114B" w:rsidRDefault="002C114B" w:rsidP="00834226">
      <w:pPr>
        <w:pStyle w:val="Retraitcorpsdetexte3"/>
      </w:pPr>
    </w:p>
    <w:p w14:paraId="2D52317C" w14:textId="38EE0DE0" w:rsidR="002314FA" w:rsidRDefault="002314FA" w:rsidP="002314FA">
      <w:pPr>
        <w:pStyle w:val="Retraitcorpsdetexte3"/>
      </w:pPr>
    </w:p>
    <w:p w14:paraId="55FE84FC" w14:textId="2E833285" w:rsidR="00E36E04" w:rsidRDefault="00E36E04" w:rsidP="002314FA">
      <w:pPr>
        <w:pStyle w:val="Retraitcorpsdetexte3"/>
      </w:pPr>
      <w:r w:rsidRPr="00EA0498">
        <w:rPr>
          <w:b/>
          <w:bCs/>
        </w:rPr>
        <w:t>Langue</w:t>
      </w:r>
      <w:r>
        <w:t> </w:t>
      </w:r>
      <w:r w:rsidRPr="007C77DF">
        <w:rPr>
          <w:b/>
          <w:bCs/>
        </w:rPr>
        <w:t xml:space="preserve">: </w:t>
      </w:r>
      <w:r>
        <w:t xml:space="preserve">Cette option, c’est </w:t>
      </w:r>
      <w:r w:rsidR="000B3CC5">
        <w:t>une option personnelle</w:t>
      </w:r>
      <w:r>
        <w:t xml:space="preserve"> que me facilite beaucoup la vie</w:t>
      </w:r>
      <w:r w:rsidR="000B3CC5">
        <w:t>,</w:t>
      </w:r>
      <w:r>
        <w:t xml:space="preserve"> car il y a des gens qui ne sont pas forcément de langue française comme mon persona Jean-Michel Guignard, donc j’ai implémenté cette option pour les gens comment Thomas Gonzalez, n’a pas </w:t>
      </w:r>
      <w:r w:rsidR="00663BE6">
        <w:t>forcément</w:t>
      </w:r>
      <w:r>
        <w:t xml:space="preserve"> la langue française comme langue maternelle et aussi comme lui</w:t>
      </w:r>
      <w:r w:rsidR="000B3CC5">
        <w:t xml:space="preserve">, </w:t>
      </w:r>
      <w:r>
        <w:t xml:space="preserve">il pourrait avoir d’autres situations similaires. </w:t>
      </w:r>
    </w:p>
    <w:p w14:paraId="41DC66EE" w14:textId="38C48919" w:rsidR="00336C6B" w:rsidRDefault="00336C6B" w:rsidP="002314FA">
      <w:pPr>
        <w:pStyle w:val="Retraitcorpsdetexte3"/>
      </w:pPr>
    </w:p>
    <w:p w14:paraId="1A34466D" w14:textId="7D03B1B6" w:rsidR="00336C6B" w:rsidRDefault="00336C6B" w:rsidP="002314FA">
      <w:pPr>
        <w:pStyle w:val="Retraitcorpsdetexte3"/>
      </w:pPr>
      <w:r w:rsidRPr="00336C6B">
        <w:rPr>
          <w:noProof/>
        </w:rPr>
        <w:drawing>
          <wp:anchor distT="0" distB="0" distL="114300" distR="114300" simplePos="0" relativeHeight="251672064" behindDoc="0" locked="0" layoutInCell="1" allowOverlap="1" wp14:anchorId="6C042A7B" wp14:editId="4D37CD3E">
            <wp:simplePos x="0" y="0"/>
            <wp:positionH relativeFrom="column">
              <wp:posOffset>1945005</wp:posOffset>
            </wp:positionH>
            <wp:positionV relativeFrom="paragraph">
              <wp:posOffset>35664</wp:posOffset>
            </wp:positionV>
            <wp:extent cx="3638550" cy="2601595"/>
            <wp:effectExtent l="0" t="0" r="0" b="8255"/>
            <wp:wrapThrough wrapText="bothSides">
              <wp:wrapPolygon edited="0">
                <wp:start x="0" y="0"/>
                <wp:lineTo x="0" y="21510"/>
                <wp:lineTo x="21487" y="21510"/>
                <wp:lineTo x="21487"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38550" cy="2601595"/>
                    </a:xfrm>
                    <a:prstGeom prst="rect">
                      <a:avLst/>
                    </a:prstGeom>
                  </pic:spPr>
                </pic:pic>
              </a:graphicData>
            </a:graphic>
            <wp14:sizeRelH relativeFrom="page">
              <wp14:pctWidth>0</wp14:pctWidth>
            </wp14:sizeRelH>
            <wp14:sizeRelV relativeFrom="page">
              <wp14:pctHeight>0</wp14:pctHeight>
            </wp14:sizeRelV>
          </wp:anchor>
        </w:drawing>
      </w:r>
    </w:p>
    <w:p w14:paraId="291B0088" w14:textId="77777777" w:rsidR="00336C6B" w:rsidRDefault="00336C6B" w:rsidP="002314FA">
      <w:pPr>
        <w:pStyle w:val="Retraitcorpsdetexte3"/>
      </w:pPr>
    </w:p>
    <w:p w14:paraId="18F59EE2" w14:textId="77777777" w:rsidR="00336C6B" w:rsidRDefault="00336C6B" w:rsidP="002314FA">
      <w:pPr>
        <w:pStyle w:val="Retraitcorpsdetexte3"/>
      </w:pPr>
    </w:p>
    <w:p w14:paraId="6061889C" w14:textId="77777777" w:rsidR="00336C6B" w:rsidRDefault="00336C6B" w:rsidP="002314FA">
      <w:pPr>
        <w:pStyle w:val="Retraitcorpsdetexte3"/>
      </w:pPr>
    </w:p>
    <w:p w14:paraId="7C81B4B0" w14:textId="77777777" w:rsidR="00336C6B" w:rsidRDefault="00336C6B" w:rsidP="002314FA">
      <w:pPr>
        <w:pStyle w:val="Retraitcorpsdetexte3"/>
      </w:pPr>
    </w:p>
    <w:p w14:paraId="2082A904" w14:textId="77777777" w:rsidR="00336C6B" w:rsidRDefault="00336C6B" w:rsidP="002314FA">
      <w:pPr>
        <w:pStyle w:val="Retraitcorpsdetexte3"/>
      </w:pPr>
    </w:p>
    <w:p w14:paraId="007CFD09" w14:textId="77777777" w:rsidR="00336C6B" w:rsidRDefault="00336C6B" w:rsidP="002314FA">
      <w:pPr>
        <w:pStyle w:val="Retraitcorpsdetexte3"/>
      </w:pPr>
    </w:p>
    <w:p w14:paraId="73057A64" w14:textId="77777777" w:rsidR="00336C6B" w:rsidRDefault="00336C6B" w:rsidP="002314FA">
      <w:pPr>
        <w:pStyle w:val="Retraitcorpsdetexte3"/>
      </w:pPr>
    </w:p>
    <w:p w14:paraId="79F061B9" w14:textId="77777777" w:rsidR="00336C6B" w:rsidRDefault="00336C6B" w:rsidP="002314FA">
      <w:pPr>
        <w:pStyle w:val="Retraitcorpsdetexte3"/>
      </w:pPr>
    </w:p>
    <w:p w14:paraId="164CE7A0" w14:textId="77777777" w:rsidR="00336C6B" w:rsidRDefault="00336C6B" w:rsidP="002314FA">
      <w:pPr>
        <w:pStyle w:val="Retraitcorpsdetexte3"/>
      </w:pPr>
    </w:p>
    <w:p w14:paraId="0B8CB80F" w14:textId="77777777" w:rsidR="00336C6B" w:rsidRDefault="00336C6B" w:rsidP="002314FA">
      <w:pPr>
        <w:pStyle w:val="Retraitcorpsdetexte3"/>
      </w:pPr>
    </w:p>
    <w:p w14:paraId="6BD58A2B" w14:textId="28FFEBBE" w:rsidR="00336C6B" w:rsidRPr="002314FA" w:rsidRDefault="00336C6B" w:rsidP="002314FA">
      <w:pPr>
        <w:pStyle w:val="Retraitcorpsdetexte3"/>
      </w:pPr>
    </w:p>
    <w:p w14:paraId="446F4695" w14:textId="77777777" w:rsidR="00336C6B" w:rsidRDefault="00336C6B">
      <w:pPr>
        <w:rPr>
          <w:rFonts w:asciiTheme="majorHAnsi" w:hAnsiTheme="majorHAnsi" w:cs="Arial"/>
          <w:bCs/>
          <w:i/>
          <w:sz w:val="24"/>
          <w:szCs w:val="26"/>
        </w:rPr>
      </w:pPr>
      <w:r>
        <w:br w:type="page"/>
      </w:r>
    </w:p>
    <w:p w14:paraId="5931E829" w14:textId="306C43BC" w:rsidR="00F10E20" w:rsidRDefault="00F10E20" w:rsidP="00F10E20">
      <w:pPr>
        <w:pStyle w:val="Titre3"/>
      </w:pPr>
      <w:bookmarkStart w:id="30" w:name="_Toc181017072"/>
      <w:r>
        <w:lastRenderedPageBreak/>
        <w:t>Choix effectués</w:t>
      </w:r>
      <w:bookmarkEnd w:id="30"/>
    </w:p>
    <w:p w14:paraId="7CA28ABE" w14:textId="20E19659" w:rsidR="00201E3F" w:rsidRDefault="00201E3F">
      <w:pPr>
        <w:pStyle w:val="Retraitcorpsdetexte3"/>
        <w:numPr>
          <w:ilvl w:val="0"/>
          <w:numId w:val="10"/>
        </w:numPr>
      </w:pPr>
      <w:r w:rsidRPr="00853773">
        <w:rPr>
          <w:b/>
          <w:bCs/>
        </w:rPr>
        <w:t>Journal de travail</w:t>
      </w:r>
      <w:r w:rsidR="00B03E24" w:rsidRPr="00853773">
        <w:rPr>
          <w:b/>
          <w:bCs/>
        </w:rPr>
        <w:t>/Planification</w:t>
      </w:r>
      <w:r w:rsidRPr="00853773">
        <w:rPr>
          <w:b/>
          <w:bCs/>
        </w:rPr>
        <w:t> :</w:t>
      </w:r>
      <w:r w:rsidR="00B03E24">
        <w:t xml:space="preserve"> </w:t>
      </w:r>
      <w:r w:rsidR="00447E40">
        <w:t>J’ai choisi de faire mon journal de travail et planification dans un fichier Excel</w:t>
      </w:r>
      <w:r w:rsidR="00853773">
        <w:t>,</w:t>
      </w:r>
      <w:r w:rsidR="00447E40">
        <w:t xml:space="preserve"> car je connaissais déjà comment </w:t>
      </w:r>
      <w:r w:rsidR="00853773">
        <w:t>ça</w:t>
      </w:r>
      <w:r w:rsidR="00447E40">
        <w:t xml:space="preserve"> marchait puis comment c’était un projet de plusieurs semaines et un projet </w:t>
      </w:r>
      <w:r w:rsidR="00543BC3">
        <w:t>regroupe</w:t>
      </w:r>
      <w:r w:rsidR="00447E40">
        <w:t xml:space="preserve"> trois</w:t>
      </w:r>
      <w:r w:rsidR="00543BC3">
        <w:t xml:space="preserve"> autres</w:t>
      </w:r>
      <w:r w:rsidR="00447E40">
        <w:t xml:space="preserve"> projets, alors je me suis dit que séparer un fichier par chaque partie du projet serait bien.</w:t>
      </w:r>
    </w:p>
    <w:p w14:paraId="6FB973E7" w14:textId="2860FD66" w:rsidR="00201E3F" w:rsidRDefault="00201E3F">
      <w:pPr>
        <w:pStyle w:val="Retraitcorpsdetexte3"/>
        <w:numPr>
          <w:ilvl w:val="0"/>
          <w:numId w:val="10"/>
        </w:numPr>
      </w:pPr>
      <w:r w:rsidRPr="00E94752">
        <w:rPr>
          <w:b/>
          <w:bCs/>
        </w:rPr>
        <w:t>Maquette basse-fidélité :</w:t>
      </w:r>
      <w:r w:rsidR="00A850B2">
        <w:t xml:space="preserve"> </w:t>
      </w:r>
      <w:r w:rsidR="00E94752">
        <w:t>Puisque j’ai rencontré des difficultés en C# pour travailler avec WindForms, j’ai dû de choisir de travailler sur console, donc cela ne m’a pas laissé beaucoup de choix par rapport au design de ma maquette de basse-fidélité, alors j’ai fait ma maquette d’accord à comment j’ai visé</w:t>
      </w:r>
      <w:r w:rsidR="00F6448B">
        <w:t>e</w:t>
      </w:r>
      <w:r w:rsidR="00E94752">
        <w:t xml:space="preserve"> travailler en C#.</w:t>
      </w:r>
    </w:p>
    <w:p w14:paraId="6B868FED" w14:textId="7CB4B02F" w:rsidR="00117BE1" w:rsidRDefault="00117BE1">
      <w:pPr>
        <w:pStyle w:val="Retraitcorpsdetexte3"/>
        <w:numPr>
          <w:ilvl w:val="0"/>
          <w:numId w:val="10"/>
        </w:numPr>
      </w:pPr>
      <w:r w:rsidRPr="00117BE1">
        <w:rPr>
          <w:b/>
          <w:bCs/>
        </w:rPr>
        <w:t>Palette de couleur :</w:t>
      </w:r>
      <w:r>
        <w:t xml:space="preserve"> J’ai choisi ma palette de couleurs avec des couleurs vi</w:t>
      </w:r>
      <w:r w:rsidR="00F6448B">
        <w:t>ves</w:t>
      </w:r>
      <w:r>
        <w:t xml:space="preserve">, puisque l’écran de la console est déjà noir, donc il faut que le texte, vaisseau et </w:t>
      </w:r>
      <w:r w:rsidR="0003375E">
        <w:t>autres types</w:t>
      </w:r>
      <w:r>
        <w:t xml:space="preserve"> de composants soient visible, alors ce type de couleur me plaisait et je les ai appliqu</w:t>
      </w:r>
      <w:r w:rsidR="00F6448B">
        <w:t>ées</w:t>
      </w:r>
      <w:r>
        <w:t xml:space="preserve"> sur ma maquette </w:t>
      </w:r>
      <w:r w:rsidR="00E535CE">
        <w:t>d’haute-fidélité</w:t>
      </w:r>
      <w:r>
        <w:t>.</w:t>
      </w:r>
    </w:p>
    <w:p w14:paraId="58560721" w14:textId="01857CF6" w:rsidR="00201E3F" w:rsidRDefault="00201E3F">
      <w:pPr>
        <w:pStyle w:val="Retraitcorpsdetexte3"/>
        <w:numPr>
          <w:ilvl w:val="0"/>
          <w:numId w:val="10"/>
        </w:numPr>
      </w:pPr>
      <w:r w:rsidRPr="00283BCC">
        <w:rPr>
          <w:b/>
          <w:bCs/>
        </w:rPr>
        <w:t>Maquette haute-fidélité :</w:t>
      </w:r>
      <w:r w:rsidR="00117BE1">
        <w:t xml:space="preserve"> Après d’avoir sélectionné ma palette de couleur, j’ai fait l’éditeur de niveau et utilisé ces couleurs</w:t>
      </w:r>
      <w:r w:rsidR="00DE21D2">
        <w:t>. J’ai recherch</w:t>
      </w:r>
      <w:r w:rsidR="005E101C">
        <w:t>é</w:t>
      </w:r>
      <w:r w:rsidR="00DE21D2">
        <w:t xml:space="preserve"> un </w:t>
      </w:r>
      <w:r w:rsidR="0003375E">
        <w:t>convertisseur</w:t>
      </w:r>
      <w:r w:rsidR="00DE21D2">
        <w:t xml:space="preserve"> de </w:t>
      </w:r>
      <w:r w:rsidR="0003375E">
        <w:t>texte en ASCII pour afficher le titre et j’ai trouvé cool le style. Pour le texte</w:t>
      </w:r>
      <w:r w:rsidR="005E101C">
        <w:t>,</w:t>
      </w:r>
      <w:r w:rsidR="0003375E">
        <w:t xml:space="preserve"> j’ai choisi un autre type de style plus sérieux</w:t>
      </w:r>
      <w:r w:rsidR="005E101C">
        <w:t>,</w:t>
      </w:r>
      <w:r w:rsidR="0003375E">
        <w:t xml:space="preserve"> car je me suis dit que ce jeu</w:t>
      </w:r>
      <w:r w:rsidR="005E101C">
        <w:t>,</w:t>
      </w:r>
      <w:r w:rsidR="0003375E">
        <w:t xml:space="preserve"> c’est une réplique du jeu « Space Invaders » alors, il ne faut pas ajouter trop de style dans ce type de jeu.</w:t>
      </w:r>
    </w:p>
    <w:p w14:paraId="5F77A771" w14:textId="5DE48D36" w:rsidR="0078459A" w:rsidRPr="00EA39C0" w:rsidRDefault="0078459A">
      <w:pPr>
        <w:pStyle w:val="Retraitcorpsdetexte3"/>
        <w:numPr>
          <w:ilvl w:val="0"/>
          <w:numId w:val="10"/>
        </w:numPr>
        <w:rPr>
          <w:b/>
          <w:bCs/>
        </w:rPr>
      </w:pPr>
      <w:r w:rsidRPr="0067678D">
        <w:rPr>
          <w:b/>
          <w:bCs/>
        </w:rPr>
        <w:t>Personas :</w:t>
      </w:r>
      <w:r w:rsidR="0067678D">
        <w:rPr>
          <w:b/>
          <w:bCs/>
        </w:rPr>
        <w:t xml:space="preserve"> </w:t>
      </w:r>
      <w:r w:rsidR="00117EF1">
        <w:t xml:space="preserve">Pour la création de mes personas, j’ai pensé à un ami qui était un ancien professeur de mathématiques au Pérou, car il parlait toujours en classe des jeux qu’il jouait à ses époques. Pour l’autre persona j’ai pensé plutôt à mon </w:t>
      </w:r>
      <w:r w:rsidR="003341DB">
        <w:t>grand-père</w:t>
      </w:r>
      <w:r w:rsidR="00117EF1">
        <w:t xml:space="preserve">, car il va bientôt prendre </w:t>
      </w:r>
      <w:r w:rsidR="005E101C">
        <w:t>sa</w:t>
      </w:r>
      <w:r w:rsidR="00117EF1">
        <w:t xml:space="preserve"> retraite et j’ai entendu plein de fois qu’il disait que quand il prendra sa </w:t>
      </w:r>
      <w:r w:rsidR="003341DB">
        <w:t>retraite</w:t>
      </w:r>
      <w:r w:rsidR="00117EF1">
        <w:t xml:space="preserve"> allait acheter des comics, des jeux</w:t>
      </w:r>
      <w:r w:rsidR="003341DB">
        <w:t xml:space="preserve"> vieux comment la première Play Station ou console avec des manettes.</w:t>
      </w:r>
    </w:p>
    <w:p w14:paraId="7CA36B2C" w14:textId="3C34C39D" w:rsidR="00EA39C0" w:rsidRPr="0067678D" w:rsidRDefault="00EA39C0">
      <w:pPr>
        <w:pStyle w:val="Retraitcorpsdetexte3"/>
        <w:numPr>
          <w:ilvl w:val="0"/>
          <w:numId w:val="10"/>
        </w:numPr>
        <w:rPr>
          <w:b/>
          <w:bCs/>
        </w:rPr>
      </w:pPr>
      <w:r>
        <w:rPr>
          <w:b/>
          <w:bCs/>
        </w:rPr>
        <w:t xml:space="preserve">Fonctionnalités attirées aux personas : </w:t>
      </w:r>
      <w:r>
        <w:t xml:space="preserve">Pour cette partie, j’ai juste pris les points faibles/douleur de chaque persona que j’ai faite puis j’ai modifié mes maquettes de façons que les points de douleurs des personas soient plus prises en compte pour eux de façons que le jeu est plus adapté à eux. Aussi j’ai choisi l’option de la langue, car de fois </w:t>
      </w:r>
      <w:r w:rsidR="00C54920">
        <w:t>ça</w:t>
      </w:r>
      <w:r>
        <w:t xml:space="preserve"> m’arrive qu’il y a des jeux qui ne sont pas dans une langue que je parle et j’aimerais bien que cette tipe de idéologie soient implémenté en tous les jeux/programmes.</w:t>
      </w:r>
    </w:p>
    <w:p w14:paraId="6F7CB390" w14:textId="77777777" w:rsidR="00201E3F" w:rsidRPr="00201E3F" w:rsidRDefault="00201E3F" w:rsidP="00201E3F">
      <w:pPr>
        <w:pStyle w:val="Retraitcorpsdetexte3"/>
      </w:pPr>
    </w:p>
    <w:p w14:paraId="34CFA8AC" w14:textId="1B02AFFC" w:rsidR="00F352F7" w:rsidRDefault="00F352F7">
      <w:pPr>
        <w:rPr>
          <w:rFonts w:asciiTheme="majorHAnsi" w:hAnsiTheme="majorHAnsi" w:cs="Arial"/>
          <w:b/>
          <w:bCs/>
          <w:caps/>
          <w:kern w:val="32"/>
          <w:sz w:val="32"/>
          <w:szCs w:val="32"/>
        </w:rPr>
      </w:pPr>
    </w:p>
    <w:p w14:paraId="54D2C71F" w14:textId="77777777" w:rsidR="00127F07" w:rsidRPr="00127F07" w:rsidRDefault="00127F07" w:rsidP="00127F07">
      <w:pPr>
        <w:rPr>
          <w:rFonts w:asciiTheme="majorHAnsi" w:hAnsiTheme="majorHAnsi" w:cs="Arial"/>
          <w:sz w:val="32"/>
          <w:szCs w:val="32"/>
        </w:rPr>
      </w:pPr>
    </w:p>
    <w:p w14:paraId="3CE5089F" w14:textId="77777777" w:rsidR="00127F07" w:rsidRPr="00127F07" w:rsidRDefault="00127F07" w:rsidP="00127F07">
      <w:pPr>
        <w:rPr>
          <w:rFonts w:asciiTheme="majorHAnsi" w:hAnsiTheme="majorHAnsi" w:cs="Arial"/>
          <w:sz w:val="32"/>
          <w:szCs w:val="32"/>
        </w:rPr>
      </w:pPr>
    </w:p>
    <w:p w14:paraId="462DFA25" w14:textId="77777777" w:rsidR="00127F07" w:rsidRPr="00127F07" w:rsidRDefault="00127F07" w:rsidP="00127F07">
      <w:pPr>
        <w:rPr>
          <w:rFonts w:asciiTheme="majorHAnsi" w:hAnsiTheme="majorHAnsi" w:cs="Arial"/>
          <w:sz w:val="32"/>
          <w:szCs w:val="32"/>
        </w:rPr>
      </w:pPr>
    </w:p>
    <w:p w14:paraId="3EA328FE" w14:textId="77777777" w:rsidR="00127F07" w:rsidRPr="00127F07" w:rsidRDefault="00127F07" w:rsidP="00127F07">
      <w:pPr>
        <w:rPr>
          <w:rFonts w:asciiTheme="majorHAnsi" w:hAnsiTheme="majorHAnsi" w:cs="Arial"/>
          <w:sz w:val="32"/>
          <w:szCs w:val="32"/>
        </w:rPr>
      </w:pPr>
    </w:p>
    <w:p w14:paraId="0308F594" w14:textId="77777777" w:rsidR="00127F07" w:rsidRPr="00127F07" w:rsidRDefault="00127F07" w:rsidP="00127F07">
      <w:pPr>
        <w:rPr>
          <w:rFonts w:asciiTheme="majorHAnsi" w:hAnsiTheme="majorHAnsi" w:cs="Arial"/>
          <w:sz w:val="32"/>
          <w:szCs w:val="32"/>
        </w:rPr>
      </w:pPr>
    </w:p>
    <w:p w14:paraId="6C5C49DA" w14:textId="77777777" w:rsidR="00127F07" w:rsidRPr="00127F07" w:rsidRDefault="00127F07" w:rsidP="00127F07">
      <w:pPr>
        <w:rPr>
          <w:rFonts w:asciiTheme="majorHAnsi" w:hAnsiTheme="majorHAnsi" w:cs="Arial"/>
          <w:sz w:val="32"/>
          <w:szCs w:val="32"/>
        </w:rPr>
      </w:pPr>
    </w:p>
    <w:p w14:paraId="26B946EC" w14:textId="77777777" w:rsidR="00127F07" w:rsidRPr="00127F07" w:rsidRDefault="00127F07" w:rsidP="00127F07">
      <w:pPr>
        <w:rPr>
          <w:rFonts w:asciiTheme="majorHAnsi" w:hAnsiTheme="majorHAnsi" w:cs="Arial"/>
          <w:sz w:val="32"/>
          <w:szCs w:val="32"/>
        </w:rPr>
      </w:pPr>
    </w:p>
    <w:p w14:paraId="3E650780" w14:textId="7D8D67AF" w:rsidR="006632C5" w:rsidRDefault="006632C5" w:rsidP="006632C5">
      <w:pPr>
        <w:pStyle w:val="Titre1"/>
      </w:pPr>
      <w:bookmarkStart w:id="31" w:name="_Toc181017073"/>
      <w:r>
        <w:lastRenderedPageBreak/>
        <w:t>partie poo</w:t>
      </w:r>
      <w:bookmarkEnd w:id="31"/>
    </w:p>
    <w:p w14:paraId="44DD87A6" w14:textId="77777777" w:rsidR="006632C5" w:rsidRDefault="004C58AF" w:rsidP="004C58AF">
      <w:pPr>
        <w:pStyle w:val="Titre2"/>
      </w:pPr>
      <w:bookmarkStart w:id="32" w:name="_Toc181017074"/>
      <w:r>
        <w:t>Analyse</w:t>
      </w:r>
      <w:r w:rsidR="00CB414C">
        <w:t>s</w:t>
      </w:r>
      <w:r>
        <w:t xml:space="preserve"> fonctionnelle</w:t>
      </w:r>
      <w:r w:rsidR="00CB414C">
        <w:t>s</w:t>
      </w:r>
      <w:r>
        <w:t xml:space="preserve"> (Users Stories)</w:t>
      </w:r>
      <w:bookmarkEnd w:id="32"/>
    </w:p>
    <w:p w14:paraId="01A9D675" w14:textId="77777777" w:rsidR="004C58AF" w:rsidRDefault="004C58AF" w:rsidP="004C58AF">
      <w:pPr>
        <w:pStyle w:val="Titre2"/>
      </w:pPr>
      <w:bookmarkStart w:id="33" w:name="_Toc181017075"/>
      <w:r>
        <w:t>Automatique du code (manuel de référence)</w:t>
      </w:r>
      <w:bookmarkEnd w:id="33"/>
    </w:p>
    <w:p w14:paraId="6B94F03D" w14:textId="77777777" w:rsidR="004C58AF" w:rsidRDefault="004C58AF" w:rsidP="004C58AF">
      <w:pPr>
        <w:pStyle w:val="Titre2"/>
      </w:pPr>
      <w:bookmarkStart w:id="34" w:name="_Toc181017076"/>
      <w:r>
        <w:t>Schémas des classes</w:t>
      </w:r>
      <w:bookmarkEnd w:id="34"/>
    </w:p>
    <w:p w14:paraId="4BD134AB" w14:textId="77777777" w:rsidR="004C58AF" w:rsidRDefault="004C58AF" w:rsidP="004C58AF">
      <w:pPr>
        <w:pStyle w:val="Titre2"/>
      </w:pPr>
      <w:bookmarkStart w:id="35" w:name="_Toc181017077"/>
      <w:r>
        <w:t>Implémentation spécifique</w:t>
      </w:r>
      <w:bookmarkEnd w:id="35"/>
    </w:p>
    <w:p w14:paraId="61899680" w14:textId="77777777" w:rsidR="003655A1" w:rsidRDefault="003655A1">
      <w:pPr>
        <w:rPr>
          <w:rFonts w:asciiTheme="majorHAnsi" w:hAnsiTheme="majorHAnsi" w:cs="Arial"/>
          <w:b/>
          <w:bCs/>
          <w:caps/>
          <w:kern w:val="32"/>
          <w:sz w:val="32"/>
          <w:szCs w:val="32"/>
        </w:rPr>
      </w:pPr>
      <w:bookmarkStart w:id="36" w:name="_Toc181017078"/>
      <w:r>
        <w:br w:type="page"/>
      </w:r>
    </w:p>
    <w:p w14:paraId="33DE67B4" w14:textId="4973261A" w:rsidR="00743D81" w:rsidRDefault="00743D81" w:rsidP="00743D81">
      <w:pPr>
        <w:pStyle w:val="Titre1"/>
      </w:pPr>
      <w:r>
        <w:lastRenderedPageBreak/>
        <w:t>PARTIE DB</w:t>
      </w:r>
      <w:bookmarkEnd w:id="36"/>
    </w:p>
    <w:p w14:paraId="763D2739" w14:textId="31E0CCC3" w:rsidR="00743D81" w:rsidRDefault="00743D81" w:rsidP="00743D81">
      <w:pPr>
        <w:pStyle w:val="Titre2"/>
      </w:pPr>
      <w:bookmarkStart w:id="37" w:name="_Toc181017079"/>
      <w:r>
        <w:t>MCD</w:t>
      </w:r>
      <w:bookmarkEnd w:id="37"/>
    </w:p>
    <w:p w14:paraId="0E49AE9E" w14:textId="181C19A0" w:rsidR="004005E9" w:rsidRDefault="004005E9" w:rsidP="004005E9">
      <w:pPr>
        <w:pStyle w:val="NormalWeb"/>
        <w:rPr>
          <w:noProof/>
        </w:rPr>
      </w:pPr>
      <w:r>
        <w:rPr>
          <w:noProof/>
        </w:rPr>
        <w:drawing>
          <wp:anchor distT="0" distB="0" distL="114300" distR="114300" simplePos="0" relativeHeight="251673088" behindDoc="0" locked="0" layoutInCell="1" allowOverlap="1" wp14:anchorId="126F792E" wp14:editId="6B02E295">
            <wp:simplePos x="0" y="0"/>
            <wp:positionH relativeFrom="column">
              <wp:posOffset>252095</wp:posOffset>
            </wp:positionH>
            <wp:positionV relativeFrom="paragraph">
              <wp:posOffset>155575</wp:posOffset>
            </wp:positionV>
            <wp:extent cx="5129530" cy="2971165"/>
            <wp:effectExtent l="19050" t="19050" r="13970" b="19685"/>
            <wp:wrapThrough wrapText="bothSides">
              <wp:wrapPolygon edited="0">
                <wp:start x="-80" y="-138"/>
                <wp:lineTo x="-80" y="21605"/>
                <wp:lineTo x="21579" y="21605"/>
                <wp:lineTo x="21579" y="-138"/>
                <wp:lineTo x="-80" y="-138"/>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129530" cy="29711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30540CE" w14:textId="73DA37BB" w:rsidR="004005E9" w:rsidRPr="004005E9" w:rsidRDefault="004005E9" w:rsidP="004005E9">
      <w:pPr>
        <w:tabs>
          <w:tab w:val="left" w:pos="1046"/>
        </w:tabs>
      </w:pPr>
    </w:p>
    <w:p w14:paraId="0C80A33E" w14:textId="5C771767" w:rsidR="00A37257" w:rsidRDefault="00743D81" w:rsidP="00A37257">
      <w:pPr>
        <w:pStyle w:val="Titre3"/>
      </w:pPr>
      <w:bookmarkStart w:id="38" w:name="_Toc181017080"/>
      <w:r>
        <w:t>Description des tables</w:t>
      </w:r>
      <w:bookmarkEnd w:id="38"/>
      <w:r w:rsidR="00A37257">
        <w:t xml:space="preserve"> et des entités</w:t>
      </w:r>
    </w:p>
    <w:p w14:paraId="632272AE" w14:textId="77777777" w:rsidR="00B142C8" w:rsidRPr="00B142C8" w:rsidRDefault="00B142C8" w:rsidP="00B142C8">
      <w:pPr>
        <w:pStyle w:val="Retraitcorpsdetexte3"/>
      </w:pPr>
    </w:p>
    <w:p w14:paraId="450407BA" w14:textId="28FB5768" w:rsidR="00A37257" w:rsidRPr="00A37257" w:rsidRDefault="00A37257" w:rsidP="00A37257">
      <w:pPr>
        <w:pStyle w:val="Retraitcorpsdetexte3"/>
        <w:numPr>
          <w:ilvl w:val="0"/>
          <w:numId w:val="13"/>
        </w:numPr>
        <w:ind w:left="1843"/>
        <w:rPr>
          <w:b/>
          <w:bCs/>
        </w:rPr>
      </w:pPr>
      <w:r w:rsidRPr="00A37257">
        <w:rPr>
          <w:b/>
          <w:bCs/>
        </w:rPr>
        <w:t xml:space="preserve">Table </w:t>
      </w:r>
      <w:r w:rsidRPr="00A37257">
        <w:rPr>
          <w:b/>
          <w:bCs/>
        </w:rPr>
        <w:t>t_joueur</w:t>
      </w:r>
      <w:r w:rsidRPr="00A37257">
        <w:rPr>
          <w:b/>
          <w:bCs/>
        </w:rPr>
        <w:t> </w:t>
      </w:r>
    </w:p>
    <w:p w14:paraId="46A951D2" w14:textId="77777777" w:rsidR="00A37257" w:rsidRDefault="00A37257" w:rsidP="00A37257">
      <w:pPr>
        <w:pStyle w:val="Retraitcorpsdetexte3"/>
      </w:pPr>
      <w:r>
        <w:t>Description : Représente un joueur dans le jeu.</w:t>
      </w:r>
    </w:p>
    <w:p w14:paraId="68B4CAAA" w14:textId="77777777" w:rsidR="00A37257" w:rsidRPr="00B142C8" w:rsidRDefault="00A37257" w:rsidP="00A37257">
      <w:pPr>
        <w:pStyle w:val="Retraitcorpsdetexte3"/>
      </w:pPr>
      <w:r w:rsidRPr="00B142C8">
        <w:t>Colonnes :</w:t>
      </w:r>
    </w:p>
    <w:p w14:paraId="7ACFD2BE" w14:textId="4DBA0555" w:rsidR="00A37257" w:rsidRDefault="00A37257" w:rsidP="00A37257">
      <w:pPr>
        <w:pStyle w:val="Retraitcorpsdetexte3"/>
        <w:tabs>
          <w:tab w:val="clear" w:pos="4395"/>
          <w:tab w:val="left" w:pos="2410"/>
        </w:tabs>
        <w:ind w:left="2127" w:firstLine="141"/>
      </w:pPr>
      <w:r>
        <w:tab/>
      </w:r>
      <w:r>
        <w:t>joueur_id : Identifiant unique du joueur.</w:t>
      </w:r>
    </w:p>
    <w:p w14:paraId="11D4ADF3" w14:textId="5B118600" w:rsidR="00A37257" w:rsidRDefault="00A37257" w:rsidP="00A37257">
      <w:pPr>
        <w:pStyle w:val="Retraitcorpsdetexte3"/>
        <w:tabs>
          <w:tab w:val="left" w:pos="2552"/>
        </w:tabs>
        <w:ind w:left="2410"/>
      </w:pPr>
      <w:r>
        <w:t>nom : Nom du joueur.</w:t>
      </w:r>
    </w:p>
    <w:p w14:paraId="2721FE8C" w14:textId="44A97327" w:rsidR="00A37257" w:rsidRDefault="00A37257" w:rsidP="00A37257">
      <w:pPr>
        <w:pStyle w:val="Retraitcorpsdetexte3"/>
        <w:tabs>
          <w:tab w:val="left" w:pos="2552"/>
        </w:tabs>
        <w:ind w:left="2410"/>
      </w:pPr>
      <w:r>
        <w:t>niveau_id</w:t>
      </w:r>
      <w:r w:rsidR="00B142C8">
        <w:t xml:space="preserve"> </w:t>
      </w:r>
      <w:r>
        <w:t>: Référence vers le niveau du joueur dans le jeu.</w:t>
      </w:r>
    </w:p>
    <w:p w14:paraId="608C6806" w14:textId="77777777" w:rsidR="00B142C8" w:rsidRDefault="00B142C8" w:rsidP="00A37257">
      <w:pPr>
        <w:pStyle w:val="Retraitcorpsdetexte3"/>
        <w:tabs>
          <w:tab w:val="left" w:pos="2552"/>
        </w:tabs>
        <w:ind w:left="2410"/>
      </w:pPr>
    </w:p>
    <w:p w14:paraId="4E45CC0A" w14:textId="77777777" w:rsidR="00A37257" w:rsidRPr="00A37257" w:rsidRDefault="00A37257" w:rsidP="00B142C8">
      <w:pPr>
        <w:pStyle w:val="Retraitcorpsdetexte3"/>
        <w:numPr>
          <w:ilvl w:val="0"/>
          <w:numId w:val="13"/>
        </w:numPr>
        <w:ind w:left="1843"/>
        <w:rPr>
          <w:b/>
          <w:bCs/>
        </w:rPr>
      </w:pPr>
      <w:r w:rsidRPr="00A37257">
        <w:rPr>
          <w:b/>
          <w:bCs/>
        </w:rPr>
        <w:t>Table t_ennemi</w:t>
      </w:r>
    </w:p>
    <w:p w14:paraId="66B16A75" w14:textId="77777777" w:rsidR="00A37257" w:rsidRDefault="00A37257" w:rsidP="00A37257">
      <w:pPr>
        <w:pStyle w:val="Retraitcorpsdetexte3"/>
      </w:pPr>
      <w:r>
        <w:t>Description : Représente un ennemi dans le jeu.</w:t>
      </w:r>
    </w:p>
    <w:p w14:paraId="3F4DE7A4" w14:textId="77777777" w:rsidR="00A37257" w:rsidRDefault="00A37257" w:rsidP="00A37257">
      <w:pPr>
        <w:pStyle w:val="Retraitcorpsdetexte3"/>
      </w:pPr>
      <w:r>
        <w:t>Colonnes :</w:t>
      </w:r>
    </w:p>
    <w:p w14:paraId="2ABC4FF4" w14:textId="078C4F86" w:rsidR="00A37257" w:rsidRDefault="00A37257" w:rsidP="00B142C8">
      <w:pPr>
        <w:pStyle w:val="Retraitcorpsdetexte3"/>
        <w:ind w:left="2410"/>
      </w:pPr>
      <w:r>
        <w:t>ennemi_id : Identifiant unique de l’ennemi.</w:t>
      </w:r>
    </w:p>
    <w:p w14:paraId="15540129" w14:textId="6AB89A0E" w:rsidR="00A37257" w:rsidRDefault="00B142C8" w:rsidP="00B142C8">
      <w:pPr>
        <w:pStyle w:val="Retraitcorpsdetexte3"/>
        <w:ind w:left="2410"/>
      </w:pPr>
      <w:r>
        <w:t>F</w:t>
      </w:r>
      <w:r w:rsidR="00A37257">
        <w:t>orme</w:t>
      </w:r>
      <w:r>
        <w:t xml:space="preserve"> </w:t>
      </w:r>
      <w:r w:rsidR="00A37257">
        <w:t>: Forme ou type visuel de l’ennemi.</w:t>
      </w:r>
    </w:p>
    <w:p w14:paraId="18D6FC44" w14:textId="0F2EDA04" w:rsidR="00B142C8" w:rsidRDefault="00B142C8" w:rsidP="00B142C8">
      <w:pPr>
        <w:pStyle w:val="Retraitcorpsdetexte3"/>
        <w:ind w:left="2410"/>
      </w:pPr>
      <w:r>
        <w:t>p</w:t>
      </w:r>
      <w:r w:rsidR="00A37257">
        <w:t>ositionx</w:t>
      </w:r>
      <w:r>
        <w:t xml:space="preserve"> : </w:t>
      </w:r>
      <w:r>
        <w:t>Position de l’ennemi sur l’axe X</w:t>
      </w:r>
      <w:r>
        <w:t>.</w:t>
      </w:r>
    </w:p>
    <w:p w14:paraId="52BD3A3D" w14:textId="23DFBDF5" w:rsidR="00A37257" w:rsidRDefault="00A37257" w:rsidP="00B142C8">
      <w:pPr>
        <w:pStyle w:val="Retraitcorpsdetexte3"/>
        <w:ind w:left="2410"/>
      </w:pPr>
      <w:r>
        <w:t>positiony</w:t>
      </w:r>
      <w:r w:rsidR="00B142C8">
        <w:t xml:space="preserve"> </w:t>
      </w:r>
      <w:r>
        <w:t>: Position de l’ennemi sur l’axe Y.</w:t>
      </w:r>
    </w:p>
    <w:p w14:paraId="407026C7" w14:textId="33332B9C" w:rsidR="00A37257" w:rsidRDefault="00A37257" w:rsidP="00B142C8">
      <w:pPr>
        <w:pStyle w:val="Retraitcorpsdetexte3"/>
        <w:ind w:left="2410"/>
      </w:pPr>
      <w:r>
        <w:t>nbvie : Nombre de vies de l’ennemi.</w:t>
      </w:r>
    </w:p>
    <w:p w14:paraId="7E2F7F49" w14:textId="77777777" w:rsidR="00B142C8" w:rsidRDefault="00B142C8">
      <w:pPr>
        <w:rPr>
          <w:b/>
          <w:bCs/>
          <w:szCs w:val="16"/>
        </w:rPr>
      </w:pPr>
      <w:r>
        <w:rPr>
          <w:b/>
          <w:bCs/>
        </w:rPr>
        <w:br w:type="page"/>
      </w:r>
    </w:p>
    <w:p w14:paraId="0D3EDBA4" w14:textId="3135F61D" w:rsidR="00A37257" w:rsidRPr="00B142C8" w:rsidRDefault="00A37257" w:rsidP="00B142C8">
      <w:pPr>
        <w:pStyle w:val="Retraitcorpsdetexte3"/>
        <w:numPr>
          <w:ilvl w:val="0"/>
          <w:numId w:val="13"/>
        </w:numPr>
        <w:ind w:left="1701"/>
        <w:rPr>
          <w:b/>
          <w:bCs/>
        </w:rPr>
      </w:pPr>
      <w:r w:rsidRPr="00B142C8">
        <w:rPr>
          <w:b/>
          <w:bCs/>
        </w:rPr>
        <w:lastRenderedPageBreak/>
        <w:t>Table t_missile</w:t>
      </w:r>
    </w:p>
    <w:p w14:paraId="3F7CC93E" w14:textId="77777777" w:rsidR="00A37257" w:rsidRDefault="00A37257" w:rsidP="00A37257">
      <w:pPr>
        <w:pStyle w:val="Retraitcorpsdetexte3"/>
      </w:pPr>
      <w:r>
        <w:t>Description : Représente les missiles lancés par le vaisseau ou les ennemis.</w:t>
      </w:r>
    </w:p>
    <w:p w14:paraId="31411EE0" w14:textId="77777777" w:rsidR="00A37257" w:rsidRDefault="00A37257" w:rsidP="00A37257">
      <w:pPr>
        <w:pStyle w:val="Retraitcorpsdetexte3"/>
      </w:pPr>
      <w:r>
        <w:t>Colonnes :</w:t>
      </w:r>
    </w:p>
    <w:p w14:paraId="2A4A3890" w14:textId="3BA69E71" w:rsidR="00A37257" w:rsidRDefault="00A37257" w:rsidP="00B142C8">
      <w:pPr>
        <w:pStyle w:val="Retraitcorpsdetexte3"/>
        <w:ind w:left="2410"/>
      </w:pPr>
      <w:r>
        <w:t>missile_id : Identifiant unique du missile.</w:t>
      </w:r>
    </w:p>
    <w:p w14:paraId="7C68C732" w14:textId="3916A0C0" w:rsidR="00A37257" w:rsidRDefault="00A37257" w:rsidP="00B142C8">
      <w:pPr>
        <w:pStyle w:val="Retraitcorpsdetexte3"/>
        <w:ind w:left="2410"/>
      </w:pPr>
      <w:r>
        <w:t>positionx : Position du missile sur l’axe X</w:t>
      </w:r>
      <w:r w:rsidR="00B142C8">
        <w:t>.</w:t>
      </w:r>
    </w:p>
    <w:p w14:paraId="48AB0CBC" w14:textId="43B9B457" w:rsidR="00B142C8" w:rsidRDefault="00B142C8" w:rsidP="00B142C8">
      <w:pPr>
        <w:pStyle w:val="Retraitcorpsdetexte3"/>
        <w:ind w:left="2410"/>
      </w:pPr>
      <w:r>
        <w:t>positiony</w:t>
      </w:r>
      <w:r>
        <w:t xml:space="preserve"> : </w:t>
      </w:r>
      <w:r>
        <w:t xml:space="preserve">Position du missile sur l’axe </w:t>
      </w:r>
      <w:r>
        <w:t>Y.</w:t>
      </w:r>
    </w:p>
    <w:p w14:paraId="5AAED607" w14:textId="6ED9EAEE" w:rsidR="00A37257" w:rsidRDefault="00A37257" w:rsidP="00B142C8">
      <w:pPr>
        <w:pStyle w:val="Retraitcorpsdetexte3"/>
        <w:ind w:left="2410"/>
      </w:pPr>
      <w:r>
        <w:t>vitesse : Vitesse du missile.</w:t>
      </w:r>
    </w:p>
    <w:p w14:paraId="0055B6F8" w14:textId="785866B9" w:rsidR="00A37257" w:rsidRDefault="00A37257" w:rsidP="00B142C8">
      <w:pPr>
        <w:pStyle w:val="Retraitcorpsdetexte3"/>
        <w:ind w:left="2410"/>
      </w:pPr>
      <w:r>
        <w:t>etat : État du missile</w:t>
      </w:r>
      <w:r w:rsidR="00B142C8">
        <w:t xml:space="preserve"> (</w:t>
      </w:r>
      <w:r>
        <w:t>actif, inactif).</w:t>
      </w:r>
    </w:p>
    <w:p w14:paraId="22C582EB" w14:textId="77777777" w:rsidR="00B142C8" w:rsidRDefault="00B142C8" w:rsidP="00B142C8">
      <w:pPr>
        <w:pStyle w:val="Retraitcorpsdetexte3"/>
        <w:ind w:left="1701"/>
      </w:pPr>
    </w:p>
    <w:p w14:paraId="36C38CB5" w14:textId="77777777" w:rsidR="00A37257" w:rsidRPr="00A37257" w:rsidRDefault="00A37257" w:rsidP="00B142C8">
      <w:pPr>
        <w:pStyle w:val="Retraitcorpsdetexte3"/>
        <w:numPr>
          <w:ilvl w:val="0"/>
          <w:numId w:val="13"/>
        </w:numPr>
        <w:ind w:left="1701"/>
        <w:rPr>
          <w:b/>
          <w:bCs/>
        </w:rPr>
      </w:pPr>
      <w:r w:rsidRPr="00A37257">
        <w:rPr>
          <w:b/>
          <w:bCs/>
        </w:rPr>
        <w:t>Table t_obstacle</w:t>
      </w:r>
    </w:p>
    <w:p w14:paraId="06F9C244" w14:textId="77777777" w:rsidR="00A37257" w:rsidRDefault="00A37257" w:rsidP="00A37257">
      <w:pPr>
        <w:pStyle w:val="Retraitcorpsdetexte3"/>
      </w:pPr>
      <w:r>
        <w:t>Description : Représente les obstacles dans le jeu.</w:t>
      </w:r>
    </w:p>
    <w:p w14:paraId="369E5B42" w14:textId="77777777" w:rsidR="00A37257" w:rsidRDefault="00A37257" w:rsidP="00A37257">
      <w:pPr>
        <w:pStyle w:val="Retraitcorpsdetexte3"/>
      </w:pPr>
      <w:r>
        <w:t>Colonnes :</w:t>
      </w:r>
    </w:p>
    <w:p w14:paraId="741FC16C" w14:textId="043785BC" w:rsidR="00A37257" w:rsidRDefault="00A37257" w:rsidP="00B142C8">
      <w:pPr>
        <w:pStyle w:val="Retraitcorpsdetexte3"/>
        <w:ind w:left="2410"/>
      </w:pPr>
      <w:r>
        <w:t>obstacle_id</w:t>
      </w:r>
      <w:r w:rsidR="00B142C8">
        <w:t xml:space="preserve"> </w:t>
      </w:r>
      <w:r>
        <w:t>: Identifiant unique de l’obstacle.</w:t>
      </w:r>
    </w:p>
    <w:p w14:paraId="014C5342" w14:textId="6F674308" w:rsidR="00A37257" w:rsidRDefault="00B142C8" w:rsidP="00B142C8">
      <w:pPr>
        <w:pStyle w:val="Retraitcorpsdetexte3"/>
        <w:ind w:left="2410"/>
      </w:pPr>
      <w:r>
        <w:t>p</w:t>
      </w:r>
      <w:r w:rsidR="00A37257">
        <w:t>ositionx</w:t>
      </w:r>
      <w:r>
        <w:t xml:space="preserve"> </w:t>
      </w:r>
      <w:r w:rsidR="00A37257">
        <w:t>: Position de l’obstacle sur l’axe X</w:t>
      </w:r>
      <w:r>
        <w:t>.</w:t>
      </w:r>
    </w:p>
    <w:p w14:paraId="43FD9343" w14:textId="0103EC67" w:rsidR="00B142C8" w:rsidRDefault="00B142C8" w:rsidP="00B142C8">
      <w:pPr>
        <w:pStyle w:val="Retraitcorpsdetexte3"/>
        <w:ind w:left="2410"/>
      </w:pPr>
      <w:r>
        <w:t>positiony</w:t>
      </w:r>
      <w:r>
        <w:t xml:space="preserve"> : </w:t>
      </w:r>
      <w:r>
        <w:t xml:space="preserve">Position de l’obstacle sur l’axe </w:t>
      </w:r>
      <w:r>
        <w:t>Y.</w:t>
      </w:r>
    </w:p>
    <w:p w14:paraId="6822CABD" w14:textId="5B140BEE" w:rsidR="00A37257" w:rsidRDefault="00A37257" w:rsidP="00B142C8">
      <w:pPr>
        <w:pStyle w:val="Retraitcorpsdetexte3"/>
        <w:ind w:left="2410"/>
      </w:pPr>
      <w:r>
        <w:t>nbvie</w:t>
      </w:r>
      <w:r w:rsidR="00B142C8">
        <w:t xml:space="preserve"> </w:t>
      </w:r>
      <w:r>
        <w:t>: Nombre de vies de l’obstacle</w:t>
      </w:r>
      <w:r w:rsidR="00B142C8">
        <w:t>.</w:t>
      </w:r>
    </w:p>
    <w:p w14:paraId="345CB067" w14:textId="77777777" w:rsidR="00B142C8" w:rsidRDefault="00B142C8" w:rsidP="00B142C8">
      <w:pPr>
        <w:pStyle w:val="Retraitcorpsdetexte3"/>
        <w:ind w:left="2410"/>
      </w:pPr>
    </w:p>
    <w:p w14:paraId="415F9B7C" w14:textId="77777777" w:rsidR="00A37257" w:rsidRPr="00A37257" w:rsidRDefault="00A37257" w:rsidP="00B142C8">
      <w:pPr>
        <w:pStyle w:val="Retraitcorpsdetexte3"/>
        <w:numPr>
          <w:ilvl w:val="0"/>
          <w:numId w:val="13"/>
        </w:numPr>
        <w:ind w:left="1701"/>
        <w:rPr>
          <w:b/>
          <w:bCs/>
        </w:rPr>
      </w:pPr>
      <w:r w:rsidRPr="00A37257">
        <w:rPr>
          <w:b/>
          <w:bCs/>
        </w:rPr>
        <w:t>Table t_partie</w:t>
      </w:r>
    </w:p>
    <w:p w14:paraId="0BDCC156" w14:textId="77777777" w:rsidR="00A37257" w:rsidRDefault="00A37257" w:rsidP="00A37257">
      <w:pPr>
        <w:pStyle w:val="Retraitcorpsdetexte3"/>
      </w:pPr>
      <w:r>
        <w:t>Description : Représente une session de jeu.</w:t>
      </w:r>
    </w:p>
    <w:p w14:paraId="2EF1B930" w14:textId="77777777" w:rsidR="00A37257" w:rsidRDefault="00A37257" w:rsidP="00A37257">
      <w:pPr>
        <w:pStyle w:val="Retraitcorpsdetexte3"/>
      </w:pPr>
      <w:r>
        <w:t>Colonnes :</w:t>
      </w:r>
    </w:p>
    <w:p w14:paraId="0A5A4214" w14:textId="1E11F982" w:rsidR="00A37257" w:rsidRDefault="00A37257" w:rsidP="00B142C8">
      <w:pPr>
        <w:pStyle w:val="Retraitcorpsdetexte3"/>
        <w:ind w:left="2410"/>
      </w:pPr>
      <w:r>
        <w:t>partie_id</w:t>
      </w:r>
      <w:r w:rsidR="00B142C8">
        <w:t xml:space="preserve"> </w:t>
      </w:r>
      <w:r>
        <w:t>: Identifiant unique de la partie.</w:t>
      </w:r>
    </w:p>
    <w:p w14:paraId="54F72876" w14:textId="77777777" w:rsidR="00B142C8" w:rsidRDefault="00B142C8" w:rsidP="00B142C8">
      <w:pPr>
        <w:pStyle w:val="Retraitcorpsdetexte3"/>
        <w:ind w:left="2410"/>
      </w:pPr>
    </w:p>
    <w:p w14:paraId="46B85CFF" w14:textId="77777777" w:rsidR="00A37257" w:rsidRPr="00A37257" w:rsidRDefault="00A37257" w:rsidP="00B142C8">
      <w:pPr>
        <w:pStyle w:val="Retraitcorpsdetexte3"/>
        <w:numPr>
          <w:ilvl w:val="0"/>
          <w:numId w:val="13"/>
        </w:numPr>
        <w:ind w:left="1701"/>
        <w:rPr>
          <w:b/>
          <w:bCs/>
        </w:rPr>
      </w:pPr>
      <w:r w:rsidRPr="00A37257">
        <w:rPr>
          <w:b/>
          <w:bCs/>
        </w:rPr>
        <w:t>Table t_score</w:t>
      </w:r>
    </w:p>
    <w:p w14:paraId="29D479DB" w14:textId="77777777" w:rsidR="00A37257" w:rsidRDefault="00A37257" w:rsidP="00A37257">
      <w:pPr>
        <w:pStyle w:val="Retraitcorpsdetexte3"/>
      </w:pPr>
      <w:r>
        <w:t>Description : Représente le score d’un joueur dans une partie.</w:t>
      </w:r>
    </w:p>
    <w:p w14:paraId="57538A84" w14:textId="77777777" w:rsidR="00A37257" w:rsidRDefault="00A37257" w:rsidP="00A37257">
      <w:pPr>
        <w:pStyle w:val="Retraitcorpsdetexte3"/>
      </w:pPr>
      <w:r>
        <w:t>Colonnes :</w:t>
      </w:r>
    </w:p>
    <w:p w14:paraId="3AF5E07E" w14:textId="4244FB4A" w:rsidR="00A37257" w:rsidRDefault="00A37257" w:rsidP="00B142C8">
      <w:pPr>
        <w:pStyle w:val="Retraitcorpsdetexte3"/>
        <w:ind w:left="2410"/>
      </w:pPr>
      <w:r>
        <w:t>score_id</w:t>
      </w:r>
      <w:r w:rsidR="00B142C8">
        <w:t xml:space="preserve"> </w:t>
      </w:r>
      <w:r>
        <w:t>: Identifiant unique du score.</w:t>
      </w:r>
    </w:p>
    <w:p w14:paraId="388309F2" w14:textId="77777777" w:rsidR="00B142C8" w:rsidRDefault="00B142C8" w:rsidP="00B142C8">
      <w:pPr>
        <w:pStyle w:val="Retraitcorpsdetexte3"/>
        <w:ind w:left="2410"/>
      </w:pPr>
    </w:p>
    <w:p w14:paraId="19259263" w14:textId="77777777" w:rsidR="00A37257" w:rsidRPr="00A37257" w:rsidRDefault="00A37257" w:rsidP="00B142C8">
      <w:pPr>
        <w:pStyle w:val="Retraitcorpsdetexte3"/>
        <w:numPr>
          <w:ilvl w:val="0"/>
          <w:numId w:val="13"/>
        </w:numPr>
        <w:ind w:left="1701"/>
        <w:rPr>
          <w:b/>
          <w:bCs/>
        </w:rPr>
      </w:pPr>
      <w:r w:rsidRPr="00A37257">
        <w:rPr>
          <w:b/>
          <w:bCs/>
        </w:rPr>
        <w:t>Table t_vaisseau</w:t>
      </w:r>
    </w:p>
    <w:p w14:paraId="516DA439" w14:textId="77777777" w:rsidR="00A37257" w:rsidRDefault="00A37257" w:rsidP="00A37257">
      <w:pPr>
        <w:pStyle w:val="Retraitcorpsdetexte3"/>
      </w:pPr>
      <w:r>
        <w:t>Description : Représente le vaisseau contrôlé par le joueur.</w:t>
      </w:r>
    </w:p>
    <w:p w14:paraId="76420AC0" w14:textId="77777777" w:rsidR="00A37257" w:rsidRDefault="00A37257" w:rsidP="00A37257">
      <w:pPr>
        <w:pStyle w:val="Retraitcorpsdetexte3"/>
      </w:pPr>
      <w:r>
        <w:t>Colonnes :</w:t>
      </w:r>
    </w:p>
    <w:p w14:paraId="5EA3651A" w14:textId="314AC990" w:rsidR="00A37257" w:rsidRDefault="00A37257" w:rsidP="00245F4C">
      <w:pPr>
        <w:pStyle w:val="Retraitcorpsdetexte3"/>
        <w:ind w:left="2410"/>
      </w:pPr>
      <w:r>
        <w:t>vaisseau_id : Identifiant unique du vaisseau.</w:t>
      </w:r>
    </w:p>
    <w:p w14:paraId="3D6A924D" w14:textId="66BA07CB" w:rsidR="00A37257" w:rsidRDefault="00245F4C" w:rsidP="00245F4C">
      <w:pPr>
        <w:pStyle w:val="Retraitcorpsdetexte3"/>
        <w:ind w:left="2410"/>
      </w:pPr>
      <w:r>
        <w:t>v</w:t>
      </w:r>
      <w:r w:rsidR="00A37257">
        <w:t>itesse</w:t>
      </w:r>
      <w:r w:rsidR="00B142C8">
        <w:t xml:space="preserve"> </w:t>
      </w:r>
      <w:r w:rsidR="00A37257">
        <w:t>: Vitesse du vaisseau.</w:t>
      </w:r>
    </w:p>
    <w:p w14:paraId="3C7B777A" w14:textId="255F33FD" w:rsidR="00A37257" w:rsidRDefault="00245F4C" w:rsidP="00245F4C">
      <w:pPr>
        <w:pStyle w:val="Retraitcorpsdetexte3"/>
        <w:ind w:left="2410"/>
      </w:pPr>
      <w:r>
        <w:t>f</w:t>
      </w:r>
      <w:r w:rsidR="00A37257">
        <w:t>orme</w:t>
      </w:r>
      <w:r>
        <w:t xml:space="preserve"> </w:t>
      </w:r>
      <w:r w:rsidR="00A37257">
        <w:t>: Forme ou type visuel du vaisseau.</w:t>
      </w:r>
    </w:p>
    <w:p w14:paraId="67A3658D" w14:textId="49F66392" w:rsidR="00A37257" w:rsidRDefault="00A37257" w:rsidP="00245F4C">
      <w:pPr>
        <w:pStyle w:val="Retraitcorpsdetexte3"/>
        <w:ind w:left="2410"/>
      </w:pPr>
      <w:r>
        <w:t>nbvie : Nombre de vies restantes du vaisseau.</w:t>
      </w:r>
    </w:p>
    <w:p w14:paraId="027BB116" w14:textId="6B969F13" w:rsidR="00A37257" w:rsidRDefault="00A37257" w:rsidP="00245F4C">
      <w:pPr>
        <w:pStyle w:val="Retraitcorpsdetexte3"/>
        <w:ind w:left="2410"/>
      </w:pPr>
      <w:r>
        <w:t>missile_id: Référence au type de missile utilisé par le vaisseau.</w:t>
      </w:r>
    </w:p>
    <w:p w14:paraId="2DBF2372" w14:textId="77777777" w:rsidR="00245F4C" w:rsidRDefault="00245F4C">
      <w:pPr>
        <w:rPr>
          <w:b/>
          <w:bCs/>
          <w:szCs w:val="16"/>
        </w:rPr>
      </w:pPr>
      <w:r>
        <w:rPr>
          <w:b/>
          <w:bCs/>
        </w:rPr>
        <w:br w:type="page"/>
      </w:r>
    </w:p>
    <w:p w14:paraId="23542C1D" w14:textId="384442B0" w:rsidR="00A37257" w:rsidRPr="00A37257" w:rsidRDefault="00A37257" w:rsidP="00245F4C">
      <w:pPr>
        <w:pStyle w:val="Retraitcorpsdetexte3"/>
        <w:numPr>
          <w:ilvl w:val="0"/>
          <w:numId w:val="13"/>
        </w:numPr>
        <w:ind w:left="1701"/>
        <w:rPr>
          <w:b/>
          <w:bCs/>
        </w:rPr>
      </w:pPr>
      <w:r w:rsidRPr="00A37257">
        <w:rPr>
          <w:b/>
          <w:bCs/>
        </w:rPr>
        <w:lastRenderedPageBreak/>
        <w:t>Table t_niveau</w:t>
      </w:r>
    </w:p>
    <w:p w14:paraId="6F2D2C80" w14:textId="77777777" w:rsidR="00A37257" w:rsidRDefault="00A37257" w:rsidP="00A37257">
      <w:pPr>
        <w:pStyle w:val="Retraitcorpsdetexte3"/>
      </w:pPr>
      <w:r>
        <w:t>Description : Représente les niveaux de difficulté dans le jeu.</w:t>
      </w:r>
    </w:p>
    <w:p w14:paraId="33110DC8" w14:textId="77777777" w:rsidR="00A37257" w:rsidRDefault="00A37257" w:rsidP="00A37257">
      <w:pPr>
        <w:pStyle w:val="Retraitcorpsdetexte3"/>
      </w:pPr>
      <w:r>
        <w:t>Colonnes :</w:t>
      </w:r>
    </w:p>
    <w:p w14:paraId="304A7F0F" w14:textId="37F8ED4A" w:rsidR="00A37257" w:rsidRDefault="00A37257" w:rsidP="00245F4C">
      <w:pPr>
        <w:pStyle w:val="Retraitcorpsdetexte3"/>
        <w:ind w:left="2410"/>
      </w:pPr>
      <w:r>
        <w:t>niveau_id</w:t>
      </w:r>
      <w:r w:rsidR="00245F4C">
        <w:t xml:space="preserve"> </w:t>
      </w:r>
      <w:r>
        <w:t>: Identifiant unique du niveau.</w:t>
      </w:r>
    </w:p>
    <w:p w14:paraId="34F92E47" w14:textId="5D033F96" w:rsidR="00A37257" w:rsidRDefault="00A37257" w:rsidP="00245F4C">
      <w:pPr>
        <w:pStyle w:val="Retraitcorpsdetexte3"/>
        <w:ind w:left="2410"/>
      </w:pPr>
      <w:r>
        <w:t>nivNom</w:t>
      </w:r>
      <w:r w:rsidR="00245F4C">
        <w:t xml:space="preserve"> </w:t>
      </w:r>
      <w:r>
        <w:t>: Nom du niveau</w:t>
      </w:r>
      <w:r w:rsidR="00245F4C">
        <w:t>.</w:t>
      </w:r>
    </w:p>
    <w:p w14:paraId="56712CBD" w14:textId="6100BEC4" w:rsidR="00A37257" w:rsidRDefault="00A37257" w:rsidP="00245F4C">
      <w:pPr>
        <w:pStyle w:val="Retraitcorpsdetexte3"/>
        <w:ind w:left="2410"/>
      </w:pPr>
      <w:r>
        <w:t>nivFacteurdifficulte</w:t>
      </w:r>
      <w:r w:rsidR="00245F4C">
        <w:t xml:space="preserve"> </w:t>
      </w:r>
      <w:r>
        <w:t>: Facteur de difficulté pour le niveau</w:t>
      </w:r>
      <w:r w:rsidR="00245F4C">
        <w:t>.</w:t>
      </w:r>
    </w:p>
    <w:p w14:paraId="2E52C7DD" w14:textId="77777777" w:rsidR="00245F4C" w:rsidRDefault="00245F4C" w:rsidP="00245F4C">
      <w:pPr>
        <w:pStyle w:val="Retraitcorpsdetexte3"/>
        <w:ind w:left="2410"/>
      </w:pPr>
    </w:p>
    <w:p w14:paraId="396FFBD7" w14:textId="106E18B2" w:rsidR="00743D81" w:rsidRDefault="00743D81" w:rsidP="00743D81">
      <w:pPr>
        <w:pStyle w:val="Titre3"/>
      </w:pPr>
      <w:bookmarkStart w:id="39" w:name="_Toc181017081"/>
      <w:r>
        <w:t>Description de</w:t>
      </w:r>
      <w:bookmarkEnd w:id="39"/>
      <w:r w:rsidR="00245F4C">
        <w:t xml:space="preserve"> relations et</w:t>
      </w:r>
      <w:r>
        <w:t xml:space="preserve"> </w:t>
      </w:r>
      <w:r w:rsidR="00D061CB">
        <w:t>cardinalités</w:t>
      </w:r>
    </w:p>
    <w:p w14:paraId="48DE1488" w14:textId="77777777" w:rsidR="00712968" w:rsidRPr="00712968" w:rsidRDefault="00712968" w:rsidP="00712968">
      <w:pPr>
        <w:pStyle w:val="Retraitcorpsdetexte3"/>
      </w:pPr>
    </w:p>
    <w:p w14:paraId="5ADA47E9" w14:textId="77777777" w:rsidR="00712968" w:rsidRPr="00712968" w:rsidRDefault="00245F4C" w:rsidP="00712968">
      <w:pPr>
        <w:pStyle w:val="Retraitcorpsdetexte3"/>
        <w:numPr>
          <w:ilvl w:val="0"/>
          <w:numId w:val="13"/>
        </w:numPr>
        <w:ind w:left="1843"/>
        <w:rPr>
          <w:b/>
          <w:bCs/>
        </w:rPr>
      </w:pPr>
      <w:r w:rsidRPr="00712968">
        <w:rPr>
          <w:b/>
          <w:bCs/>
        </w:rPr>
        <w:t>t_joueur</w:t>
      </w:r>
      <w:r w:rsidR="00712968" w:rsidRPr="00712968">
        <w:rPr>
          <w:b/>
          <w:bCs/>
        </w:rPr>
        <w:t xml:space="preserve"> - </w:t>
      </w:r>
      <w:r w:rsidRPr="00712968">
        <w:rPr>
          <w:b/>
          <w:bCs/>
        </w:rPr>
        <w:t>t_partie</w:t>
      </w:r>
      <w:r w:rsidR="00712968" w:rsidRPr="00712968">
        <w:rPr>
          <w:b/>
          <w:bCs/>
        </w:rPr>
        <w:t xml:space="preserve"> (</w:t>
      </w:r>
      <w:r w:rsidRPr="00712968">
        <w:rPr>
          <w:b/>
          <w:bCs/>
        </w:rPr>
        <w:t>N-N</w:t>
      </w:r>
      <w:r w:rsidR="00712968" w:rsidRPr="00712968">
        <w:rPr>
          <w:b/>
          <w:bCs/>
        </w:rPr>
        <w:t>)</w:t>
      </w:r>
      <w:r w:rsidRPr="00712968">
        <w:rPr>
          <w:b/>
          <w:bCs/>
        </w:rPr>
        <w:tab/>
      </w:r>
    </w:p>
    <w:p w14:paraId="0BB107EF" w14:textId="7EB9DF7B" w:rsidR="00712968" w:rsidRDefault="00712968" w:rsidP="00712968">
      <w:pPr>
        <w:pStyle w:val="Retraitcorpsdetexte3"/>
        <w:ind w:left="1843"/>
      </w:pPr>
      <w:r>
        <w:t xml:space="preserve">Relation : </w:t>
      </w:r>
      <w:r w:rsidR="00245F4C" w:rsidRPr="00245F4C">
        <w:t>Plusieurs joueurs par partie et vice-versa</w:t>
      </w:r>
    </w:p>
    <w:p w14:paraId="6533A0FC" w14:textId="2FDF8322" w:rsidR="00245F4C" w:rsidRDefault="00712968" w:rsidP="00712968">
      <w:pPr>
        <w:pStyle w:val="Retraitcorpsdetexte3"/>
        <w:ind w:left="1843"/>
      </w:pPr>
      <w:r>
        <w:t xml:space="preserve">Table d’association : </w:t>
      </w:r>
      <w:r w:rsidR="00245F4C" w:rsidRPr="00245F4C">
        <w:t>jouer</w:t>
      </w:r>
    </w:p>
    <w:p w14:paraId="69C1C36A" w14:textId="77777777" w:rsidR="00712968" w:rsidRDefault="00712968" w:rsidP="00245F4C">
      <w:pPr>
        <w:pStyle w:val="Retraitcorpsdetexte3"/>
      </w:pPr>
    </w:p>
    <w:p w14:paraId="2401F263" w14:textId="77777777" w:rsidR="00712968" w:rsidRPr="00712968" w:rsidRDefault="00712968" w:rsidP="00712968">
      <w:pPr>
        <w:pStyle w:val="Retraitcorpsdetexte3"/>
        <w:numPr>
          <w:ilvl w:val="0"/>
          <w:numId w:val="13"/>
        </w:numPr>
        <w:ind w:left="1843"/>
        <w:rPr>
          <w:b/>
          <w:bCs/>
        </w:rPr>
      </w:pPr>
      <w:r w:rsidRPr="00712968">
        <w:rPr>
          <w:b/>
          <w:bCs/>
        </w:rPr>
        <w:t>t_partie - t_ennemi (N-N)</w:t>
      </w:r>
    </w:p>
    <w:p w14:paraId="79BC7B88" w14:textId="77777777" w:rsidR="00712968" w:rsidRDefault="00712968" w:rsidP="00712968">
      <w:pPr>
        <w:pStyle w:val="Retraitcorpsdetexte3"/>
      </w:pPr>
      <w:r>
        <w:t>Relation : Plusieurs ennemis par partie et vice-versa</w:t>
      </w:r>
    </w:p>
    <w:p w14:paraId="4EDBF9C1" w14:textId="77777777" w:rsidR="00712968" w:rsidRDefault="00712968" w:rsidP="00712968">
      <w:pPr>
        <w:pStyle w:val="Retraitcorpsdetexte3"/>
      </w:pPr>
      <w:r>
        <w:t>Table d’association : avoir</w:t>
      </w:r>
    </w:p>
    <w:p w14:paraId="680949F0" w14:textId="77777777" w:rsidR="00712968" w:rsidRDefault="00712968" w:rsidP="00712968">
      <w:pPr>
        <w:pStyle w:val="Retraitcorpsdetexte3"/>
      </w:pPr>
    </w:p>
    <w:p w14:paraId="47665A72" w14:textId="77777777" w:rsidR="00712968" w:rsidRPr="00712968" w:rsidRDefault="00712968" w:rsidP="00712968">
      <w:pPr>
        <w:pStyle w:val="Retraitcorpsdetexte3"/>
        <w:numPr>
          <w:ilvl w:val="0"/>
          <w:numId w:val="13"/>
        </w:numPr>
        <w:ind w:left="1843"/>
        <w:rPr>
          <w:b/>
          <w:bCs/>
        </w:rPr>
      </w:pPr>
      <w:r w:rsidRPr="00712968">
        <w:rPr>
          <w:b/>
          <w:bCs/>
        </w:rPr>
        <w:t>t_partie - t_obstacle (N-N)</w:t>
      </w:r>
    </w:p>
    <w:p w14:paraId="3CA8B496" w14:textId="77777777" w:rsidR="00712968" w:rsidRDefault="00712968" w:rsidP="00712968">
      <w:pPr>
        <w:pStyle w:val="Retraitcorpsdetexte3"/>
      </w:pPr>
      <w:r>
        <w:t>Relation : Plusieurs obstacles par partie et vice-versa</w:t>
      </w:r>
    </w:p>
    <w:p w14:paraId="2F24AAEC" w14:textId="77777777" w:rsidR="00712968" w:rsidRDefault="00712968" w:rsidP="00712968">
      <w:pPr>
        <w:pStyle w:val="Retraitcorpsdetexte3"/>
      </w:pPr>
      <w:r>
        <w:t>Table d’association : contenir</w:t>
      </w:r>
    </w:p>
    <w:p w14:paraId="2CBDDDB4" w14:textId="77777777" w:rsidR="00712968" w:rsidRDefault="00712968" w:rsidP="00712968">
      <w:pPr>
        <w:pStyle w:val="Retraitcorpsdetexte3"/>
      </w:pPr>
    </w:p>
    <w:p w14:paraId="0AEEFE30" w14:textId="77777777" w:rsidR="00712968" w:rsidRPr="00712968" w:rsidRDefault="00712968" w:rsidP="00712968">
      <w:pPr>
        <w:pStyle w:val="Retraitcorpsdetexte3"/>
        <w:numPr>
          <w:ilvl w:val="0"/>
          <w:numId w:val="13"/>
        </w:numPr>
        <w:ind w:left="1843"/>
        <w:rPr>
          <w:b/>
          <w:bCs/>
        </w:rPr>
      </w:pPr>
      <w:r w:rsidRPr="00712968">
        <w:rPr>
          <w:b/>
          <w:bCs/>
        </w:rPr>
        <w:t>t_joueur - t_score (1-N)</w:t>
      </w:r>
    </w:p>
    <w:p w14:paraId="0D9A28F8" w14:textId="77777777" w:rsidR="00712968" w:rsidRDefault="00712968" w:rsidP="00712968">
      <w:pPr>
        <w:pStyle w:val="Retraitcorpsdetexte3"/>
      </w:pPr>
      <w:r>
        <w:t>Relation : Un joueur peut avoir plusieurs scores</w:t>
      </w:r>
    </w:p>
    <w:p w14:paraId="6E22680A" w14:textId="77777777" w:rsidR="00712968" w:rsidRDefault="00712968" w:rsidP="00712968">
      <w:pPr>
        <w:pStyle w:val="Retraitcorpsdetexte3"/>
      </w:pPr>
      <w:r>
        <w:t>Table d’association : posseder</w:t>
      </w:r>
    </w:p>
    <w:p w14:paraId="38FE3F72" w14:textId="77777777" w:rsidR="00712968" w:rsidRDefault="00712968" w:rsidP="00712968">
      <w:pPr>
        <w:pStyle w:val="Retraitcorpsdetexte3"/>
      </w:pPr>
    </w:p>
    <w:p w14:paraId="0CD4BCFA" w14:textId="77777777" w:rsidR="00712968" w:rsidRPr="00712968" w:rsidRDefault="00712968" w:rsidP="00712968">
      <w:pPr>
        <w:pStyle w:val="Retraitcorpsdetexte3"/>
        <w:numPr>
          <w:ilvl w:val="0"/>
          <w:numId w:val="13"/>
        </w:numPr>
        <w:ind w:left="1843"/>
        <w:rPr>
          <w:b/>
          <w:bCs/>
        </w:rPr>
      </w:pPr>
      <w:r w:rsidRPr="00712968">
        <w:rPr>
          <w:b/>
          <w:bCs/>
        </w:rPr>
        <w:t>t_joueur - t_niveau (N-1)</w:t>
      </w:r>
    </w:p>
    <w:p w14:paraId="58627E03" w14:textId="77777777" w:rsidR="00712968" w:rsidRDefault="00712968" w:rsidP="00712968">
      <w:pPr>
        <w:pStyle w:val="Retraitcorpsdetexte3"/>
      </w:pPr>
      <w:r>
        <w:t>Relation : Plusieurs joueurs peuvent être dans un même niveau</w:t>
      </w:r>
    </w:p>
    <w:p w14:paraId="558925F6" w14:textId="2432629F" w:rsidR="00712968" w:rsidRDefault="00712968" w:rsidP="00712968">
      <w:pPr>
        <w:pStyle w:val="Retraitcorpsdetexte3"/>
      </w:pPr>
      <w:r>
        <w:t xml:space="preserve">Table d’association : </w:t>
      </w:r>
      <w:r w:rsidR="008B3709">
        <w:t>FK</w:t>
      </w:r>
      <w:r>
        <w:t xml:space="preserve"> dans t_joueur</w:t>
      </w:r>
    </w:p>
    <w:p w14:paraId="0982254A" w14:textId="77777777" w:rsidR="00712968" w:rsidRDefault="00712968" w:rsidP="00712968">
      <w:pPr>
        <w:pStyle w:val="Retraitcorpsdetexte3"/>
      </w:pPr>
    </w:p>
    <w:p w14:paraId="60DD2FF8" w14:textId="77777777" w:rsidR="00712968" w:rsidRPr="00712968" w:rsidRDefault="00712968" w:rsidP="00712968">
      <w:pPr>
        <w:pStyle w:val="Retraitcorpsdetexte3"/>
        <w:numPr>
          <w:ilvl w:val="0"/>
          <w:numId w:val="13"/>
        </w:numPr>
        <w:ind w:left="1843"/>
        <w:rPr>
          <w:b/>
          <w:bCs/>
        </w:rPr>
      </w:pPr>
      <w:r w:rsidRPr="00712968">
        <w:rPr>
          <w:b/>
          <w:bCs/>
        </w:rPr>
        <w:t>t_vaisseau - t_missile (N-1)</w:t>
      </w:r>
    </w:p>
    <w:p w14:paraId="20861DC1" w14:textId="77777777" w:rsidR="00712968" w:rsidRDefault="00712968" w:rsidP="00712968">
      <w:pPr>
        <w:pStyle w:val="Retraitcorpsdetexte3"/>
      </w:pPr>
      <w:r>
        <w:t>Relation : Plusieurs vaisseaux peuvent utiliser le même missile</w:t>
      </w:r>
    </w:p>
    <w:p w14:paraId="543034BA" w14:textId="495342CD" w:rsidR="00712968" w:rsidRDefault="00712968" w:rsidP="00712968">
      <w:pPr>
        <w:pStyle w:val="Retraitcorpsdetexte3"/>
      </w:pPr>
      <w:r>
        <w:t xml:space="preserve">Table d’association : </w:t>
      </w:r>
      <w:r w:rsidR="008B3709">
        <w:t xml:space="preserve">FK </w:t>
      </w:r>
      <w:r>
        <w:t>dans t_vaisseau</w:t>
      </w:r>
    </w:p>
    <w:p w14:paraId="5863A593" w14:textId="77777777" w:rsidR="00712968" w:rsidRDefault="00712968" w:rsidP="00712968">
      <w:pPr>
        <w:pStyle w:val="Retraitcorpsdetexte3"/>
      </w:pPr>
    </w:p>
    <w:p w14:paraId="01D3E8B9" w14:textId="77777777" w:rsidR="00712968" w:rsidRPr="00712968" w:rsidRDefault="00712968" w:rsidP="00712968">
      <w:pPr>
        <w:pStyle w:val="Retraitcorpsdetexte3"/>
        <w:numPr>
          <w:ilvl w:val="0"/>
          <w:numId w:val="13"/>
        </w:numPr>
        <w:ind w:left="1843"/>
        <w:rPr>
          <w:b/>
          <w:bCs/>
        </w:rPr>
      </w:pPr>
      <w:r w:rsidRPr="00712968">
        <w:rPr>
          <w:b/>
          <w:bCs/>
        </w:rPr>
        <w:t>t_vaisseau - t_partie (N-N)</w:t>
      </w:r>
    </w:p>
    <w:p w14:paraId="3993BF66" w14:textId="77777777" w:rsidR="00712968" w:rsidRDefault="00712968" w:rsidP="00712968">
      <w:pPr>
        <w:pStyle w:val="Retraitcorpsdetexte3"/>
      </w:pPr>
      <w:r>
        <w:t>Relation : Plusieurs vaisseaux par partie et vice-versa</w:t>
      </w:r>
    </w:p>
    <w:p w14:paraId="4C23E826" w14:textId="74227CC0" w:rsidR="00712968" w:rsidRPr="00245F4C" w:rsidRDefault="00712968" w:rsidP="00712968">
      <w:pPr>
        <w:pStyle w:val="Retraitcorpsdetexte3"/>
      </w:pPr>
      <w:r>
        <w:t>Table d’association : utiliser</w:t>
      </w:r>
    </w:p>
    <w:p w14:paraId="34A1FD7A" w14:textId="43669D68" w:rsidR="00743D81" w:rsidRDefault="00A37257" w:rsidP="00743D81">
      <w:pPr>
        <w:pStyle w:val="Titre2"/>
      </w:pPr>
      <w:bookmarkStart w:id="40" w:name="_Toc181017083"/>
      <w:r>
        <w:rPr>
          <w:noProof/>
        </w:rPr>
        <w:lastRenderedPageBreak/>
        <w:drawing>
          <wp:anchor distT="0" distB="0" distL="114300" distR="114300" simplePos="0" relativeHeight="251674112" behindDoc="0" locked="0" layoutInCell="1" allowOverlap="1" wp14:anchorId="3BBD08C7" wp14:editId="5BE19CBB">
            <wp:simplePos x="0" y="0"/>
            <wp:positionH relativeFrom="column">
              <wp:posOffset>252095</wp:posOffset>
            </wp:positionH>
            <wp:positionV relativeFrom="paragraph">
              <wp:posOffset>497840</wp:posOffset>
            </wp:positionV>
            <wp:extent cx="5129530" cy="2903855"/>
            <wp:effectExtent l="19050" t="19050" r="13970" b="10795"/>
            <wp:wrapThrough wrapText="bothSides">
              <wp:wrapPolygon edited="0">
                <wp:start x="-80" y="-142"/>
                <wp:lineTo x="-80" y="21539"/>
                <wp:lineTo x="21579" y="21539"/>
                <wp:lineTo x="21579" y="-142"/>
                <wp:lineTo x="-80" y="-142"/>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129530" cy="290385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743D81">
        <w:t>MLD</w:t>
      </w:r>
      <w:bookmarkEnd w:id="40"/>
    </w:p>
    <w:p w14:paraId="5E068957" w14:textId="3F3084E2" w:rsidR="004005E9" w:rsidRDefault="004005E9" w:rsidP="004005E9">
      <w:pPr>
        <w:pStyle w:val="NormalWeb"/>
      </w:pPr>
    </w:p>
    <w:p w14:paraId="1E894E39" w14:textId="77777777" w:rsidR="004005E9" w:rsidRPr="004005E9" w:rsidRDefault="004005E9" w:rsidP="004005E9">
      <w:pPr>
        <w:pStyle w:val="Retraitcorpsdetexte"/>
      </w:pPr>
    </w:p>
    <w:p w14:paraId="4585F98D" w14:textId="12384483" w:rsidR="00743D81" w:rsidRDefault="00743D81" w:rsidP="00743D81">
      <w:pPr>
        <w:pStyle w:val="Titre2"/>
      </w:pPr>
      <w:bookmarkStart w:id="41" w:name="_Toc181017084"/>
      <w:r>
        <w:t>S</w:t>
      </w:r>
      <w:r w:rsidR="001B6D72">
        <w:t>cript</w:t>
      </w:r>
      <w:r>
        <w:t xml:space="preserve"> SQL</w:t>
      </w:r>
      <w:bookmarkEnd w:id="41"/>
    </w:p>
    <w:p w14:paraId="5816749B" w14:textId="77777777" w:rsidR="008B3709" w:rsidRDefault="008B3709" w:rsidP="008B3709">
      <w:pPr>
        <w:pStyle w:val="Retraitcorpsdetexte"/>
      </w:pPr>
    </w:p>
    <w:p w14:paraId="1A8205F4" w14:textId="5142B52C" w:rsidR="008B3709" w:rsidRDefault="008B3709" w:rsidP="008B3709">
      <w:pPr>
        <w:pStyle w:val="Retraitcorpsdetexte"/>
      </w:pPr>
      <w:r>
        <w:t xml:space="preserve">Le script SQL se trouve dans le même répertoire de ce rapport sous le nom de </w:t>
      </w:r>
      <w:r w:rsidRPr="008B3709">
        <w:rPr>
          <w:b/>
          <w:bCs/>
        </w:rPr>
        <w:t>db_shootmeup.sql</w:t>
      </w:r>
      <w:r>
        <w:t>.</w:t>
      </w:r>
    </w:p>
    <w:p w14:paraId="553562B4" w14:textId="77777777" w:rsidR="008B3709" w:rsidRPr="008B3709" w:rsidRDefault="008B3709" w:rsidP="008B3709">
      <w:pPr>
        <w:pStyle w:val="Retraitcorpsdetexte"/>
      </w:pPr>
    </w:p>
    <w:p w14:paraId="1E38CCF9" w14:textId="442F8D31" w:rsidR="00887567" w:rsidRDefault="00887567" w:rsidP="00887567">
      <w:pPr>
        <w:pStyle w:val="Titre2"/>
      </w:pPr>
      <w:bookmarkStart w:id="42" w:name="_Toc181017086"/>
      <w:r>
        <w:t>Mise en place des types d’utilisateurs</w:t>
      </w:r>
      <w:bookmarkEnd w:id="42"/>
    </w:p>
    <w:p w14:paraId="14BD98A0" w14:textId="1B2E3BC4" w:rsidR="00887567" w:rsidRDefault="00887567" w:rsidP="00887567">
      <w:pPr>
        <w:pStyle w:val="Titre3"/>
      </w:pPr>
      <w:bookmarkStart w:id="43" w:name="_Toc181017087"/>
      <w:r>
        <w:t>Explication</w:t>
      </w:r>
      <w:bookmarkEnd w:id="43"/>
    </w:p>
    <w:p w14:paraId="010E8FFB" w14:textId="77777777" w:rsidR="001B0920" w:rsidRDefault="001B0920" w:rsidP="001B0920">
      <w:pPr>
        <w:pStyle w:val="Retraitcorpsdetexte3"/>
        <w:ind w:left="0"/>
      </w:pPr>
    </w:p>
    <w:p w14:paraId="3A57CF72" w14:textId="40C07777" w:rsidR="00887567" w:rsidRDefault="001B0920" w:rsidP="001B0920">
      <w:pPr>
        <w:pStyle w:val="Retraitcorpsdetexte3"/>
      </w:pPr>
      <w:r>
        <w:t>Pour gérer différents types d’utilisateurs de manière simple, on peut créer des rôles pour chaque type (Administrateur, Joueur</w:t>
      </w:r>
      <w:r>
        <w:t xml:space="preserve">) </w:t>
      </w:r>
      <w:r>
        <w:t>avec des permissions spécifiques. Chaque utilisateur est ensuite assigné à un rôle, ce qui facilite la gestion des droits d'accès sans avoir à définir des permissions pour chaque utilisateur individuellement.</w:t>
      </w:r>
    </w:p>
    <w:p w14:paraId="3D131019" w14:textId="5EB4BE8A" w:rsidR="001B0920" w:rsidRDefault="001B0920" w:rsidP="001B0920">
      <w:pPr>
        <w:pStyle w:val="Retraitcorpsdetexte3"/>
      </w:pPr>
      <w:r>
        <w:t>Voici un exemple de comment on pourrait mettre en place cela :</w:t>
      </w:r>
    </w:p>
    <w:p w14:paraId="00374883" w14:textId="7E89726A" w:rsidR="001B0920" w:rsidRDefault="001B0920" w:rsidP="001B0920">
      <w:pPr>
        <w:pStyle w:val="Retraitcorpsdetexte3"/>
      </w:pPr>
      <w:r w:rsidRPr="001B0920">
        <w:drawing>
          <wp:inline distT="0" distB="0" distL="0" distR="0" wp14:anchorId="79F73867" wp14:editId="1B38F132">
            <wp:extent cx="4513092" cy="1596749"/>
            <wp:effectExtent l="19050" t="19050" r="20955" b="2286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5203" cy="1601034"/>
                    </a:xfrm>
                    <a:prstGeom prst="rect">
                      <a:avLst/>
                    </a:prstGeom>
                    <a:ln>
                      <a:solidFill>
                        <a:schemeClr val="accent1"/>
                      </a:solidFill>
                    </a:ln>
                  </pic:spPr>
                </pic:pic>
              </a:graphicData>
            </a:graphic>
          </wp:inline>
        </w:drawing>
      </w:r>
    </w:p>
    <w:p w14:paraId="77611B50" w14:textId="77777777" w:rsidR="001B0920" w:rsidRDefault="001B0920" w:rsidP="001B0920">
      <w:pPr>
        <w:pStyle w:val="Retraitcorpsdetexte3"/>
      </w:pPr>
    </w:p>
    <w:p w14:paraId="1432259D" w14:textId="240E3BFB" w:rsidR="00A43697" w:rsidRDefault="00A43697" w:rsidP="00A43697">
      <w:pPr>
        <w:pStyle w:val="Titre2"/>
      </w:pPr>
      <w:bookmarkStart w:id="44" w:name="_Toc181017088"/>
      <w:r>
        <w:lastRenderedPageBreak/>
        <w:t>Création des index</w:t>
      </w:r>
      <w:bookmarkEnd w:id="44"/>
    </w:p>
    <w:p w14:paraId="489AB056" w14:textId="6B517E94" w:rsidR="00A43697" w:rsidRDefault="00A43697" w:rsidP="00A43697">
      <w:pPr>
        <w:pStyle w:val="Titre3"/>
      </w:pPr>
      <w:bookmarkStart w:id="45" w:name="_Toc181017089"/>
      <w:r>
        <w:t>Situation</w:t>
      </w:r>
      <w:bookmarkEnd w:id="45"/>
    </w:p>
    <w:p w14:paraId="75A76D2C" w14:textId="77777777" w:rsidR="00A43697" w:rsidRDefault="00A43697" w:rsidP="00A43697">
      <w:pPr>
        <w:pStyle w:val="Retraitcorpsdetexte3"/>
      </w:pPr>
      <w:r>
        <w:t xml:space="preserve">En étudiant le dump MySQL de votre DB vous constaterez que vous ne trouvez pas le mot clé INDEX. </w:t>
      </w:r>
    </w:p>
    <w:p w14:paraId="33142473" w14:textId="61884E9F" w:rsidR="00A43697" w:rsidRPr="00D57F4B" w:rsidRDefault="00A43697">
      <w:pPr>
        <w:pStyle w:val="Retraitcorpsdetexte3"/>
        <w:numPr>
          <w:ilvl w:val="0"/>
          <w:numId w:val="11"/>
        </w:numPr>
        <w:ind w:left="1843"/>
        <w:rPr>
          <w:b/>
          <w:bCs/>
        </w:rPr>
      </w:pPr>
      <w:r w:rsidRPr="00D57F4B">
        <w:rPr>
          <w:b/>
          <w:bCs/>
        </w:rPr>
        <w:t xml:space="preserve">Pourtant certains index existent déjà. Pourquoi ? </w:t>
      </w:r>
    </w:p>
    <w:p w14:paraId="4D3C4AA9" w14:textId="6D035BF8" w:rsidR="00D57F4B" w:rsidRDefault="00D57F4B" w:rsidP="00D57F4B">
      <w:pPr>
        <w:pStyle w:val="Retraitcorpsdetexte3"/>
        <w:ind w:left="1843"/>
      </w:pPr>
      <w:r>
        <w:t>Des index sont définis à travers les contraintes de clé primaire et les clés étrangères. Les clés primaires créent automatiquement un index unique pour garantir l’unicité des valeurs de ces colonnes de façons ca facilite l’accès rapide à la base de données.</w:t>
      </w:r>
    </w:p>
    <w:p w14:paraId="61205B3D" w14:textId="77777777" w:rsidR="00D57F4B" w:rsidRDefault="00D57F4B" w:rsidP="00D57F4B">
      <w:pPr>
        <w:pStyle w:val="Retraitcorpsdetexte3"/>
        <w:ind w:left="1843"/>
      </w:pPr>
    </w:p>
    <w:p w14:paraId="26C7262C" w14:textId="453D0BD8" w:rsidR="00A43697" w:rsidRPr="00AE0A36" w:rsidRDefault="00A43697">
      <w:pPr>
        <w:pStyle w:val="Retraitcorpsdetexte3"/>
        <w:numPr>
          <w:ilvl w:val="0"/>
          <w:numId w:val="11"/>
        </w:numPr>
        <w:ind w:left="1843"/>
        <w:rPr>
          <w:b/>
          <w:bCs/>
        </w:rPr>
      </w:pPr>
      <w:r w:rsidRPr="00AE0A36">
        <w:rPr>
          <w:b/>
          <w:bCs/>
        </w:rPr>
        <w:t xml:space="preserve">Quels sont les avantages et les inconvénients des index ? </w:t>
      </w:r>
    </w:p>
    <w:p w14:paraId="103434CF" w14:textId="17CDD8CB" w:rsidR="00AE0A36" w:rsidRDefault="00D57F4B" w:rsidP="00AE0A36">
      <w:pPr>
        <w:pStyle w:val="Retraitcorpsdetexte3"/>
        <w:tabs>
          <w:tab w:val="clear" w:pos="4395"/>
          <w:tab w:val="left" w:pos="3688"/>
        </w:tabs>
        <w:ind w:left="1843"/>
      </w:pPr>
      <w:r>
        <w:t>Avantages :</w:t>
      </w:r>
      <w:r w:rsidR="00AE0A36">
        <w:tab/>
      </w:r>
    </w:p>
    <w:p w14:paraId="664C7262" w14:textId="0C7D274E" w:rsidR="00D57F4B" w:rsidRDefault="00D57F4B" w:rsidP="00D57F4B">
      <w:pPr>
        <w:pStyle w:val="Retraitcorpsdetexte3"/>
        <w:numPr>
          <w:ilvl w:val="0"/>
          <w:numId w:val="5"/>
        </w:numPr>
        <w:ind w:left="2268"/>
      </w:pPr>
      <w:r>
        <w:t>Réponses de requêtes plus rapides avec des SELECT, WHERE et ORDER BY, cela nous permet un accès plus rapide aux données.</w:t>
      </w:r>
    </w:p>
    <w:p w14:paraId="612CD7B0" w14:textId="0F390CD1" w:rsidR="00D57F4B" w:rsidRDefault="00D57F4B" w:rsidP="00D57F4B">
      <w:pPr>
        <w:pStyle w:val="Retraitcorpsdetexte3"/>
        <w:numPr>
          <w:ilvl w:val="0"/>
          <w:numId w:val="5"/>
        </w:numPr>
        <w:ind w:left="2268"/>
      </w:pPr>
      <w:r>
        <w:t>Améliore la performance lors des jointures entre tables en réduisant le nombre de requêtes nécessaires pour accéder aux données liées.</w:t>
      </w:r>
    </w:p>
    <w:p w14:paraId="08AAB426" w14:textId="77777777" w:rsidR="00AE0A36" w:rsidRDefault="00AE0A36" w:rsidP="00AE0A36">
      <w:pPr>
        <w:pStyle w:val="Retraitcorpsdetexte3"/>
        <w:ind w:left="2268"/>
      </w:pPr>
    </w:p>
    <w:p w14:paraId="61FC9608" w14:textId="1524AF83" w:rsidR="00D57F4B" w:rsidRDefault="00D57F4B" w:rsidP="00D57F4B">
      <w:pPr>
        <w:pStyle w:val="Retraitcorpsdetexte3"/>
        <w:ind w:left="1908"/>
      </w:pPr>
      <w:r>
        <w:t>Inconvénients :</w:t>
      </w:r>
    </w:p>
    <w:p w14:paraId="4E0CFEA8" w14:textId="57DDEE57" w:rsidR="00AE0A36" w:rsidRDefault="00AE0A36" w:rsidP="00AE0A36">
      <w:pPr>
        <w:pStyle w:val="Retraitcorpsdetexte3"/>
        <w:numPr>
          <w:ilvl w:val="0"/>
          <w:numId w:val="5"/>
        </w:numPr>
        <w:ind w:left="2268" w:hanging="425"/>
      </w:pPr>
      <w:r>
        <w:t>La consommation d’espace de stockage est augmentée chaque fois qu’un index est ajouté.</w:t>
      </w:r>
    </w:p>
    <w:p w14:paraId="6E4CBAC1" w14:textId="1146AAB3" w:rsidR="00AE0A36" w:rsidRDefault="00AE0A36" w:rsidP="00AE0A36">
      <w:pPr>
        <w:pStyle w:val="Retraitcorpsdetexte3"/>
        <w:numPr>
          <w:ilvl w:val="0"/>
          <w:numId w:val="5"/>
        </w:numPr>
        <w:ind w:left="2268" w:hanging="425"/>
      </w:pPr>
      <w:r>
        <w:t>S’il y a trop d’index redondants ou inutiles, alors il se pourrait mener à une fragmentation de la base de données.</w:t>
      </w:r>
    </w:p>
    <w:p w14:paraId="33A95DC6" w14:textId="77777777" w:rsidR="00AE0A36" w:rsidRDefault="00AE0A36" w:rsidP="00AE0A36">
      <w:pPr>
        <w:pStyle w:val="Retraitcorpsdetexte3"/>
        <w:ind w:left="2268"/>
      </w:pPr>
    </w:p>
    <w:p w14:paraId="3753BA64" w14:textId="372D630D" w:rsidR="00A43697" w:rsidRPr="00AE0A36" w:rsidRDefault="00A43697">
      <w:pPr>
        <w:pStyle w:val="Retraitcorpsdetexte3"/>
        <w:numPr>
          <w:ilvl w:val="0"/>
          <w:numId w:val="12"/>
        </w:numPr>
        <w:ind w:left="1843"/>
        <w:rPr>
          <w:b/>
          <w:bCs/>
        </w:rPr>
      </w:pPr>
      <w:r w:rsidRPr="00AE0A36">
        <w:rPr>
          <w:b/>
          <w:bCs/>
        </w:rPr>
        <w:t>Sur quel champ (de quelle table. Pensez à l'utilisation de votre DB depuis C# par exemple), cela pourrait être pertinent d’ajouter un index ? Justifier votre réponse.</w:t>
      </w:r>
    </w:p>
    <w:p w14:paraId="2125FDFA" w14:textId="4AAFE7F0" w:rsidR="00AE0A36" w:rsidRDefault="00AE0A36" w:rsidP="00AE0A36">
      <w:pPr>
        <w:pStyle w:val="Retraitcorpsdetexte3"/>
        <w:ind w:left="1843"/>
      </w:pPr>
      <w:r>
        <w:t>Ajouter un index sur le champ nom de la table t_joueur serait utile parce que, dans une application en C#, on pourrait souvent vouloir chercher les informations d’un joueur en utilisant son nom.</w:t>
      </w:r>
    </w:p>
    <w:p w14:paraId="494041B2" w14:textId="5961BDE6" w:rsidR="00AE0A36" w:rsidRDefault="00AE0A36" w:rsidP="00AE0A36">
      <w:pPr>
        <w:pStyle w:val="Retraitcorpsdetexte3"/>
        <w:ind w:left="1843"/>
      </w:pPr>
      <w:r>
        <w:t>Par exemple, imaginons qu’on veuille afficher les scores ou les statistiques d’un joueur. Si l’application cherche régulièrement un joueur spécifique par son nom, l’index aiderait à trouver rapidement ses données, sans avoir à fouiller toute la table à chaque fois.</w:t>
      </w:r>
    </w:p>
    <w:p w14:paraId="683DAFF5" w14:textId="41253004" w:rsidR="00AE0A36" w:rsidRDefault="00AE0A36" w:rsidP="00AE0A36">
      <w:pPr>
        <w:pStyle w:val="Retraitcorpsdetexte3"/>
        <w:ind w:left="1843"/>
      </w:pPr>
      <w:r>
        <w:t>Un index sur nom rendrait aussi d’autres fonctions plus rapides, comme afficher une liste des meilleurs joueurs ou chercher des joueurs avec des noms similaires.</w:t>
      </w:r>
    </w:p>
    <w:p w14:paraId="66ABF5EC" w14:textId="77777777" w:rsidR="00A43697" w:rsidRDefault="00A43697" w:rsidP="00A43697">
      <w:pPr>
        <w:pStyle w:val="Retraitcorpsdetexte3"/>
        <w:ind w:left="1843"/>
      </w:pPr>
    </w:p>
    <w:p w14:paraId="22F4827E" w14:textId="77777777" w:rsidR="00A43697" w:rsidRDefault="00A43697" w:rsidP="00A43697">
      <w:pPr>
        <w:pStyle w:val="Retraitcorpsdetexte3"/>
        <w:ind w:left="1483"/>
      </w:pPr>
    </w:p>
    <w:p w14:paraId="445FBFDC" w14:textId="77777777" w:rsidR="00AE0A36" w:rsidRDefault="00AE0A36">
      <w:pPr>
        <w:rPr>
          <w:rFonts w:asciiTheme="majorHAnsi" w:hAnsiTheme="majorHAnsi" w:cs="Arial"/>
          <w:b/>
          <w:bCs/>
          <w:iCs/>
          <w:sz w:val="28"/>
          <w:szCs w:val="28"/>
        </w:rPr>
      </w:pPr>
      <w:bookmarkStart w:id="46" w:name="_Toc181017090"/>
      <w:r>
        <w:br w:type="page"/>
      </w:r>
    </w:p>
    <w:p w14:paraId="219B4E57" w14:textId="037F43FC" w:rsidR="00A43697" w:rsidRDefault="00A43697" w:rsidP="00A43697">
      <w:pPr>
        <w:pStyle w:val="Titre2"/>
      </w:pPr>
      <w:r>
        <w:lastRenderedPageBreak/>
        <w:t>Backup / Restore</w:t>
      </w:r>
      <w:bookmarkEnd w:id="46"/>
    </w:p>
    <w:p w14:paraId="1296BA34" w14:textId="5A1D2E75" w:rsidR="00A43697" w:rsidRDefault="00A43697" w:rsidP="00A43697">
      <w:pPr>
        <w:pStyle w:val="Titre3"/>
      </w:pPr>
      <w:bookmarkStart w:id="47" w:name="_Toc181017091"/>
      <w:r>
        <w:t>Situation</w:t>
      </w:r>
      <w:bookmarkEnd w:id="47"/>
    </w:p>
    <w:p w14:paraId="1C3DFFA2" w14:textId="5F483CD4" w:rsidR="00A43697" w:rsidRDefault="00A43697" w:rsidP="00A43697">
      <w:pPr>
        <w:pStyle w:val="Retraitcorpsdetexte3"/>
      </w:pPr>
      <w:r>
        <w:t xml:space="preserve">Nous souhaitons réaliser une sauvegarde (Backup) de votre base de données. Ensuite, nous souhaitons nous assurer que cette sauvegarde est correcte en la rechargeant dans MySQL (opération de restauration). Donner la commande permettant de faire : </w:t>
      </w:r>
    </w:p>
    <w:p w14:paraId="1184A87F" w14:textId="047DA6D8" w:rsidR="00A43697" w:rsidRPr="00971027" w:rsidRDefault="00A43697">
      <w:pPr>
        <w:pStyle w:val="Retraitcorpsdetexte3"/>
        <w:numPr>
          <w:ilvl w:val="0"/>
          <w:numId w:val="12"/>
        </w:numPr>
        <w:ind w:left="1843"/>
        <w:rPr>
          <w:b/>
          <w:bCs/>
        </w:rPr>
      </w:pPr>
      <w:r w:rsidRPr="00971027">
        <w:rPr>
          <w:b/>
          <w:bCs/>
        </w:rPr>
        <w:t>Un backup de votre base de données</w:t>
      </w:r>
    </w:p>
    <w:p w14:paraId="59D143C5" w14:textId="460FE2CD" w:rsidR="00971027" w:rsidRDefault="00971027" w:rsidP="00971027">
      <w:pPr>
        <w:pStyle w:val="Retraitcorpsdetexte3"/>
        <w:ind w:left="1843"/>
      </w:pPr>
      <w:r>
        <w:t>Pour le faire, il faut d’abord identifier si on travaille sur un environnement Docker ou Uwamp, dans ce cas on travaille sur l’environnement docker et on fait la suivant commande sur une console.</w:t>
      </w:r>
    </w:p>
    <w:p w14:paraId="516CB3E4" w14:textId="523E2511" w:rsidR="00EB5164" w:rsidRDefault="00971027" w:rsidP="00EB5164">
      <w:pPr>
        <w:pStyle w:val="Retraitcorpsdetexte3"/>
        <w:ind w:left="1843"/>
      </w:pPr>
      <w:r w:rsidRPr="00971027">
        <w:drawing>
          <wp:inline distT="0" distB="0" distL="0" distR="0" wp14:anchorId="0AA156DA" wp14:editId="5B0784AC">
            <wp:extent cx="4829175" cy="185288"/>
            <wp:effectExtent l="19050" t="19050" r="9525" b="247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2531" cy="192323"/>
                    </a:xfrm>
                    <a:prstGeom prst="rect">
                      <a:avLst/>
                    </a:prstGeom>
                    <a:ln>
                      <a:solidFill>
                        <a:schemeClr val="accent1"/>
                      </a:solidFill>
                    </a:ln>
                  </pic:spPr>
                </pic:pic>
              </a:graphicData>
            </a:graphic>
          </wp:inline>
        </w:drawing>
      </w:r>
      <w:r>
        <w:t xml:space="preserve"> </w:t>
      </w:r>
    </w:p>
    <w:p w14:paraId="62855CC8" w14:textId="2ECB89A8" w:rsidR="00971027" w:rsidRDefault="00971027" w:rsidP="00971027">
      <w:pPr>
        <w:pStyle w:val="Retraitcorpsdetexte3"/>
        <w:ind w:left="1843"/>
      </w:pPr>
      <w:r>
        <w:t>Ensuite, nous verrons le fichier backup dans notre répertoire personnel sur Windows.</w:t>
      </w:r>
    </w:p>
    <w:p w14:paraId="496ACBF4" w14:textId="69434706" w:rsidR="00971027" w:rsidRDefault="00971027" w:rsidP="00971027">
      <w:pPr>
        <w:pStyle w:val="Retraitcorpsdetexte3"/>
        <w:ind w:left="1843"/>
      </w:pPr>
      <w:r w:rsidRPr="00971027">
        <w:drawing>
          <wp:inline distT="0" distB="0" distL="0" distR="0" wp14:anchorId="5508A445" wp14:editId="6934F772">
            <wp:extent cx="4829319" cy="873750"/>
            <wp:effectExtent l="19050" t="19050" r="9525" b="222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6543" cy="880485"/>
                    </a:xfrm>
                    <a:prstGeom prst="rect">
                      <a:avLst/>
                    </a:prstGeom>
                    <a:ln>
                      <a:solidFill>
                        <a:schemeClr val="accent1"/>
                      </a:solidFill>
                    </a:ln>
                  </pic:spPr>
                </pic:pic>
              </a:graphicData>
            </a:graphic>
          </wp:inline>
        </w:drawing>
      </w:r>
    </w:p>
    <w:p w14:paraId="39131998" w14:textId="77777777" w:rsidR="00971027" w:rsidRDefault="00971027" w:rsidP="00971027">
      <w:pPr>
        <w:pStyle w:val="Retraitcorpsdetexte3"/>
        <w:ind w:left="1843"/>
      </w:pPr>
    </w:p>
    <w:p w14:paraId="19A50A92" w14:textId="4DD5E966" w:rsidR="00A43697" w:rsidRDefault="00A43697">
      <w:pPr>
        <w:pStyle w:val="Retraitcorpsdetexte3"/>
        <w:numPr>
          <w:ilvl w:val="0"/>
          <w:numId w:val="12"/>
        </w:numPr>
        <w:ind w:left="1843"/>
        <w:rPr>
          <w:b/>
          <w:bCs/>
        </w:rPr>
      </w:pPr>
      <w:r w:rsidRPr="00EB5164">
        <w:rPr>
          <w:b/>
          <w:bCs/>
        </w:rPr>
        <w:t>Un restore de votre base de données En expliquant en détail chaque commande utilisée.</w:t>
      </w:r>
    </w:p>
    <w:p w14:paraId="1670A0EB" w14:textId="146120C7" w:rsidR="00EB5164" w:rsidRDefault="00EB5164" w:rsidP="00EB5164">
      <w:pPr>
        <w:pStyle w:val="Retraitcorpsdetexte3"/>
        <w:ind w:left="1843"/>
      </w:pPr>
      <w:r>
        <w:t>Avant de faire un restore de base de données, il faut aller sur notre base de données, soit avec MySQL ou phpMyAdmin et supprimer la base de données de base, pour qu’il n’ait pas des doublons.</w:t>
      </w:r>
    </w:p>
    <w:p w14:paraId="101BCF4A" w14:textId="09E9C404" w:rsidR="00EB5164" w:rsidRDefault="00EB5164" w:rsidP="00EB5164">
      <w:pPr>
        <w:pStyle w:val="Retraitcorpsdetexte3"/>
        <w:ind w:left="1843"/>
      </w:pPr>
      <w:r w:rsidRPr="00EB5164">
        <w:rPr>
          <w:b/>
          <w:bCs/>
        </w:rPr>
        <w:drawing>
          <wp:anchor distT="0" distB="0" distL="114300" distR="114300" simplePos="0" relativeHeight="251675136" behindDoc="0" locked="0" layoutInCell="1" allowOverlap="1" wp14:anchorId="0726604F" wp14:editId="4C689A39">
            <wp:simplePos x="0" y="0"/>
            <wp:positionH relativeFrom="column">
              <wp:posOffset>2213740</wp:posOffset>
            </wp:positionH>
            <wp:positionV relativeFrom="paragraph">
              <wp:posOffset>68475</wp:posOffset>
            </wp:positionV>
            <wp:extent cx="3219899" cy="771633"/>
            <wp:effectExtent l="19050" t="19050" r="19050" b="28575"/>
            <wp:wrapThrough wrapText="bothSides">
              <wp:wrapPolygon edited="0">
                <wp:start x="-128" y="-533"/>
                <wp:lineTo x="-128" y="21867"/>
                <wp:lineTo x="21600" y="21867"/>
                <wp:lineTo x="21600" y="-533"/>
                <wp:lineTo x="-128" y="-533"/>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19899" cy="77163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9ED7DE4" w14:textId="597C6E97" w:rsidR="00EB5164" w:rsidRDefault="00EB5164" w:rsidP="00EB5164">
      <w:pPr>
        <w:pStyle w:val="Retraitcorpsdetexte3"/>
        <w:ind w:left="1843"/>
      </w:pPr>
    </w:p>
    <w:p w14:paraId="62DC1821" w14:textId="084D41E6" w:rsidR="00EB5164" w:rsidRDefault="00EB5164" w:rsidP="00EB5164">
      <w:pPr>
        <w:pStyle w:val="Retraitcorpsdetexte3"/>
        <w:ind w:left="1843"/>
      </w:pPr>
    </w:p>
    <w:p w14:paraId="0092A20A" w14:textId="3850AC2B" w:rsidR="00EB5164" w:rsidRPr="00EB5164" w:rsidRDefault="00EB5164" w:rsidP="00EB5164">
      <w:pPr>
        <w:pStyle w:val="Retraitcorpsdetexte3"/>
        <w:ind w:left="1843"/>
        <w:rPr>
          <w:b/>
          <w:bCs/>
        </w:rPr>
      </w:pPr>
    </w:p>
    <w:p w14:paraId="41175795" w14:textId="77777777" w:rsidR="00971027" w:rsidRDefault="00971027" w:rsidP="00971027">
      <w:pPr>
        <w:pStyle w:val="Retraitcorpsdetexte3"/>
      </w:pPr>
    </w:p>
    <w:p w14:paraId="05073F8E" w14:textId="23D30C92" w:rsidR="00EB5164" w:rsidRDefault="00EB5164" w:rsidP="00971027">
      <w:pPr>
        <w:pStyle w:val="Retraitcorpsdetexte3"/>
      </w:pPr>
      <w:r w:rsidRPr="00EB5164">
        <w:drawing>
          <wp:anchor distT="0" distB="0" distL="114300" distR="114300" simplePos="0" relativeHeight="251676160" behindDoc="0" locked="0" layoutInCell="1" allowOverlap="1" wp14:anchorId="20D5CF17" wp14:editId="7DC2E5B9">
            <wp:simplePos x="0" y="0"/>
            <wp:positionH relativeFrom="column">
              <wp:posOffset>1055370</wp:posOffset>
            </wp:positionH>
            <wp:positionV relativeFrom="paragraph">
              <wp:posOffset>254000</wp:posOffset>
            </wp:positionV>
            <wp:extent cx="4890135" cy="311150"/>
            <wp:effectExtent l="19050" t="19050" r="24765" b="12700"/>
            <wp:wrapThrough wrapText="bothSides">
              <wp:wrapPolygon edited="0">
                <wp:start x="-84" y="-1322"/>
                <wp:lineTo x="-84" y="21159"/>
                <wp:lineTo x="21625" y="21159"/>
                <wp:lineTo x="21625" y="-1322"/>
                <wp:lineTo x="-84" y="-1322"/>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7">
                      <a:extLst>
                        <a:ext uri="{28A0092B-C50C-407E-A947-70E740481C1C}">
                          <a14:useLocalDpi xmlns:a14="http://schemas.microsoft.com/office/drawing/2010/main" val="0"/>
                        </a:ext>
                      </a:extLst>
                    </a:blip>
                    <a:stretch>
                      <a:fillRect/>
                    </a:stretch>
                  </pic:blipFill>
                  <pic:spPr>
                    <a:xfrm>
                      <a:off x="0" y="0"/>
                      <a:ext cx="4890135" cy="3111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t>Ensuite, on ouvre une console, et on execute la suivant commande :</w:t>
      </w:r>
    </w:p>
    <w:p w14:paraId="14CD72DE" w14:textId="4304AAE3" w:rsidR="00EB5164" w:rsidRPr="00A43697" w:rsidRDefault="00EB5164" w:rsidP="00971027">
      <w:pPr>
        <w:pStyle w:val="Retraitcorpsdetexte3"/>
      </w:pPr>
      <w:r>
        <w:t>Cette commande, prendra le fichier .sql et le mettra sur notre base de données.</w:t>
      </w:r>
    </w:p>
    <w:p w14:paraId="299A9A75" w14:textId="31C1B75B" w:rsidR="00EB5164" w:rsidRDefault="00EB5164">
      <w:r>
        <w:br w:type="page"/>
      </w:r>
    </w:p>
    <w:p w14:paraId="10DC91B7" w14:textId="77777777" w:rsidR="00913DF3" w:rsidRPr="00EB5164" w:rsidRDefault="00913DF3" w:rsidP="00EB5164"/>
    <w:p w14:paraId="3FC373F5" w14:textId="4C7B19D3" w:rsidR="00743D81" w:rsidRDefault="00743D81" w:rsidP="00743D81">
      <w:pPr>
        <w:pStyle w:val="Titre1"/>
      </w:pPr>
      <w:bookmarkStart w:id="48" w:name="_Toc181017092"/>
      <w:r>
        <w:t>Rapport de test</w:t>
      </w:r>
      <w:bookmarkEnd w:id="48"/>
    </w:p>
    <w:p w14:paraId="0240DBC1" w14:textId="77777777" w:rsidR="00743D81" w:rsidRDefault="00743D81" w:rsidP="00743D81">
      <w:pPr>
        <w:pStyle w:val="Titre2"/>
      </w:pPr>
      <w:bookmarkStart w:id="49" w:name="_Toc181017093"/>
      <w:r>
        <w:t>Tests POO</w:t>
      </w:r>
      <w:bookmarkEnd w:id="49"/>
    </w:p>
    <w:p w14:paraId="2CEF1E2A" w14:textId="77777777" w:rsidR="00743D81" w:rsidRDefault="00743D81" w:rsidP="00471FB1">
      <w:pPr>
        <w:pStyle w:val="Titre1"/>
      </w:pPr>
      <w:bookmarkStart w:id="50" w:name="_Toc181017094"/>
      <w:r>
        <w:t>USAGE DE L’IA</w:t>
      </w:r>
      <w:bookmarkEnd w:id="50"/>
    </w:p>
    <w:p w14:paraId="6C64F9F0" w14:textId="6B751360" w:rsidR="00743D81" w:rsidRDefault="009157EE" w:rsidP="00743D81">
      <w:pPr>
        <w:pStyle w:val="Titre3"/>
      </w:pPr>
      <w:bookmarkStart w:id="51" w:name="_Toc181017095"/>
      <w:r>
        <w:t>P_UX</w:t>
      </w:r>
      <w:bookmarkEnd w:id="51"/>
    </w:p>
    <w:p w14:paraId="7C1B5BE0" w14:textId="510286FF" w:rsidR="009157EE" w:rsidRPr="009157EE" w:rsidRDefault="009157EE" w:rsidP="009157EE">
      <w:pPr>
        <w:pStyle w:val="Retraitcorpsdetexte3"/>
      </w:pPr>
      <w:r>
        <w:t>Pour cette partie des projets, je n’ai pas beaucoup utilisé l’aide d’une intelligence artificiel puisque pour la conception des maquettes c’est la imagination qui compte le plus, par contre, je me suis aidé un peu pour les données de mes personas, mais à la fin j’ai orientée plutôt mes personas vers un coté personnel, c’est des gens que je connais et son proche à moi.</w:t>
      </w:r>
    </w:p>
    <w:p w14:paraId="78D54D5E" w14:textId="77777777" w:rsidR="00471FB1" w:rsidRDefault="00471FB1" w:rsidP="00471FB1">
      <w:pPr>
        <w:pStyle w:val="Titre1"/>
      </w:pPr>
      <w:bookmarkStart w:id="52" w:name="_Toc181017096"/>
      <w:r>
        <w:t>REFERENCES</w:t>
      </w:r>
      <w:bookmarkEnd w:id="52"/>
    </w:p>
    <w:p w14:paraId="2A05FF9E" w14:textId="77777777" w:rsidR="00471FB1" w:rsidRDefault="00471FB1" w:rsidP="00471FB1">
      <w:pPr>
        <w:pStyle w:val="Titre2"/>
      </w:pPr>
      <w:r>
        <w:t xml:space="preserve"> </w:t>
      </w:r>
      <w:bookmarkStart w:id="53" w:name="_Toc181017097"/>
      <w:r>
        <w:t>Liens UX</w:t>
      </w:r>
      <w:bookmarkEnd w:id="53"/>
    </w:p>
    <w:p w14:paraId="52511778" w14:textId="77777777" w:rsidR="00823436" w:rsidRPr="00823436" w:rsidRDefault="00823436" w:rsidP="00823436">
      <w:pPr>
        <w:pStyle w:val="Retraitcorpsdetexte"/>
        <w:rPr>
          <w:color w:val="1D1B11" w:themeColor="background2" w:themeShade="1A"/>
        </w:rPr>
      </w:pPr>
    </w:p>
    <w:p w14:paraId="3E9F75D9" w14:textId="2BFD0D39" w:rsidR="00266090" w:rsidRPr="00823436" w:rsidRDefault="00000000">
      <w:pPr>
        <w:pStyle w:val="Retraitcorpsdetexte"/>
        <w:numPr>
          <w:ilvl w:val="0"/>
          <w:numId w:val="9"/>
        </w:numPr>
        <w:rPr>
          <w:color w:val="1D1B11" w:themeColor="background2" w:themeShade="1A"/>
        </w:rPr>
      </w:pPr>
      <w:hyperlink r:id="rId38" w:history="1">
        <w:r w:rsidR="00266090" w:rsidRPr="00823436">
          <w:rPr>
            <w:rStyle w:val="Lienhypertexte"/>
            <w:color w:val="1D1B11" w:themeColor="background2" w:themeShade="1A"/>
          </w:rPr>
          <w:t>Support de cours du module</w:t>
        </w:r>
        <w:r w:rsidR="00CA6441" w:rsidRPr="00823436">
          <w:rPr>
            <w:rStyle w:val="Lienhypertexte"/>
            <w:color w:val="1D1B11" w:themeColor="background2" w:themeShade="1A"/>
          </w:rPr>
          <w:t xml:space="preserve"> et </w:t>
        </w:r>
        <w:r w:rsidR="00B206BB" w:rsidRPr="00823436">
          <w:rPr>
            <w:rStyle w:val="Lienhypertexte"/>
            <w:color w:val="1D1B11" w:themeColor="background2" w:themeShade="1A"/>
          </w:rPr>
          <w:t>annexes</w:t>
        </w:r>
        <w:r w:rsidR="00266090" w:rsidRPr="00823436">
          <w:rPr>
            <w:rStyle w:val="Lienhypertexte"/>
            <w:color w:val="1D1B11" w:themeColor="background2" w:themeShade="1A"/>
          </w:rPr>
          <w:t xml:space="preserve"> I322</w:t>
        </w:r>
      </w:hyperlink>
    </w:p>
    <w:p w14:paraId="432C1C9A" w14:textId="128D6067" w:rsidR="00471FB1" w:rsidRPr="00823436" w:rsidRDefault="00000000">
      <w:pPr>
        <w:pStyle w:val="Retraitcorpsdetexte"/>
        <w:numPr>
          <w:ilvl w:val="0"/>
          <w:numId w:val="8"/>
        </w:numPr>
        <w:rPr>
          <w:color w:val="1D1B11" w:themeColor="background2" w:themeShade="1A"/>
        </w:rPr>
      </w:pPr>
      <w:hyperlink r:id="rId39" w:history="1">
        <w:r w:rsidR="00266090" w:rsidRPr="00823436">
          <w:rPr>
            <w:rStyle w:val="Lienhypertexte"/>
            <w:color w:val="1D1B11" w:themeColor="background2" w:themeShade="1A"/>
          </w:rPr>
          <w:t>Cahier de charges de ce projet</w:t>
        </w:r>
      </w:hyperlink>
    </w:p>
    <w:p w14:paraId="3619B169" w14:textId="783A291C" w:rsidR="00266090" w:rsidRPr="00823436" w:rsidRDefault="00000000">
      <w:pPr>
        <w:pStyle w:val="Retraitcorpsdetexte"/>
        <w:numPr>
          <w:ilvl w:val="0"/>
          <w:numId w:val="8"/>
        </w:numPr>
        <w:rPr>
          <w:color w:val="1D1B11" w:themeColor="background2" w:themeShade="1A"/>
        </w:rPr>
      </w:pPr>
      <w:hyperlink r:id="rId40" w:history="1">
        <w:r w:rsidR="00266090" w:rsidRPr="00823436">
          <w:rPr>
            <w:rStyle w:val="Lienhypertexte"/>
            <w:color w:val="1D1B11" w:themeColor="background2" w:themeShade="1A"/>
          </w:rPr>
          <w:t>ChatGPT</w:t>
        </w:r>
      </w:hyperlink>
    </w:p>
    <w:p w14:paraId="60264CE4" w14:textId="1E06A1C1" w:rsidR="00266090" w:rsidRDefault="00000000">
      <w:pPr>
        <w:pStyle w:val="Retraitcorpsdetexte"/>
        <w:numPr>
          <w:ilvl w:val="0"/>
          <w:numId w:val="8"/>
        </w:numPr>
        <w:rPr>
          <w:color w:val="1D1B11" w:themeColor="background2" w:themeShade="1A"/>
        </w:rPr>
      </w:pPr>
      <w:hyperlink r:id="rId41" w:history="1">
        <w:r w:rsidR="00266090" w:rsidRPr="00823436">
          <w:rPr>
            <w:rStyle w:val="Lienhypertexte"/>
            <w:color w:val="1D1B11" w:themeColor="background2" w:themeShade="1A"/>
          </w:rPr>
          <w:t>Adote Color Palette</w:t>
        </w:r>
      </w:hyperlink>
    </w:p>
    <w:p w14:paraId="3F15B135" w14:textId="2D3E4384" w:rsidR="00DE21D2" w:rsidRPr="008D581E" w:rsidRDefault="00000000">
      <w:pPr>
        <w:pStyle w:val="Retraitcorpsdetexte"/>
        <w:numPr>
          <w:ilvl w:val="0"/>
          <w:numId w:val="8"/>
        </w:numPr>
        <w:rPr>
          <w:rStyle w:val="Lienhypertexte"/>
          <w:color w:val="1D1B11" w:themeColor="background2" w:themeShade="1A"/>
          <w:u w:val="none"/>
        </w:rPr>
      </w:pPr>
      <w:hyperlink r:id="rId42" w:history="1">
        <w:r w:rsidR="00DE21D2" w:rsidRPr="00DE21D2">
          <w:rPr>
            <w:rStyle w:val="Lienhypertexte"/>
            <w14:textFill>
              <w14:solidFill>
                <w14:srgbClr w14:val="0000FF">
                  <w14:lumMod w14:val="10000"/>
                </w14:srgbClr>
              </w14:solidFill>
            </w14:textFill>
          </w:rPr>
          <w:t>ASCII Art Archive</w:t>
        </w:r>
      </w:hyperlink>
    </w:p>
    <w:p w14:paraId="2F0DEC79" w14:textId="46609385" w:rsidR="008D581E" w:rsidRPr="00A548C1" w:rsidRDefault="00000000">
      <w:pPr>
        <w:pStyle w:val="Retraitcorpsdetexte"/>
        <w:numPr>
          <w:ilvl w:val="0"/>
          <w:numId w:val="8"/>
        </w:numPr>
        <w:rPr>
          <w:rStyle w:val="Lienhypertexte"/>
          <w:color w:val="1D1B11" w:themeColor="background2" w:themeShade="1A"/>
          <w:u w:val="none"/>
        </w:rPr>
      </w:pPr>
      <w:hyperlink r:id="rId43" w:history="1">
        <w:r w:rsidR="008D581E" w:rsidRPr="008D581E">
          <w:rPr>
            <w:rStyle w:val="Lienhypertexte"/>
            <w14:textFill>
              <w14:solidFill>
                <w14:srgbClr w14:val="0000FF">
                  <w14:lumMod w14:val="10000"/>
                </w14:srgbClr>
              </w14:solidFill>
            </w14:textFill>
          </w:rPr>
          <w:t>115 Bonnes pratiques – Eco-Conception</w:t>
        </w:r>
      </w:hyperlink>
    </w:p>
    <w:p w14:paraId="5E7025BA" w14:textId="77777777" w:rsidR="00A548C1" w:rsidRPr="00DE21D2" w:rsidRDefault="00A548C1" w:rsidP="00A548C1">
      <w:pPr>
        <w:pStyle w:val="Retraitcorpsdetexte"/>
        <w:ind w:left="1854"/>
        <w:rPr>
          <w:color w:val="1D1B11" w:themeColor="background2" w:themeShade="1A"/>
        </w:rPr>
      </w:pPr>
    </w:p>
    <w:p w14:paraId="0E520F5F" w14:textId="77777777" w:rsidR="00471FB1" w:rsidRPr="00471FB1" w:rsidRDefault="00471FB1" w:rsidP="00471FB1">
      <w:pPr>
        <w:pStyle w:val="Titre2"/>
      </w:pPr>
      <w:r>
        <w:t xml:space="preserve"> </w:t>
      </w:r>
      <w:bookmarkStart w:id="54" w:name="_Toc181017098"/>
      <w:r>
        <w:t>Liens DB</w:t>
      </w:r>
      <w:bookmarkEnd w:id="54"/>
    </w:p>
    <w:p w14:paraId="7D2477AA" w14:textId="77777777" w:rsidR="00743D81" w:rsidRPr="00743D81" w:rsidRDefault="00743D81" w:rsidP="00743D81">
      <w:pPr>
        <w:pStyle w:val="Retraitcorpsdetexte3"/>
      </w:pPr>
    </w:p>
    <w:p w14:paraId="7B0FB1E3" w14:textId="77777777" w:rsidR="007C1A38" w:rsidRPr="007C1A38" w:rsidRDefault="007C1A38" w:rsidP="007C1A38">
      <w:pPr>
        <w:pStyle w:val="Corpsdetexte"/>
      </w:pPr>
    </w:p>
    <w:p w14:paraId="2428387E" w14:textId="3E0BBBC0" w:rsidR="007F30AE" w:rsidRPr="00682802" w:rsidRDefault="007F30AE" w:rsidP="00485636">
      <w:pPr>
        <w:pStyle w:val="Informations"/>
        <w:ind w:left="2160"/>
      </w:pPr>
    </w:p>
    <w:sectPr w:rsidR="007F30AE" w:rsidRPr="00682802" w:rsidSect="00081F58">
      <w:headerReference w:type="default" r:id="rId44"/>
      <w:footerReference w:type="default" r:id="rId45"/>
      <w:pgSz w:w="11906" w:h="16838" w:code="9"/>
      <w:pgMar w:top="1418" w:right="1418" w:bottom="11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98EF0" w14:textId="77777777" w:rsidR="0043305F" w:rsidRDefault="0043305F">
      <w:r>
        <w:separator/>
      </w:r>
    </w:p>
  </w:endnote>
  <w:endnote w:type="continuationSeparator" w:id="0">
    <w:p w14:paraId="586A5DE8" w14:textId="77777777" w:rsidR="0043305F" w:rsidRDefault="004330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8"/>
      <w:gridCol w:w="2618"/>
      <w:gridCol w:w="3034"/>
    </w:tblGrid>
    <w:tr w:rsidR="00AA4393" w:rsidRPr="00000197" w14:paraId="514C2DFD" w14:textId="77777777" w:rsidTr="00E52B61">
      <w:trPr>
        <w:trHeight w:hRule="exact" w:val="227"/>
        <w:jc w:val="center"/>
      </w:trPr>
      <w:tc>
        <w:tcPr>
          <w:tcW w:w="3510" w:type="dxa"/>
          <w:vAlign w:val="center"/>
        </w:tcPr>
        <w:p w14:paraId="27BAAAB1" w14:textId="5ACD7F75" w:rsidR="00AA4393" w:rsidRPr="00214BCC" w:rsidRDefault="00AA4393" w:rsidP="00742484">
          <w:pPr>
            <w:pStyle w:val="-Pieddepage"/>
            <w:rPr>
              <w:lang w:val="es-PE"/>
            </w:rPr>
          </w:pPr>
          <w:r w:rsidRPr="00214BCC">
            <w:rPr>
              <w:lang w:val="es-PE"/>
            </w:rPr>
            <w:t>Auteur</w:t>
          </w:r>
          <w:r w:rsidRPr="00214BCC">
            <w:rPr>
              <w:rFonts w:cs="Arial"/>
              <w:szCs w:val="16"/>
              <w:lang w:val="es-PE"/>
            </w:rPr>
            <w:t> :</w:t>
          </w:r>
          <w:r w:rsidR="00065BA6" w:rsidRPr="00214BCC">
            <w:rPr>
              <w:rFonts w:cs="Arial"/>
              <w:szCs w:val="16"/>
              <w:lang w:val="es-PE"/>
            </w:rPr>
            <w:t xml:space="preserve"> </w:t>
          </w:r>
          <w:r>
            <w:fldChar w:fldCharType="begin"/>
          </w:r>
          <w:r w:rsidRPr="00214BCC">
            <w:rPr>
              <w:lang w:val="es-PE"/>
            </w:rPr>
            <w:instrText xml:space="preserve"> AUTHOR   \* MERGEFORMAT </w:instrText>
          </w:r>
          <w:r>
            <w:fldChar w:fldCharType="separate"/>
          </w:r>
          <w:r w:rsidR="005C0FD0" w:rsidRPr="005C0FD0">
            <w:rPr>
              <w:rFonts w:cs="Arial"/>
              <w:noProof/>
              <w:szCs w:val="16"/>
              <w:lang w:val="es-PE"/>
            </w:rPr>
            <w:t>Gonzalo Javier</w:t>
          </w:r>
          <w:r w:rsidR="005C0FD0">
            <w:rPr>
              <w:noProof/>
              <w:lang w:val="es-PE"/>
            </w:rPr>
            <w:t xml:space="preserve"> Herrera Egoavil</w:t>
          </w:r>
          <w:r>
            <w:rPr>
              <w:noProof/>
            </w:rPr>
            <w:fldChar w:fldCharType="end"/>
          </w:r>
        </w:p>
        <w:p w14:paraId="3F331F11" w14:textId="77777777" w:rsidR="00AA4393" w:rsidRPr="00214BCC" w:rsidRDefault="00AA4393" w:rsidP="002D7D46">
          <w:pPr>
            <w:pStyle w:val="-Pieddepage"/>
            <w:rPr>
              <w:rFonts w:cs="Arial"/>
              <w:szCs w:val="16"/>
              <w:lang w:val="es-PE"/>
            </w:rPr>
          </w:pPr>
        </w:p>
      </w:tc>
      <w:tc>
        <w:tcPr>
          <w:tcW w:w="2680" w:type="dxa"/>
          <w:vAlign w:val="center"/>
        </w:tcPr>
        <w:p w14:paraId="273BB60E" w14:textId="77777777" w:rsidR="00AA4393" w:rsidRPr="00214BCC" w:rsidRDefault="00AA4393" w:rsidP="00955930">
          <w:pPr>
            <w:pStyle w:val="-Pieddepage"/>
            <w:jc w:val="center"/>
            <w:rPr>
              <w:rFonts w:cs="Arial"/>
              <w:szCs w:val="16"/>
              <w:lang w:val="es-PE"/>
            </w:rPr>
          </w:pPr>
        </w:p>
      </w:tc>
      <w:tc>
        <w:tcPr>
          <w:tcW w:w="3096" w:type="dxa"/>
          <w:vAlign w:val="center"/>
        </w:tcPr>
        <w:p w14:paraId="38C3F99F" w14:textId="67D3AF76"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5C0FD0">
            <w:rPr>
              <w:rFonts w:cs="Arial"/>
              <w:noProof/>
              <w:szCs w:val="16"/>
            </w:rPr>
            <w:t>25.09.2024</w:t>
          </w:r>
          <w:r w:rsidR="00A65F0B">
            <w:rPr>
              <w:rFonts w:cs="Arial"/>
              <w:szCs w:val="16"/>
            </w:rPr>
            <w:fldChar w:fldCharType="end"/>
          </w:r>
        </w:p>
      </w:tc>
    </w:tr>
    <w:tr w:rsidR="00AA4393" w:rsidRPr="00000197" w14:paraId="212B4462" w14:textId="77777777" w:rsidTr="00E52B61">
      <w:trPr>
        <w:jc w:val="center"/>
      </w:trPr>
      <w:tc>
        <w:tcPr>
          <w:tcW w:w="3510" w:type="dxa"/>
          <w:vAlign w:val="center"/>
        </w:tcPr>
        <w:p w14:paraId="728D2BF5" w14:textId="60320E3F" w:rsidR="00AA4393" w:rsidRPr="005C0FD0" w:rsidRDefault="00AA4393" w:rsidP="002D7D46">
          <w:pPr>
            <w:pStyle w:val="-Pieddepage"/>
            <w:rPr>
              <w:rFonts w:cs="Arial"/>
              <w:szCs w:val="16"/>
              <w:lang w:val="es-PE"/>
            </w:rPr>
          </w:pPr>
          <w:r w:rsidRPr="005C0FD0">
            <w:rPr>
              <w:rFonts w:cs="Arial"/>
              <w:szCs w:val="16"/>
              <w:lang w:val="es-PE"/>
            </w:rPr>
            <w:t xml:space="preserve">Modifié par : </w:t>
          </w:r>
          <w:r w:rsidR="00A65F0B">
            <w:fldChar w:fldCharType="begin"/>
          </w:r>
          <w:r w:rsidRPr="005C0FD0">
            <w:rPr>
              <w:lang w:val="es-PE"/>
            </w:rPr>
            <w:instrText xml:space="preserve"> LASTSAVEDBY   \* MERGEFORMAT </w:instrText>
          </w:r>
          <w:r w:rsidR="00A65F0B">
            <w:fldChar w:fldCharType="separate"/>
          </w:r>
          <w:r w:rsidR="005C0FD0" w:rsidRPr="005C0FD0">
            <w:rPr>
              <w:noProof/>
              <w:lang w:val="es-PE"/>
            </w:rPr>
            <w:t>Gonzalo Javier Herrera Egoavil</w:t>
          </w:r>
          <w:r w:rsidR="00A65F0B">
            <w:rPr>
              <w:rFonts w:cs="Arial"/>
              <w:noProof/>
              <w:szCs w:val="16"/>
            </w:rPr>
            <w:fldChar w:fldCharType="end"/>
          </w:r>
        </w:p>
      </w:tc>
      <w:tc>
        <w:tcPr>
          <w:tcW w:w="2680" w:type="dxa"/>
          <w:vAlign w:val="center"/>
        </w:tcPr>
        <w:p w14:paraId="2CDC492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19EFD782" w14:textId="59AC646B"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5C0FD0">
            <w:rPr>
              <w:rFonts w:cs="Arial"/>
              <w:noProof/>
              <w:szCs w:val="16"/>
            </w:rPr>
            <w:t>28.10.2024 14:07</w:t>
          </w:r>
          <w:r w:rsidR="00A65F0B">
            <w:rPr>
              <w:rFonts w:cs="Arial"/>
              <w:szCs w:val="16"/>
            </w:rPr>
            <w:fldChar w:fldCharType="end"/>
          </w:r>
        </w:p>
      </w:tc>
    </w:tr>
    <w:tr w:rsidR="00AA4393" w:rsidRPr="00000197" w14:paraId="12CC0DB9" w14:textId="77777777" w:rsidTr="00E52B61">
      <w:trPr>
        <w:jc w:val="center"/>
      </w:trPr>
      <w:tc>
        <w:tcPr>
          <w:tcW w:w="3510" w:type="dxa"/>
          <w:vAlign w:val="center"/>
        </w:tcPr>
        <w:p w14:paraId="13EB393F" w14:textId="07CB3C85" w:rsidR="00AA4393" w:rsidRPr="00000197" w:rsidRDefault="00081F58" w:rsidP="001764CE">
          <w:pPr>
            <w:pStyle w:val="-Pieddepage"/>
            <w:rPr>
              <w:rFonts w:cs="Arial"/>
              <w:szCs w:val="16"/>
            </w:rPr>
          </w:pPr>
          <w:r w:rsidRPr="00000197">
            <w:rPr>
              <w:rFonts w:cs="Arial"/>
              <w:szCs w:val="16"/>
            </w:rPr>
            <w:t>Version :</w:t>
          </w:r>
          <w:r w:rsidR="00AA4393" w:rsidRPr="00000197">
            <w:rPr>
              <w:rFonts w:cs="Arial"/>
              <w:szCs w:val="16"/>
            </w:rPr>
            <w:t xml:space="preserve"> </w:t>
          </w:r>
          <w:fldSimple w:instr=" REVNUM   \* MERGEFORMAT ">
            <w:r w:rsidR="005C0FD0" w:rsidRPr="005C0FD0">
              <w:rPr>
                <w:rFonts w:cs="Arial"/>
                <w:noProof/>
                <w:szCs w:val="16"/>
              </w:rPr>
              <w:t>130</w:t>
            </w:r>
          </w:fldSimple>
          <w:r>
            <w:rPr>
              <w:rFonts w:cs="Arial"/>
              <w:szCs w:val="16"/>
            </w:rPr>
            <w:t>.0</w:t>
          </w:r>
        </w:p>
      </w:tc>
      <w:tc>
        <w:tcPr>
          <w:tcW w:w="5776" w:type="dxa"/>
          <w:gridSpan w:val="2"/>
          <w:vAlign w:val="center"/>
        </w:tcPr>
        <w:p w14:paraId="41FFF0F7" w14:textId="77777777" w:rsidR="00081F58" w:rsidRPr="00081F58" w:rsidRDefault="00081F58" w:rsidP="00081F58">
          <w:pPr>
            <w:pStyle w:val="-Pieddepage"/>
            <w:jc w:val="right"/>
          </w:pPr>
          <w:r>
            <w:t>Rapport_ShotoMeUp_GHE</w:t>
          </w:r>
        </w:p>
      </w:tc>
    </w:tr>
  </w:tbl>
  <w:p w14:paraId="39372B74"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84223" w14:textId="77777777" w:rsidR="0043305F" w:rsidRDefault="0043305F">
      <w:r>
        <w:separator/>
      </w:r>
    </w:p>
  </w:footnote>
  <w:footnote w:type="continuationSeparator" w:id="0">
    <w:p w14:paraId="27B2F641" w14:textId="77777777" w:rsidR="0043305F" w:rsidRDefault="004330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5FE3736B" w14:textId="77777777">
      <w:trPr>
        <w:trHeight w:val="536"/>
        <w:jc w:val="center"/>
      </w:trPr>
      <w:tc>
        <w:tcPr>
          <w:tcW w:w="2445" w:type="dxa"/>
          <w:vAlign w:val="center"/>
        </w:tcPr>
        <w:p w14:paraId="618E4078" w14:textId="77777777" w:rsidR="00AA4393" w:rsidRDefault="00AA4393" w:rsidP="00E12AE5">
          <w:pPr>
            <w:pStyle w:val="ETML"/>
          </w:pPr>
          <w:r w:rsidRPr="00B4738A">
            <w:t>ETML</w:t>
          </w:r>
        </w:p>
      </w:tc>
      <w:tc>
        <w:tcPr>
          <w:tcW w:w="4560" w:type="dxa"/>
          <w:vAlign w:val="center"/>
        </w:tcPr>
        <w:p w14:paraId="294C1CB4" w14:textId="77777777" w:rsidR="00AA4393" w:rsidRPr="00B4738A" w:rsidRDefault="00AA4393" w:rsidP="00B4738A"/>
      </w:tc>
      <w:tc>
        <w:tcPr>
          <w:tcW w:w="2283" w:type="dxa"/>
          <w:vAlign w:val="center"/>
        </w:tcPr>
        <w:p w14:paraId="67F5E873" w14:textId="77777777" w:rsidR="00AA4393" w:rsidRDefault="00AA4393" w:rsidP="001D72BA">
          <w:pPr>
            <w:pStyle w:val="En-tte"/>
            <w:jc w:val="right"/>
          </w:pPr>
          <w:r>
            <w:rPr>
              <w:noProof/>
            </w:rPr>
            <w:drawing>
              <wp:inline distT="0" distB="0" distL="0" distR="0" wp14:anchorId="4AE2CFA1" wp14:editId="7A4442FA">
                <wp:extent cx="1046480" cy="315680"/>
                <wp:effectExtent l="0" t="0" r="1270" b="8255"/>
                <wp:docPr id="15" name="Image 1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3CFC270"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1.35pt;height:11.3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3A1EB8"/>
    <w:multiLevelType w:val="hybridMultilevel"/>
    <w:tmpl w:val="D01E926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B92B1D"/>
    <w:multiLevelType w:val="hybridMultilevel"/>
    <w:tmpl w:val="8530F504"/>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C553C68"/>
    <w:multiLevelType w:val="hybridMultilevel"/>
    <w:tmpl w:val="45506D4A"/>
    <w:lvl w:ilvl="0" w:tplc="952C4A4C">
      <w:start w:val="80"/>
      <w:numFmt w:val="bullet"/>
      <w:lvlText w:val="-"/>
      <w:lvlJc w:val="left"/>
      <w:pPr>
        <w:ind w:left="720" w:hanging="360"/>
      </w:pPr>
      <w:rPr>
        <w:rFonts w:ascii="Century Gothic" w:eastAsia="Times New Roman" w:hAnsi="Century Gothic" w:cs="Times New Roman" w:hint="default"/>
      </w:rPr>
    </w:lvl>
    <w:lvl w:ilvl="1" w:tplc="2B7239FC">
      <w:numFmt w:val="bullet"/>
      <w:lvlText w:val="•"/>
      <w:lvlJc w:val="left"/>
      <w:pPr>
        <w:ind w:left="1440" w:hanging="360"/>
      </w:pPr>
      <w:rPr>
        <w:rFonts w:ascii="Century Gothic" w:eastAsia="Times New Roman" w:hAnsi="Century Gothic" w:cs="Times New Roman"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B82B46"/>
    <w:multiLevelType w:val="hybridMultilevel"/>
    <w:tmpl w:val="524233C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3AA04E93"/>
    <w:multiLevelType w:val="hybridMultilevel"/>
    <w:tmpl w:val="5B4AAEE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9" w15:restartNumberingAfterBreak="0">
    <w:nsid w:val="4ACA6682"/>
    <w:multiLevelType w:val="hybridMultilevel"/>
    <w:tmpl w:val="9B8E3A4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0" w15:restartNumberingAfterBreak="0">
    <w:nsid w:val="4DA57639"/>
    <w:multiLevelType w:val="hybridMultilevel"/>
    <w:tmpl w:val="8D7A1CF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1" w15:restartNumberingAfterBreak="0">
    <w:nsid w:val="5C3525C6"/>
    <w:multiLevelType w:val="multilevel"/>
    <w:tmpl w:val="66A89C8C"/>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numFmt w:val="bullet"/>
      <w:lvlText w:val="•"/>
      <w:lvlJc w:val="left"/>
      <w:pPr>
        <w:ind w:left="1494" w:hanging="360"/>
      </w:pPr>
      <w:rPr>
        <w:rFonts w:ascii="Century Gothic" w:eastAsia="Times New Roman" w:hAnsi="Century Gothic" w:cs="Times New Roman"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60F3214B"/>
    <w:multiLevelType w:val="hybridMultilevel"/>
    <w:tmpl w:val="E5766EE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num w:numId="1" w16cid:durableId="791704316">
    <w:abstractNumId w:val="0"/>
  </w:num>
  <w:num w:numId="2" w16cid:durableId="1352612791">
    <w:abstractNumId w:val="5"/>
  </w:num>
  <w:num w:numId="3" w16cid:durableId="873733223">
    <w:abstractNumId w:val="3"/>
  </w:num>
  <w:num w:numId="4" w16cid:durableId="253438166">
    <w:abstractNumId w:val="7"/>
  </w:num>
  <w:num w:numId="5" w16cid:durableId="1950308019">
    <w:abstractNumId w:val="4"/>
  </w:num>
  <w:num w:numId="6" w16cid:durableId="1220937333">
    <w:abstractNumId w:val="12"/>
  </w:num>
  <w:num w:numId="7" w16cid:durableId="1248417989">
    <w:abstractNumId w:val="11"/>
  </w:num>
  <w:num w:numId="8" w16cid:durableId="765928204">
    <w:abstractNumId w:val="9"/>
  </w:num>
  <w:num w:numId="9" w16cid:durableId="616377338">
    <w:abstractNumId w:val="10"/>
  </w:num>
  <w:num w:numId="10" w16cid:durableId="1030910964">
    <w:abstractNumId w:val="8"/>
  </w:num>
  <w:num w:numId="11" w16cid:durableId="1325619410">
    <w:abstractNumId w:val="6"/>
  </w:num>
  <w:num w:numId="12" w16cid:durableId="948438090">
    <w:abstractNumId w:val="1"/>
  </w:num>
  <w:num w:numId="13" w16cid:durableId="1124234183">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E1F"/>
    <w:rsid w:val="00000197"/>
    <w:rsid w:val="00010B9A"/>
    <w:rsid w:val="0001209F"/>
    <w:rsid w:val="00021D00"/>
    <w:rsid w:val="000316F0"/>
    <w:rsid w:val="00032A9D"/>
    <w:rsid w:val="0003375E"/>
    <w:rsid w:val="00041DDC"/>
    <w:rsid w:val="00043E9F"/>
    <w:rsid w:val="00044099"/>
    <w:rsid w:val="00045A82"/>
    <w:rsid w:val="0005584A"/>
    <w:rsid w:val="00055DB3"/>
    <w:rsid w:val="00063F97"/>
    <w:rsid w:val="00065971"/>
    <w:rsid w:val="00065BA6"/>
    <w:rsid w:val="00065F77"/>
    <w:rsid w:val="00067419"/>
    <w:rsid w:val="00081F58"/>
    <w:rsid w:val="00086114"/>
    <w:rsid w:val="00087234"/>
    <w:rsid w:val="000A1B63"/>
    <w:rsid w:val="000A7B4A"/>
    <w:rsid w:val="000B3CC5"/>
    <w:rsid w:val="000B6BE0"/>
    <w:rsid w:val="000C19CD"/>
    <w:rsid w:val="000C6F99"/>
    <w:rsid w:val="000D19A3"/>
    <w:rsid w:val="000E626A"/>
    <w:rsid w:val="000E7483"/>
    <w:rsid w:val="000F22B9"/>
    <w:rsid w:val="000F381C"/>
    <w:rsid w:val="0010020A"/>
    <w:rsid w:val="0010591C"/>
    <w:rsid w:val="00111811"/>
    <w:rsid w:val="00114120"/>
    <w:rsid w:val="00117BE1"/>
    <w:rsid w:val="00117EF1"/>
    <w:rsid w:val="00127F07"/>
    <w:rsid w:val="0015167D"/>
    <w:rsid w:val="00152A26"/>
    <w:rsid w:val="001764CE"/>
    <w:rsid w:val="00183417"/>
    <w:rsid w:val="001B0920"/>
    <w:rsid w:val="001B1A2B"/>
    <w:rsid w:val="001B319A"/>
    <w:rsid w:val="001B6D72"/>
    <w:rsid w:val="001C118E"/>
    <w:rsid w:val="001C454D"/>
    <w:rsid w:val="001D4577"/>
    <w:rsid w:val="001D72BA"/>
    <w:rsid w:val="001E20F1"/>
    <w:rsid w:val="001F2420"/>
    <w:rsid w:val="001F6EEB"/>
    <w:rsid w:val="00201E3F"/>
    <w:rsid w:val="00214BCC"/>
    <w:rsid w:val="002314FA"/>
    <w:rsid w:val="00235527"/>
    <w:rsid w:val="00245F4C"/>
    <w:rsid w:val="00260526"/>
    <w:rsid w:val="00266090"/>
    <w:rsid w:val="00272729"/>
    <w:rsid w:val="002770F3"/>
    <w:rsid w:val="00283059"/>
    <w:rsid w:val="00283BCC"/>
    <w:rsid w:val="00293DE1"/>
    <w:rsid w:val="002951BD"/>
    <w:rsid w:val="00297655"/>
    <w:rsid w:val="00297E2A"/>
    <w:rsid w:val="002B6893"/>
    <w:rsid w:val="002C114B"/>
    <w:rsid w:val="002C415D"/>
    <w:rsid w:val="002C6634"/>
    <w:rsid w:val="002D7D46"/>
    <w:rsid w:val="002E17D5"/>
    <w:rsid w:val="002F038B"/>
    <w:rsid w:val="00310160"/>
    <w:rsid w:val="0031563E"/>
    <w:rsid w:val="00322C3D"/>
    <w:rsid w:val="00322D0C"/>
    <w:rsid w:val="003341DB"/>
    <w:rsid w:val="00336C6B"/>
    <w:rsid w:val="0034172E"/>
    <w:rsid w:val="003655A1"/>
    <w:rsid w:val="00370306"/>
    <w:rsid w:val="0037071E"/>
    <w:rsid w:val="00393687"/>
    <w:rsid w:val="003A5ED0"/>
    <w:rsid w:val="003E018B"/>
    <w:rsid w:val="003E32B9"/>
    <w:rsid w:val="003F1870"/>
    <w:rsid w:val="004005E9"/>
    <w:rsid w:val="00407333"/>
    <w:rsid w:val="0040782E"/>
    <w:rsid w:val="004202D8"/>
    <w:rsid w:val="004206A2"/>
    <w:rsid w:val="0043305F"/>
    <w:rsid w:val="004332CD"/>
    <w:rsid w:val="0043666E"/>
    <w:rsid w:val="00436B0F"/>
    <w:rsid w:val="00436B90"/>
    <w:rsid w:val="0044705E"/>
    <w:rsid w:val="00447E40"/>
    <w:rsid w:val="00454074"/>
    <w:rsid w:val="00471FB1"/>
    <w:rsid w:val="0047309D"/>
    <w:rsid w:val="00481C47"/>
    <w:rsid w:val="00485636"/>
    <w:rsid w:val="00487251"/>
    <w:rsid w:val="0049657D"/>
    <w:rsid w:val="004A5735"/>
    <w:rsid w:val="004C58AF"/>
    <w:rsid w:val="004C6BBA"/>
    <w:rsid w:val="004D08EE"/>
    <w:rsid w:val="004D5266"/>
    <w:rsid w:val="004F65EA"/>
    <w:rsid w:val="00505421"/>
    <w:rsid w:val="0052224B"/>
    <w:rsid w:val="00530B24"/>
    <w:rsid w:val="005328B0"/>
    <w:rsid w:val="00532A89"/>
    <w:rsid w:val="00533A0B"/>
    <w:rsid w:val="00535636"/>
    <w:rsid w:val="0054054F"/>
    <w:rsid w:val="00542760"/>
    <w:rsid w:val="00542CE3"/>
    <w:rsid w:val="00543BC3"/>
    <w:rsid w:val="00545179"/>
    <w:rsid w:val="00552D07"/>
    <w:rsid w:val="0055483E"/>
    <w:rsid w:val="0055647F"/>
    <w:rsid w:val="00566E01"/>
    <w:rsid w:val="00571E4B"/>
    <w:rsid w:val="00574085"/>
    <w:rsid w:val="005926D0"/>
    <w:rsid w:val="00595E66"/>
    <w:rsid w:val="005A2524"/>
    <w:rsid w:val="005B27EF"/>
    <w:rsid w:val="005C0FD0"/>
    <w:rsid w:val="005C481E"/>
    <w:rsid w:val="005E101C"/>
    <w:rsid w:val="005E5F85"/>
    <w:rsid w:val="005E6192"/>
    <w:rsid w:val="005E6B56"/>
    <w:rsid w:val="00615583"/>
    <w:rsid w:val="00640350"/>
    <w:rsid w:val="00645760"/>
    <w:rsid w:val="00656974"/>
    <w:rsid w:val="00661DAB"/>
    <w:rsid w:val="006632C5"/>
    <w:rsid w:val="00663BE6"/>
    <w:rsid w:val="00663DBE"/>
    <w:rsid w:val="00665C35"/>
    <w:rsid w:val="0067678D"/>
    <w:rsid w:val="00682802"/>
    <w:rsid w:val="006861D1"/>
    <w:rsid w:val="006902A9"/>
    <w:rsid w:val="006966D0"/>
    <w:rsid w:val="006D3C5D"/>
    <w:rsid w:val="006E132F"/>
    <w:rsid w:val="006E2CE8"/>
    <w:rsid w:val="006E4DA8"/>
    <w:rsid w:val="007010E6"/>
    <w:rsid w:val="00706956"/>
    <w:rsid w:val="007118D3"/>
    <w:rsid w:val="00712968"/>
    <w:rsid w:val="007211A1"/>
    <w:rsid w:val="00723D89"/>
    <w:rsid w:val="00742484"/>
    <w:rsid w:val="00743D81"/>
    <w:rsid w:val="00744762"/>
    <w:rsid w:val="0074498A"/>
    <w:rsid w:val="007476C9"/>
    <w:rsid w:val="00753A51"/>
    <w:rsid w:val="00755754"/>
    <w:rsid w:val="00762344"/>
    <w:rsid w:val="007700A7"/>
    <w:rsid w:val="007724F1"/>
    <w:rsid w:val="00772BC0"/>
    <w:rsid w:val="007748A7"/>
    <w:rsid w:val="0078459A"/>
    <w:rsid w:val="007877BF"/>
    <w:rsid w:val="007B0C2C"/>
    <w:rsid w:val="007B697D"/>
    <w:rsid w:val="007C1A38"/>
    <w:rsid w:val="007C77DF"/>
    <w:rsid w:val="007D0A71"/>
    <w:rsid w:val="007D2CDF"/>
    <w:rsid w:val="007D546C"/>
    <w:rsid w:val="007E5F3D"/>
    <w:rsid w:val="007F09F5"/>
    <w:rsid w:val="007F30AE"/>
    <w:rsid w:val="007F3B03"/>
    <w:rsid w:val="00807F84"/>
    <w:rsid w:val="0081740D"/>
    <w:rsid w:val="00823436"/>
    <w:rsid w:val="00834226"/>
    <w:rsid w:val="00845028"/>
    <w:rsid w:val="00845304"/>
    <w:rsid w:val="008468C8"/>
    <w:rsid w:val="00851A5E"/>
    <w:rsid w:val="00853773"/>
    <w:rsid w:val="00853E81"/>
    <w:rsid w:val="00864A88"/>
    <w:rsid w:val="00887567"/>
    <w:rsid w:val="00891718"/>
    <w:rsid w:val="008A0F0D"/>
    <w:rsid w:val="008A464B"/>
    <w:rsid w:val="008B2374"/>
    <w:rsid w:val="008B36DF"/>
    <w:rsid w:val="008B3709"/>
    <w:rsid w:val="008C40C0"/>
    <w:rsid w:val="008C619E"/>
    <w:rsid w:val="008D55CF"/>
    <w:rsid w:val="008D581E"/>
    <w:rsid w:val="008E05FB"/>
    <w:rsid w:val="008E13F2"/>
    <w:rsid w:val="008E53F9"/>
    <w:rsid w:val="00902523"/>
    <w:rsid w:val="0090391B"/>
    <w:rsid w:val="00903FEF"/>
    <w:rsid w:val="00913DF3"/>
    <w:rsid w:val="009142E2"/>
    <w:rsid w:val="009157EE"/>
    <w:rsid w:val="00915B27"/>
    <w:rsid w:val="0091716E"/>
    <w:rsid w:val="00920F4E"/>
    <w:rsid w:val="009211D9"/>
    <w:rsid w:val="00922967"/>
    <w:rsid w:val="009250B0"/>
    <w:rsid w:val="009265A8"/>
    <w:rsid w:val="00932149"/>
    <w:rsid w:val="00934E66"/>
    <w:rsid w:val="009440AB"/>
    <w:rsid w:val="0094475E"/>
    <w:rsid w:val="00955930"/>
    <w:rsid w:val="0095674C"/>
    <w:rsid w:val="00961794"/>
    <w:rsid w:val="00971027"/>
    <w:rsid w:val="009817BF"/>
    <w:rsid w:val="00982FBC"/>
    <w:rsid w:val="009867BF"/>
    <w:rsid w:val="0099022A"/>
    <w:rsid w:val="009A6FD3"/>
    <w:rsid w:val="009B009E"/>
    <w:rsid w:val="009B190E"/>
    <w:rsid w:val="009B3867"/>
    <w:rsid w:val="009B6FDC"/>
    <w:rsid w:val="009D1A69"/>
    <w:rsid w:val="009D480B"/>
    <w:rsid w:val="009D5814"/>
    <w:rsid w:val="009D7A7B"/>
    <w:rsid w:val="009F05C7"/>
    <w:rsid w:val="009F75DD"/>
    <w:rsid w:val="009F76B4"/>
    <w:rsid w:val="00A3107E"/>
    <w:rsid w:val="00A31FB8"/>
    <w:rsid w:val="00A34668"/>
    <w:rsid w:val="00A37257"/>
    <w:rsid w:val="00A41BF0"/>
    <w:rsid w:val="00A43697"/>
    <w:rsid w:val="00A548C1"/>
    <w:rsid w:val="00A56C75"/>
    <w:rsid w:val="00A65F0B"/>
    <w:rsid w:val="00A706B7"/>
    <w:rsid w:val="00A7248C"/>
    <w:rsid w:val="00A850B2"/>
    <w:rsid w:val="00A87F9B"/>
    <w:rsid w:val="00AA4393"/>
    <w:rsid w:val="00AB1CA6"/>
    <w:rsid w:val="00AB1EE3"/>
    <w:rsid w:val="00AB796D"/>
    <w:rsid w:val="00AE0A36"/>
    <w:rsid w:val="00AE282D"/>
    <w:rsid w:val="00AF58E1"/>
    <w:rsid w:val="00B03E24"/>
    <w:rsid w:val="00B0452E"/>
    <w:rsid w:val="00B142C8"/>
    <w:rsid w:val="00B147A7"/>
    <w:rsid w:val="00B206BB"/>
    <w:rsid w:val="00B20D38"/>
    <w:rsid w:val="00B241D2"/>
    <w:rsid w:val="00B33505"/>
    <w:rsid w:val="00B3718F"/>
    <w:rsid w:val="00B40A8E"/>
    <w:rsid w:val="00B44A78"/>
    <w:rsid w:val="00B45D50"/>
    <w:rsid w:val="00B4738A"/>
    <w:rsid w:val="00B612B2"/>
    <w:rsid w:val="00B64C66"/>
    <w:rsid w:val="00B7040B"/>
    <w:rsid w:val="00B95EC5"/>
    <w:rsid w:val="00B96AA1"/>
    <w:rsid w:val="00BA56D2"/>
    <w:rsid w:val="00BA6AC2"/>
    <w:rsid w:val="00BA7DF1"/>
    <w:rsid w:val="00BC422C"/>
    <w:rsid w:val="00BC4CFC"/>
    <w:rsid w:val="00BD773C"/>
    <w:rsid w:val="00BE185C"/>
    <w:rsid w:val="00BF7A15"/>
    <w:rsid w:val="00C20939"/>
    <w:rsid w:val="00C329D7"/>
    <w:rsid w:val="00C33C51"/>
    <w:rsid w:val="00C47CB1"/>
    <w:rsid w:val="00C54920"/>
    <w:rsid w:val="00C90570"/>
    <w:rsid w:val="00CA6441"/>
    <w:rsid w:val="00CB38BF"/>
    <w:rsid w:val="00CB414C"/>
    <w:rsid w:val="00CB712D"/>
    <w:rsid w:val="00CD140D"/>
    <w:rsid w:val="00CD1A2D"/>
    <w:rsid w:val="00D061CB"/>
    <w:rsid w:val="00D14587"/>
    <w:rsid w:val="00D15AE6"/>
    <w:rsid w:val="00D160DD"/>
    <w:rsid w:val="00D174BC"/>
    <w:rsid w:val="00D20E1F"/>
    <w:rsid w:val="00D275C6"/>
    <w:rsid w:val="00D32F88"/>
    <w:rsid w:val="00D405C9"/>
    <w:rsid w:val="00D45D42"/>
    <w:rsid w:val="00D57F4B"/>
    <w:rsid w:val="00D64B85"/>
    <w:rsid w:val="00D64F19"/>
    <w:rsid w:val="00D82BEB"/>
    <w:rsid w:val="00DB1DCD"/>
    <w:rsid w:val="00DE21D2"/>
    <w:rsid w:val="00DF6E59"/>
    <w:rsid w:val="00E015B8"/>
    <w:rsid w:val="00E05F23"/>
    <w:rsid w:val="00E07F0F"/>
    <w:rsid w:val="00E1012A"/>
    <w:rsid w:val="00E12AE5"/>
    <w:rsid w:val="00E15A25"/>
    <w:rsid w:val="00E36E04"/>
    <w:rsid w:val="00E416AC"/>
    <w:rsid w:val="00E41BC2"/>
    <w:rsid w:val="00E52B61"/>
    <w:rsid w:val="00E535CE"/>
    <w:rsid w:val="00E61B66"/>
    <w:rsid w:val="00E658ED"/>
    <w:rsid w:val="00E81328"/>
    <w:rsid w:val="00E94752"/>
    <w:rsid w:val="00EA0498"/>
    <w:rsid w:val="00EA39C0"/>
    <w:rsid w:val="00EA6D3B"/>
    <w:rsid w:val="00EB5164"/>
    <w:rsid w:val="00EB74B8"/>
    <w:rsid w:val="00EC677D"/>
    <w:rsid w:val="00ED6F41"/>
    <w:rsid w:val="00ED6F46"/>
    <w:rsid w:val="00EE16F0"/>
    <w:rsid w:val="00EE431D"/>
    <w:rsid w:val="00EE4EC4"/>
    <w:rsid w:val="00EE55F0"/>
    <w:rsid w:val="00EE5D88"/>
    <w:rsid w:val="00F1003D"/>
    <w:rsid w:val="00F10E20"/>
    <w:rsid w:val="00F17FA1"/>
    <w:rsid w:val="00F352F7"/>
    <w:rsid w:val="00F36A51"/>
    <w:rsid w:val="00F47896"/>
    <w:rsid w:val="00F512A6"/>
    <w:rsid w:val="00F6448B"/>
    <w:rsid w:val="00F664DF"/>
    <w:rsid w:val="00F93513"/>
    <w:rsid w:val="00F94178"/>
    <w:rsid w:val="00FB1CD6"/>
    <w:rsid w:val="00FC2D14"/>
    <w:rsid w:val="00FC770D"/>
    <w:rsid w:val="00FE0237"/>
    <w:rsid w:val="00FE643F"/>
    <w:rsid w:val="00FF2BC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FCB24E"/>
  <w15:docId w15:val="{B0257B6E-BFBE-4E99-839D-9D87F265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682802"/>
    <w:pPr>
      <w:ind w:left="720"/>
      <w:contextualSpacing/>
    </w:pPr>
  </w:style>
  <w:style w:type="paragraph" w:styleId="NormalWeb">
    <w:name w:val="Normal (Web)"/>
    <w:basedOn w:val="Normal"/>
    <w:uiPriority w:val="99"/>
    <w:unhideWhenUsed/>
    <w:rsid w:val="00260526"/>
    <w:pPr>
      <w:spacing w:before="100" w:beforeAutospacing="1" w:after="100" w:afterAutospacing="1"/>
    </w:pPr>
    <w:rPr>
      <w:rFonts w:ascii="Times New Roman" w:hAnsi="Times New Roman"/>
      <w:sz w:val="24"/>
      <w:szCs w:val="24"/>
    </w:rPr>
  </w:style>
  <w:style w:type="character" w:styleId="Mentionnonrsolue">
    <w:name w:val="Unresolved Mention"/>
    <w:basedOn w:val="Policepardfaut"/>
    <w:uiPriority w:val="99"/>
    <w:semiHidden/>
    <w:unhideWhenUsed/>
    <w:rsid w:val="00762344"/>
    <w:rPr>
      <w:color w:val="605E5C"/>
      <w:shd w:val="clear" w:color="auto" w:fill="E1DFDD"/>
    </w:rPr>
  </w:style>
  <w:style w:type="character" w:styleId="Lienhypertextesuivivisit">
    <w:name w:val="FollowedHyperlink"/>
    <w:basedOn w:val="Policepardfaut"/>
    <w:rsid w:val="00D32F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51800">
      <w:bodyDiv w:val="1"/>
      <w:marLeft w:val="0"/>
      <w:marRight w:val="0"/>
      <w:marTop w:val="0"/>
      <w:marBottom w:val="0"/>
      <w:divBdr>
        <w:top w:val="none" w:sz="0" w:space="0" w:color="auto"/>
        <w:left w:val="none" w:sz="0" w:space="0" w:color="auto"/>
        <w:bottom w:val="none" w:sz="0" w:space="0" w:color="auto"/>
        <w:right w:val="none" w:sz="0" w:space="0" w:color="auto"/>
      </w:divBdr>
    </w:div>
    <w:div w:id="296493965">
      <w:bodyDiv w:val="1"/>
      <w:marLeft w:val="0"/>
      <w:marRight w:val="0"/>
      <w:marTop w:val="0"/>
      <w:marBottom w:val="0"/>
      <w:divBdr>
        <w:top w:val="none" w:sz="0" w:space="0" w:color="auto"/>
        <w:left w:val="none" w:sz="0" w:space="0" w:color="auto"/>
        <w:bottom w:val="none" w:sz="0" w:space="0" w:color="auto"/>
        <w:right w:val="none" w:sz="0" w:space="0" w:color="auto"/>
      </w:divBdr>
    </w:div>
    <w:div w:id="568426208">
      <w:bodyDiv w:val="1"/>
      <w:marLeft w:val="0"/>
      <w:marRight w:val="0"/>
      <w:marTop w:val="0"/>
      <w:marBottom w:val="0"/>
      <w:divBdr>
        <w:top w:val="none" w:sz="0" w:space="0" w:color="auto"/>
        <w:left w:val="none" w:sz="0" w:space="0" w:color="auto"/>
        <w:bottom w:val="none" w:sz="0" w:space="0" w:color="auto"/>
        <w:right w:val="none" w:sz="0" w:space="0" w:color="auto"/>
      </w:divBdr>
    </w:div>
    <w:div w:id="613754268">
      <w:bodyDiv w:val="1"/>
      <w:marLeft w:val="0"/>
      <w:marRight w:val="0"/>
      <w:marTop w:val="0"/>
      <w:marBottom w:val="0"/>
      <w:divBdr>
        <w:top w:val="none" w:sz="0" w:space="0" w:color="auto"/>
        <w:left w:val="none" w:sz="0" w:space="0" w:color="auto"/>
        <w:bottom w:val="none" w:sz="0" w:space="0" w:color="auto"/>
        <w:right w:val="none" w:sz="0" w:space="0" w:color="auto"/>
      </w:divBdr>
    </w:div>
    <w:div w:id="751778260">
      <w:bodyDiv w:val="1"/>
      <w:marLeft w:val="0"/>
      <w:marRight w:val="0"/>
      <w:marTop w:val="0"/>
      <w:marBottom w:val="0"/>
      <w:divBdr>
        <w:top w:val="none" w:sz="0" w:space="0" w:color="auto"/>
        <w:left w:val="none" w:sz="0" w:space="0" w:color="auto"/>
        <w:bottom w:val="none" w:sz="0" w:space="0" w:color="auto"/>
        <w:right w:val="none" w:sz="0" w:space="0" w:color="auto"/>
      </w:divBdr>
    </w:div>
    <w:div w:id="758789204">
      <w:bodyDiv w:val="1"/>
      <w:marLeft w:val="0"/>
      <w:marRight w:val="0"/>
      <w:marTop w:val="0"/>
      <w:marBottom w:val="0"/>
      <w:divBdr>
        <w:top w:val="none" w:sz="0" w:space="0" w:color="auto"/>
        <w:left w:val="none" w:sz="0" w:space="0" w:color="auto"/>
        <w:bottom w:val="none" w:sz="0" w:space="0" w:color="auto"/>
        <w:right w:val="none" w:sz="0" w:space="0" w:color="auto"/>
      </w:divBdr>
    </w:div>
    <w:div w:id="821657384">
      <w:bodyDiv w:val="1"/>
      <w:marLeft w:val="0"/>
      <w:marRight w:val="0"/>
      <w:marTop w:val="0"/>
      <w:marBottom w:val="0"/>
      <w:divBdr>
        <w:top w:val="none" w:sz="0" w:space="0" w:color="auto"/>
        <w:left w:val="none" w:sz="0" w:space="0" w:color="auto"/>
        <w:bottom w:val="none" w:sz="0" w:space="0" w:color="auto"/>
        <w:right w:val="none" w:sz="0" w:space="0" w:color="auto"/>
      </w:divBdr>
    </w:div>
    <w:div w:id="913205748">
      <w:bodyDiv w:val="1"/>
      <w:marLeft w:val="0"/>
      <w:marRight w:val="0"/>
      <w:marTop w:val="0"/>
      <w:marBottom w:val="0"/>
      <w:divBdr>
        <w:top w:val="none" w:sz="0" w:space="0" w:color="auto"/>
        <w:left w:val="none" w:sz="0" w:space="0" w:color="auto"/>
        <w:bottom w:val="none" w:sz="0" w:space="0" w:color="auto"/>
        <w:right w:val="none" w:sz="0" w:space="0" w:color="auto"/>
      </w:divBdr>
    </w:div>
    <w:div w:id="1091776708">
      <w:bodyDiv w:val="1"/>
      <w:marLeft w:val="0"/>
      <w:marRight w:val="0"/>
      <w:marTop w:val="0"/>
      <w:marBottom w:val="0"/>
      <w:divBdr>
        <w:top w:val="none" w:sz="0" w:space="0" w:color="auto"/>
        <w:left w:val="none" w:sz="0" w:space="0" w:color="auto"/>
        <w:bottom w:val="none" w:sz="0" w:space="0" w:color="auto"/>
        <w:right w:val="none" w:sz="0" w:space="0" w:color="auto"/>
      </w:divBdr>
    </w:div>
    <w:div w:id="1312248003">
      <w:bodyDiv w:val="1"/>
      <w:marLeft w:val="0"/>
      <w:marRight w:val="0"/>
      <w:marTop w:val="0"/>
      <w:marBottom w:val="0"/>
      <w:divBdr>
        <w:top w:val="none" w:sz="0" w:space="0" w:color="auto"/>
        <w:left w:val="none" w:sz="0" w:space="0" w:color="auto"/>
        <w:bottom w:val="none" w:sz="0" w:space="0" w:color="auto"/>
        <w:right w:val="none" w:sz="0" w:space="0" w:color="auto"/>
      </w:divBdr>
      <w:divsChild>
        <w:div w:id="604581106">
          <w:marLeft w:val="0"/>
          <w:marRight w:val="0"/>
          <w:marTop w:val="0"/>
          <w:marBottom w:val="0"/>
          <w:divBdr>
            <w:top w:val="none" w:sz="0" w:space="0" w:color="auto"/>
            <w:left w:val="none" w:sz="0" w:space="0" w:color="auto"/>
            <w:bottom w:val="none" w:sz="0" w:space="0" w:color="auto"/>
            <w:right w:val="none" w:sz="0" w:space="0" w:color="auto"/>
          </w:divBdr>
          <w:divsChild>
            <w:div w:id="2019036055">
              <w:marLeft w:val="0"/>
              <w:marRight w:val="0"/>
              <w:marTop w:val="0"/>
              <w:marBottom w:val="0"/>
              <w:divBdr>
                <w:top w:val="none" w:sz="0" w:space="0" w:color="auto"/>
                <w:left w:val="none" w:sz="0" w:space="0" w:color="auto"/>
                <w:bottom w:val="none" w:sz="0" w:space="0" w:color="auto"/>
                <w:right w:val="none" w:sz="0" w:space="0" w:color="auto"/>
              </w:divBdr>
              <w:divsChild>
                <w:div w:id="654145934">
                  <w:marLeft w:val="0"/>
                  <w:marRight w:val="0"/>
                  <w:marTop w:val="0"/>
                  <w:marBottom w:val="0"/>
                  <w:divBdr>
                    <w:top w:val="none" w:sz="0" w:space="0" w:color="auto"/>
                    <w:left w:val="none" w:sz="0" w:space="0" w:color="auto"/>
                    <w:bottom w:val="none" w:sz="0" w:space="0" w:color="auto"/>
                    <w:right w:val="none" w:sz="0" w:space="0" w:color="auto"/>
                  </w:divBdr>
                  <w:divsChild>
                    <w:div w:id="1088305570">
                      <w:marLeft w:val="0"/>
                      <w:marRight w:val="0"/>
                      <w:marTop w:val="0"/>
                      <w:marBottom w:val="0"/>
                      <w:divBdr>
                        <w:top w:val="none" w:sz="0" w:space="0" w:color="auto"/>
                        <w:left w:val="none" w:sz="0" w:space="0" w:color="auto"/>
                        <w:bottom w:val="none" w:sz="0" w:space="0" w:color="auto"/>
                        <w:right w:val="none" w:sz="0" w:space="0" w:color="auto"/>
                      </w:divBdr>
                      <w:divsChild>
                        <w:div w:id="1535733713">
                          <w:marLeft w:val="0"/>
                          <w:marRight w:val="0"/>
                          <w:marTop w:val="0"/>
                          <w:marBottom w:val="0"/>
                          <w:divBdr>
                            <w:top w:val="none" w:sz="0" w:space="0" w:color="auto"/>
                            <w:left w:val="none" w:sz="0" w:space="0" w:color="auto"/>
                            <w:bottom w:val="none" w:sz="0" w:space="0" w:color="auto"/>
                            <w:right w:val="none" w:sz="0" w:space="0" w:color="auto"/>
                          </w:divBdr>
                          <w:divsChild>
                            <w:div w:id="16270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347595">
      <w:bodyDiv w:val="1"/>
      <w:marLeft w:val="0"/>
      <w:marRight w:val="0"/>
      <w:marTop w:val="0"/>
      <w:marBottom w:val="0"/>
      <w:divBdr>
        <w:top w:val="none" w:sz="0" w:space="0" w:color="auto"/>
        <w:left w:val="none" w:sz="0" w:space="0" w:color="auto"/>
        <w:bottom w:val="none" w:sz="0" w:space="0" w:color="auto"/>
        <w:right w:val="none" w:sz="0" w:space="0" w:color="auto"/>
      </w:divBdr>
    </w:div>
    <w:div w:id="1380204299">
      <w:bodyDiv w:val="1"/>
      <w:marLeft w:val="0"/>
      <w:marRight w:val="0"/>
      <w:marTop w:val="0"/>
      <w:marBottom w:val="0"/>
      <w:divBdr>
        <w:top w:val="none" w:sz="0" w:space="0" w:color="auto"/>
        <w:left w:val="none" w:sz="0" w:space="0" w:color="auto"/>
        <w:bottom w:val="none" w:sz="0" w:space="0" w:color="auto"/>
        <w:right w:val="none" w:sz="0" w:space="0" w:color="auto"/>
      </w:divBdr>
    </w:div>
    <w:div w:id="1391925752">
      <w:bodyDiv w:val="1"/>
      <w:marLeft w:val="0"/>
      <w:marRight w:val="0"/>
      <w:marTop w:val="0"/>
      <w:marBottom w:val="0"/>
      <w:divBdr>
        <w:top w:val="none" w:sz="0" w:space="0" w:color="auto"/>
        <w:left w:val="none" w:sz="0" w:space="0" w:color="auto"/>
        <w:bottom w:val="none" w:sz="0" w:space="0" w:color="auto"/>
        <w:right w:val="none" w:sz="0" w:space="0" w:color="auto"/>
      </w:divBdr>
    </w:div>
    <w:div w:id="1460490647">
      <w:bodyDiv w:val="1"/>
      <w:marLeft w:val="0"/>
      <w:marRight w:val="0"/>
      <w:marTop w:val="0"/>
      <w:marBottom w:val="0"/>
      <w:divBdr>
        <w:top w:val="none" w:sz="0" w:space="0" w:color="auto"/>
        <w:left w:val="none" w:sz="0" w:space="0" w:color="auto"/>
        <w:bottom w:val="none" w:sz="0" w:space="0" w:color="auto"/>
        <w:right w:val="none" w:sz="0" w:space="0" w:color="auto"/>
      </w:divBdr>
    </w:div>
    <w:div w:id="1470049610">
      <w:bodyDiv w:val="1"/>
      <w:marLeft w:val="0"/>
      <w:marRight w:val="0"/>
      <w:marTop w:val="0"/>
      <w:marBottom w:val="0"/>
      <w:divBdr>
        <w:top w:val="none" w:sz="0" w:space="0" w:color="auto"/>
        <w:left w:val="none" w:sz="0" w:space="0" w:color="auto"/>
        <w:bottom w:val="none" w:sz="0" w:space="0" w:color="auto"/>
        <w:right w:val="none" w:sz="0" w:space="0" w:color="auto"/>
      </w:divBdr>
    </w:div>
    <w:div w:id="1510679669">
      <w:bodyDiv w:val="1"/>
      <w:marLeft w:val="0"/>
      <w:marRight w:val="0"/>
      <w:marTop w:val="0"/>
      <w:marBottom w:val="0"/>
      <w:divBdr>
        <w:top w:val="none" w:sz="0" w:space="0" w:color="auto"/>
        <w:left w:val="none" w:sz="0" w:space="0" w:color="auto"/>
        <w:bottom w:val="none" w:sz="0" w:space="0" w:color="auto"/>
        <w:right w:val="none" w:sz="0" w:space="0" w:color="auto"/>
      </w:divBdr>
    </w:div>
    <w:div w:id="1587765235">
      <w:bodyDiv w:val="1"/>
      <w:marLeft w:val="0"/>
      <w:marRight w:val="0"/>
      <w:marTop w:val="0"/>
      <w:marBottom w:val="0"/>
      <w:divBdr>
        <w:top w:val="none" w:sz="0" w:space="0" w:color="auto"/>
        <w:left w:val="none" w:sz="0" w:space="0" w:color="auto"/>
        <w:bottom w:val="none" w:sz="0" w:space="0" w:color="auto"/>
        <w:right w:val="none" w:sz="0" w:space="0" w:color="auto"/>
      </w:divBdr>
    </w:div>
    <w:div w:id="1754550341">
      <w:bodyDiv w:val="1"/>
      <w:marLeft w:val="0"/>
      <w:marRight w:val="0"/>
      <w:marTop w:val="0"/>
      <w:marBottom w:val="0"/>
      <w:divBdr>
        <w:top w:val="none" w:sz="0" w:space="0" w:color="auto"/>
        <w:left w:val="none" w:sz="0" w:space="0" w:color="auto"/>
        <w:bottom w:val="none" w:sz="0" w:space="0" w:color="auto"/>
        <w:right w:val="none" w:sz="0" w:space="0" w:color="auto"/>
      </w:divBdr>
    </w:div>
    <w:div w:id="1813986945">
      <w:bodyDiv w:val="1"/>
      <w:marLeft w:val="0"/>
      <w:marRight w:val="0"/>
      <w:marTop w:val="0"/>
      <w:marBottom w:val="0"/>
      <w:divBdr>
        <w:top w:val="none" w:sz="0" w:space="0" w:color="auto"/>
        <w:left w:val="none" w:sz="0" w:space="0" w:color="auto"/>
        <w:bottom w:val="none" w:sz="0" w:space="0" w:color="auto"/>
        <w:right w:val="none" w:sz="0" w:space="0" w:color="auto"/>
      </w:divBdr>
    </w:div>
    <w:div w:id="2017532749">
      <w:bodyDiv w:val="1"/>
      <w:marLeft w:val="0"/>
      <w:marRight w:val="0"/>
      <w:marTop w:val="0"/>
      <w:marBottom w:val="0"/>
      <w:divBdr>
        <w:top w:val="none" w:sz="0" w:space="0" w:color="auto"/>
        <w:left w:val="none" w:sz="0" w:space="0" w:color="auto"/>
        <w:bottom w:val="none" w:sz="0" w:space="0" w:color="auto"/>
        <w:right w:val="none" w:sz="0" w:space="0" w:color="auto"/>
      </w:divBdr>
    </w:div>
    <w:div w:id="201819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design/8BIWXqpve5LYrellf5aUNK/Personas_ShootMeUp?m=auto&amp;t=L33tHLT6st1pxWDh-6" TargetMode="External"/><Relationship Id="rId18" Type="http://schemas.openxmlformats.org/officeDocument/2006/relationships/hyperlink" Target="https://www.figma.com/design/6LDRpce4gYfpBz2qYZNpz2/Maquette_BF_ShootMeUp_GHE?m=auto&amp;t=TLMkRIyurZQH7xQH-6" TargetMode="External"/><Relationship Id="rId26" Type="http://schemas.openxmlformats.org/officeDocument/2006/relationships/image" Target="media/image12.png"/><Relationship Id="rId39" Type="http://schemas.openxmlformats.org/officeDocument/2006/relationships/hyperlink" Target="https://eduvaud.sharepoint.com/:b:/r/sites/ETML_INF-GRP2D-24-25_Teams/Documents%20partages/I322-ACD/Shoot%20Me%20Up-CdC-UXV2.pdf?csf=1&amp;web=1&amp;e=hHQy7Z" TargetMode="External"/><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hyperlink" Target="https://www.asciiart.eu/text-to-ascii-art"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olor.adobe.com/fr/create/color-wheel"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chatgpt.com/"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figma.com/design/jPtpMTWzZQp1H6mu5BGt3q/Maquette_FonctAjout%C3%A9es_GHE?node-id=0-1&amp;t=FQE3jtBolQG5199n-1"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collectif.greenit.fr/ecoconception-web/115-bonnes-pratiques-eco-conception_web.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GHerreraE/SHOOT-ME-UP-GONZALOHERRERA/tree/main/P_UX%20(Mme.%20Curchord)" TargetMode="External"/><Relationship Id="rId17" Type="http://schemas.openxmlformats.org/officeDocument/2006/relationships/image" Target="media/image5.png"/><Relationship Id="rId25" Type="http://schemas.openxmlformats.org/officeDocument/2006/relationships/hyperlink" Target="https://www.figma.com/design/8zsOk8YzkmVsLJP5vLjhzi/Maquette_HF_ShootMeUp_GHE?m=auto&amp;t=OTbOOt3kT1Nzcqv3-6" TargetMode="External"/><Relationship Id="rId33" Type="http://schemas.openxmlformats.org/officeDocument/2006/relationships/image" Target="media/image18.png"/><Relationship Id="rId38" Type="http://schemas.openxmlformats.org/officeDocument/2006/relationships/hyperlink" Target="https://eduvaud.sharepoint.com/:f:/r/sites/ETML_INF-GRP2D-24-25_Teams/Documents%20partages/I322-ACD/Theorie?csf=1&amp;web=1&amp;e=7hChne" TargetMode="External"/><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color.adobe.com/fr/create/color-whee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y78dal\Documents\GitHub\SHOOT-ME-UP-GONZALOHERRERA\Rapport_ShootMeUp_GH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4" ma:contentTypeDescription="Crée un document." ma:contentTypeScope="" ma:versionID="41827e22f0a2406195029f3799eac37d">
  <xsd:schema xmlns:xsd="http://www.w3.org/2001/XMLSchema" xmlns:xs="http://www.w3.org/2001/XMLSchema" xmlns:p="http://schemas.microsoft.com/office/2006/metadata/properties" xmlns:ns2="bf2f2df3-a963-4452-b0e7-67dabc627c35" xmlns:ns3="f7d9f5a6-831d-4621-8c77-cbcaf993e406" targetNamespace="http://schemas.microsoft.com/office/2006/metadata/properties" ma:root="true" ma:fieldsID="b5448764cb5439448d1ea8eff3aff90d" ns2:_="" ns3:_="">
    <xsd:import namespace="bf2f2df3-a963-4452-b0e7-67dabc627c35"/>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TaxCatchAll" ma:index="17"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2.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3.xml><?xml version="1.0" encoding="utf-8"?>
<ds:datastoreItem xmlns:ds="http://schemas.openxmlformats.org/officeDocument/2006/customXml" ds:itemID="{81FE595B-3A92-4484-A585-A4037F0DA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f2f2df3-a963-4452-b0e7-67dabc627c35"/>
    <ds:schemaRef ds:uri="f7d9f5a6-831d-4621-8c77-cbcaf993e406"/>
  </ds:schemaRefs>
</ds:datastoreItem>
</file>

<file path=docProps/app.xml><?xml version="1.0" encoding="utf-8"?>
<Properties xmlns="http://schemas.openxmlformats.org/officeDocument/2006/extended-properties" xmlns:vt="http://schemas.openxmlformats.org/officeDocument/2006/docPropsVTypes">
  <Template>Rapport_ShootMeUp_GHE.dotx</Template>
  <TotalTime>1193</TotalTime>
  <Pages>1</Pages>
  <Words>3119</Words>
  <Characters>17155</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20234</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Gonzalo Javier Herrera Egoavil</dc:creator>
  <cp:lastModifiedBy>Gonzalo Javier Herrera Egoavil</cp:lastModifiedBy>
  <cp:revision>144</cp:revision>
  <cp:lastPrinted>2024-10-28T13:07:00Z</cp:lastPrinted>
  <dcterms:created xsi:type="dcterms:W3CDTF">2024-09-25T07:11:00Z</dcterms:created>
  <dcterms:modified xsi:type="dcterms:W3CDTF">2024-10-30T10:19:00Z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