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650DA" w14:textId="77777777" w:rsidR="007F30AE" w:rsidRPr="00AB3DD8" w:rsidRDefault="00D20E1F" w:rsidP="000E7483">
      <w:pPr>
        <w:pStyle w:val="Titre"/>
        <w:rPr>
          <w:rStyle w:val="lev"/>
          <w:color w:val="auto"/>
          <w:lang w:val="en-US"/>
        </w:rPr>
      </w:pPr>
      <w:r w:rsidRPr="00AB3DD8">
        <w:rPr>
          <w:rStyle w:val="lev"/>
          <w:color w:val="auto"/>
          <w:lang w:val="en-US"/>
        </w:rPr>
        <w:t>Shoot Me Up</w:t>
      </w:r>
    </w:p>
    <w:p w14:paraId="1038854D" w14:textId="77777777" w:rsidR="00D20E1F" w:rsidRPr="00AB3DD8" w:rsidRDefault="00D20E1F" w:rsidP="00D275C6">
      <w:pPr>
        <w:spacing w:before="2400"/>
        <w:jc w:val="center"/>
        <w:rPr>
          <w:rFonts w:cs="Arial"/>
          <w:sz w:val="22"/>
          <w:szCs w:val="22"/>
          <w:lang w:val="en-US"/>
        </w:rPr>
      </w:pPr>
      <w:r w:rsidRPr="00682802">
        <w:rPr>
          <w:rFonts w:cs="Arial"/>
          <w:noProof/>
          <w:sz w:val="22"/>
          <w:szCs w:val="22"/>
        </w:rPr>
        <w:drawing>
          <wp:anchor distT="0" distB="0" distL="114300" distR="114300" simplePos="0" relativeHeight="251658752" behindDoc="0" locked="0" layoutInCell="1" allowOverlap="1" wp14:anchorId="360C0A53" wp14:editId="06F4CFBF">
            <wp:simplePos x="0" y="0"/>
            <wp:positionH relativeFrom="column">
              <wp:posOffset>805180</wp:posOffset>
            </wp:positionH>
            <wp:positionV relativeFrom="paragraph">
              <wp:posOffset>668228</wp:posOffset>
            </wp:positionV>
            <wp:extent cx="4145803" cy="2356297"/>
            <wp:effectExtent l="0" t="0" r="7620" b="6350"/>
            <wp:wrapThrough wrapText="bothSides">
              <wp:wrapPolygon edited="0">
                <wp:start x="0" y="0"/>
                <wp:lineTo x="0" y="21484"/>
                <wp:lineTo x="21540" y="21484"/>
                <wp:lineTo x="21540"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45803" cy="2356297"/>
                    </a:xfrm>
                    <a:prstGeom prst="rect">
                      <a:avLst/>
                    </a:prstGeom>
                  </pic:spPr>
                </pic:pic>
              </a:graphicData>
            </a:graphic>
            <wp14:sizeRelH relativeFrom="page">
              <wp14:pctWidth>0</wp14:pctWidth>
            </wp14:sizeRelH>
            <wp14:sizeRelV relativeFrom="page">
              <wp14:pctHeight>0</wp14:pctHeight>
            </wp14:sizeRelV>
          </wp:anchor>
        </w:drawing>
      </w:r>
    </w:p>
    <w:p w14:paraId="635EA719" w14:textId="77777777" w:rsidR="001B1A2B" w:rsidRPr="00AB3DD8" w:rsidRDefault="001B1A2B" w:rsidP="00682802">
      <w:pPr>
        <w:spacing w:before="2000" w:line="360" w:lineRule="auto"/>
        <w:rPr>
          <w:rFonts w:cs="Arial"/>
          <w:sz w:val="22"/>
          <w:szCs w:val="22"/>
          <w:lang w:val="en-US"/>
        </w:rPr>
      </w:pPr>
    </w:p>
    <w:p w14:paraId="413D58E7" w14:textId="77777777" w:rsidR="00682802" w:rsidRPr="0072581E" w:rsidRDefault="001B1A2B" w:rsidP="00682802">
      <w:pPr>
        <w:spacing w:before="2000" w:line="360" w:lineRule="auto"/>
        <w:rPr>
          <w:lang w:val="es-PE"/>
        </w:rPr>
      </w:pPr>
      <w:r w:rsidRPr="0072581E">
        <w:rPr>
          <w:b/>
          <w:bCs/>
          <w:lang w:val="es-PE"/>
        </w:rPr>
        <w:t>Elève :</w:t>
      </w:r>
      <w:r w:rsidR="00864A88" w:rsidRPr="0072581E">
        <w:rPr>
          <w:lang w:val="es-PE"/>
        </w:rPr>
        <w:t xml:space="preserve"> Go</w:t>
      </w:r>
      <w:r w:rsidR="00D20E1F" w:rsidRPr="0072581E">
        <w:rPr>
          <w:lang w:val="es-PE"/>
        </w:rPr>
        <w:t>nzaloJavier Herrera Egoavil</w:t>
      </w:r>
    </w:p>
    <w:p w14:paraId="69886231" w14:textId="77777777" w:rsidR="00682802" w:rsidRPr="0072581E" w:rsidRDefault="00682802" w:rsidP="00682802">
      <w:pPr>
        <w:spacing w:line="360" w:lineRule="auto"/>
        <w:rPr>
          <w:lang w:val="es-PE"/>
        </w:rPr>
      </w:pPr>
      <w:r w:rsidRPr="0072581E">
        <w:rPr>
          <w:b/>
          <w:bCs/>
          <w:lang w:val="es-PE"/>
        </w:rPr>
        <w:t>Cla</w:t>
      </w:r>
      <w:r w:rsidR="001B1A2B" w:rsidRPr="0072581E">
        <w:rPr>
          <w:b/>
          <w:bCs/>
          <w:lang w:val="es-PE"/>
        </w:rPr>
        <w:t>s</w:t>
      </w:r>
      <w:r w:rsidRPr="0072581E">
        <w:rPr>
          <w:b/>
          <w:bCs/>
          <w:lang w:val="es-PE"/>
        </w:rPr>
        <w:t>se :</w:t>
      </w:r>
      <w:r w:rsidRPr="0072581E">
        <w:rPr>
          <w:lang w:val="es-PE"/>
        </w:rPr>
        <w:t xml:space="preserve"> </w:t>
      </w:r>
      <w:r w:rsidR="00D20E1F" w:rsidRPr="0072581E">
        <w:rPr>
          <w:lang w:val="es-PE"/>
        </w:rPr>
        <w:t>CID2B</w:t>
      </w:r>
    </w:p>
    <w:p w14:paraId="302BEE8F" w14:textId="77777777" w:rsidR="00682802" w:rsidRPr="00682802" w:rsidRDefault="00682802" w:rsidP="00682802">
      <w:pPr>
        <w:spacing w:line="360" w:lineRule="auto"/>
      </w:pPr>
      <w:r w:rsidRPr="00682802">
        <w:rPr>
          <w:b/>
          <w:bCs/>
        </w:rPr>
        <w:t>Lieu :</w:t>
      </w:r>
      <w:r>
        <w:t xml:space="preserve"> </w:t>
      </w:r>
      <w:r w:rsidR="00D20E1F" w:rsidRPr="00682802">
        <w:t>Vennes</w:t>
      </w:r>
    </w:p>
    <w:p w14:paraId="206BA7FD" w14:textId="77777777" w:rsidR="007F30AE" w:rsidRPr="00682802" w:rsidRDefault="00682802" w:rsidP="00682802">
      <w:pPr>
        <w:spacing w:line="360" w:lineRule="auto"/>
      </w:pPr>
      <w:r w:rsidRPr="00682802">
        <w:rPr>
          <w:b/>
          <w:bCs/>
        </w:rPr>
        <w:t>Périodes :</w:t>
      </w:r>
      <w:r>
        <w:t xml:space="preserve"> </w:t>
      </w:r>
      <w:r w:rsidRPr="00682802">
        <w:t>80</w:t>
      </w:r>
      <w:r>
        <w:t>p (24p + 24p + 32p)</w:t>
      </w:r>
    </w:p>
    <w:p w14:paraId="5D1845B0" w14:textId="77777777" w:rsidR="007F30AE" w:rsidRPr="00682802" w:rsidRDefault="00682802" w:rsidP="00682802">
      <w:pPr>
        <w:spacing w:line="360" w:lineRule="auto"/>
        <w:rPr>
          <w:b/>
          <w:bCs/>
        </w:rPr>
      </w:pPr>
      <w:r w:rsidRPr="00682802">
        <w:rPr>
          <w:b/>
          <w:bCs/>
        </w:rPr>
        <w:t>Chefs du projet :</w:t>
      </w:r>
    </w:p>
    <w:p w14:paraId="0736544C" w14:textId="77777777" w:rsidR="00682802" w:rsidRPr="00682802" w:rsidRDefault="00682802">
      <w:pPr>
        <w:pStyle w:val="Paragraphedeliste"/>
        <w:numPr>
          <w:ilvl w:val="0"/>
          <w:numId w:val="5"/>
        </w:numPr>
        <w:spacing w:line="360" w:lineRule="auto"/>
      </w:pPr>
      <w:r w:rsidRPr="00682802">
        <w:t xml:space="preserve">M. Antoine </w:t>
      </w:r>
      <w:proofErr w:type="spellStart"/>
      <w:r w:rsidRPr="00682802">
        <w:t>Mveng</w:t>
      </w:r>
      <w:proofErr w:type="spellEnd"/>
    </w:p>
    <w:p w14:paraId="4A4C958A" w14:textId="77777777" w:rsidR="00682802" w:rsidRPr="00682802" w:rsidRDefault="00682802">
      <w:pPr>
        <w:pStyle w:val="Paragraphedeliste"/>
        <w:numPr>
          <w:ilvl w:val="0"/>
          <w:numId w:val="5"/>
        </w:numPr>
        <w:spacing w:line="360" w:lineRule="auto"/>
      </w:pPr>
      <w:r w:rsidRPr="00682802">
        <w:t xml:space="preserve">M. Jonathan </w:t>
      </w:r>
      <w:proofErr w:type="spellStart"/>
      <w:r w:rsidRPr="00682802">
        <w:t>Melly</w:t>
      </w:r>
      <w:proofErr w:type="spellEnd"/>
    </w:p>
    <w:p w14:paraId="7711B63B" w14:textId="77777777" w:rsidR="00682802" w:rsidRDefault="00682802">
      <w:pPr>
        <w:pStyle w:val="Paragraphedeliste"/>
        <w:numPr>
          <w:ilvl w:val="0"/>
          <w:numId w:val="5"/>
        </w:numPr>
        <w:spacing w:line="360" w:lineRule="auto"/>
      </w:pPr>
      <w:r w:rsidRPr="00682802">
        <w:t>Mme. Aurélie Curchod</w:t>
      </w:r>
    </w:p>
    <w:p w14:paraId="7D88F33C" w14:textId="77777777" w:rsidR="00081F58" w:rsidRPr="00682802" w:rsidRDefault="00081F58" w:rsidP="00081F58">
      <w:pPr>
        <w:spacing w:line="360" w:lineRule="auto"/>
      </w:pPr>
      <w:r w:rsidRPr="00081F58">
        <w:rPr>
          <w:b/>
          <w:bCs/>
        </w:rPr>
        <w:t>Année</w:t>
      </w:r>
      <w:r>
        <w:t> : 2024 - 2025</w:t>
      </w:r>
    </w:p>
    <w:p w14:paraId="09E8441B" w14:textId="77777777" w:rsidR="007F30AE" w:rsidRPr="00081F58" w:rsidRDefault="007F30AE" w:rsidP="001764CE">
      <w:pPr>
        <w:pStyle w:val="Titre"/>
        <w:rPr>
          <w:color w:val="000000" w:themeColor="text1"/>
        </w:rPr>
      </w:pPr>
      <w:r w:rsidRPr="00682802">
        <w:br w:type="page"/>
      </w:r>
      <w:r w:rsidRPr="00081F58">
        <w:rPr>
          <w:color w:val="000000" w:themeColor="text1"/>
        </w:rPr>
        <w:lastRenderedPageBreak/>
        <w:t>Table des matières</w:t>
      </w:r>
    </w:p>
    <w:p w14:paraId="23CC43F7" w14:textId="157B2046" w:rsidR="00F57372"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sidRPr="00682802">
        <w:rPr>
          <w:rFonts w:cs="Arial"/>
          <w:i/>
          <w:iCs/>
          <w:caps w:val="0"/>
          <w:sz w:val="22"/>
          <w:szCs w:val="22"/>
        </w:rPr>
        <w:fldChar w:fldCharType="begin"/>
      </w:r>
      <w:r w:rsidR="008E53F9" w:rsidRPr="00682802">
        <w:rPr>
          <w:rFonts w:cs="Arial"/>
          <w:i/>
          <w:iCs/>
          <w:caps w:val="0"/>
          <w:sz w:val="22"/>
          <w:szCs w:val="22"/>
        </w:rPr>
        <w:instrText xml:space="preserve"> TOC \o "1-3" \h \z \u </w:instrText>
      </w:r>
      <w:r w:rsidRPr="00682802">
        <w:rPr>
          <w:rFonts w:cs="Arial"/>
          <w:i/>
          <w:iCs/>
          <w:caps w:val="0"/>
          <w:sz w:val="22"/>
          <w:szCs w:val="22"/>
        </w:rPr>
        <w:fldChar w:fldCharType="separate"/>
      </w:r>
      <w:hyperlink w:anchor="_Toc181351430" w:history="1">
        <w:r w:rsidR="00F57372" w:rsidRPr="0089228F">
          <w:rPr>
            <w:rStyle w:val="Lienhypertexte"/>
            <w:noProof/>
          </w:rPr>
          <w:t>1</w:t>
        </w:r>
        <w:r w:rsidR="00F57372">
          <w:rPr>
            <w:rFonts w:eastAsiaTheme="minorEastAsia" w:cstheme="minorBidi"/>
            <w:b w:val="0"/>
            <w:bCs w:val="0"/>
            <w:caps w:val="0"/>
            <w:noProof/>
            <w:kern w:val="2"/>
            <w:sz w:val="22"/>
            <w:szCs w:val="22"/>
            <w14:ligatures w14:val="standardContextual"/>
          </w:rPr>
          <w:tab/>
        </w:r>
        <w:r w:rsidR="00F57372" w:rsidRPr="0089228F">
          <w:rPr>
            <w:rStyle w:val="Lienhypertexte"/>
            <w:noProof/>
          </w:rPr>
          <w:t>INTRODUCTION</w:t>
        </w:r>
        <w:r w:rsidR="00F57372">
          <w:rPr>
            <w:noProof/>
            <w:webHidden/>
          </w:rPr>
          <w:tab/>
        </w:r>
        <w:r w:rsidR="00F57372">
          <w:rPr>
            <w:noProof/>
            <w:webHidden/>
          </w:rPr>
          <w:fldChar w:fldCharType="begin"/>
        </w:r>
        <w:r w:rsidR="00F57372">
          <w:rPr>
            <w:noProof/>
            <w:webHidden/>
          </w:rPr>
          <w:instrText xml:space="preserve"> PAGEREF _Toc181351430 \h </w:instrText>
        </w:r>
        <w:r w:rsidR="00F57372">
          <w:rPr>
            <w:noProof/>
            <w:webHidden/>
          </w:rPr>
        </w:r>
        <w:r w:rsidR="00F57372">
          <w:rPr>
            <w:noProof/>
            <w:webHidden/>
          </w:rPr>
          <w:fldChar w:fldCharType="separate"/>
        </w:r>
        <w:r w:rsidR="006B0E47">
          <w:rPr>
            <w:noProof/>
            <w:webHidden/>
          </w:rPr>
          <w:t>4</w:t>
        </w:r>
        <w:r w:rsidR="00F57372">
          <w:rPr>
            <w:noProof/>
            <w:webHidden/>
          </w:rPr>
          <w:fldChar w:fldCharType="end"/>
        </w:r>
      </w:hyperlink>
    </w:p>
    <w:p w14:paraId="6E580E21" w14:textId="19C174EB" w:rsidR="00F57372"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31" w:history="1">
        <w:r w:rsidR="00F57372" w:rsidRPr="0089228F">
          <w:rPr>
            <w:rStyle w:val="Lienhypertexte"/>
            <w:noProof/>
          </w:rPr>
          <w:t>1.1</w:t>
        </w:r>
        <w:r w:rsidR="00F57372">
          <w:rPr>
            <w:rFonts w:eastAsiaTheme="minorEastAsia" w:cstheme="minorBidi"/>
            <w:smallCaps w:val="0"/>
            <w:noProof/>
            <w:kern w:val="2"/>
            <w:sz w:val="22"/>
            <w:szCs w:val="22"/>
            <w14:ligatures w14:val="standardContextual"/>
          </w:rPr>
          <w:tab/>
        </w:r>
        <w:r w:rsidR="00F57372" w:rsidRPr="0089228F">
          <w:rPr>
            <w:rStyle w:val="Lienhypertexte"/>
            <w:noProof/>
          </w:rPr>
          <w:t>Titre</w:t>
        </w:r>
        <w:r w:rsidR="00F57372">
          <w:rPr>
            <w:noProof/>
            <w:webHidden/>
          </w:rPr>
          <w:tab/>
        </w:r>
        <w:r w:rsidR="00F57372">
          <w:rPr>
            <w:noProof/>
            <w:webHidden/>
          </w:rPr>
          <w:fldChar w:fldCharType="begin"/>
        </w:r>
        <w:r w:rsidR="00F57372">
          <w:rPr>
            <w:noProof/>
            <w:webHidden/>
          </w:rPr>
          <w:instrText xml:space="preserve"> PAGEREF _Toc181351431 \h </w:instrText>
        </w:r>
        <w:r w:rsidR="00F57372">
          <w:rPr>
            <w:noProof/>
            <w:webHidden/>
          </w:rPr>
        </w:r>
        <w:r w:rsidR="00F57372">
          <w:rPr>
            <w:noProof/>
            <w:webHidden/>
          </w:rPr>
          <w:fldChar w:fldCharType="separate"/>
        </w:r>
        <w:r w:rsidR="006B0E47">
          <w:rPr>
            <w:noProof/>
            <w:webHidden/>
          </w:rPr>
          <w:t>4</w:t>
        </w:r>
        <w:r w:rsidR="00F57372">
          <w:rPr>
            <w:noProof/>
            <w:webHidden/>
          </w:rPr>
          <w:fldChar w:fldCharType="end"/>
        </w:r>
      </w:hyperlink>
    </w:p>
    <w:p w14:paraId="4322F90E" w14:textId="331DE6DF" w:rsidR="00F57372"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32" w:history="1">
        <w:r w:rsidR="00F57372" w:rsidRPr="0089228F">
          <w:rPr>
            <w:rStyle w:val="Lienhypertexte"/>
            <w:noProof/>
          </w:rPr>
          <w:t>1.2</w:t>
        </w:r>
        <w:r w:rsidR="00F57372">
          <w:rPr>
            <w:rFonts w:eastAsiaTheme="minorEastAsia" w:cstheme="minorBidi"/>
            <w:smallCaps w:val="0"/>
            <w:noProof/>
            <w:kern w:val="2"/>
            <w:sz w:val="22"/>
            <w:szCs w:val="22"/>
            <w14:ligatures w14:val="standardContextual"/>
          </w:rPr>
          <w:tab/>
        </w:r>
        <w:r w:rsidR="00F57372" w:rsidRPr="0089228F">
          <w:rPr>
            <w:rStyle w:val="Lienhypertexte"/>
            <w:noProof/>
          </w:rPr>
          <w:t>Description</w:t>
        </w:r>
        <w:r w:rsidR="00F57372">
          <w:rPr>
            <w:noProof/>
            <w:webHidden/>
          </w:rPr>
          <w:tab/>
        </w:r>
        <w:r w:rsidR="00F57372">
          <w:rPr>
            <w:noProof/>
            <w:webHidden/>
          </w:rPr>
          <w:fldChar w:fldCharType="begin"/>
        </w:r>
        <w:r w:rsidR="00F57372">
          <w:rPr>
            <w:noProof/>
            <w:webHidden/>
          </w:rPr>
          <w:instrText xml:space="preserve"> PAGEREF _Toc181351432 \h </w:instrText>
        </w:r>
        <w:r w:rsidR="00F57372">
          <w:rPr>
            <w:noProof/>
            <w:webHidden/>
          </w:rPr>
        </w:r>
        <w:r w:rsidR="00F57372">
          <w:rPr>
            <w:noProof/>
            <w:webHidden/>
          </w:rPr>
          <w:fldChar w:fldCharType="separate"/>
        </w:r>
        <w:r w:rsidR="006B0E47">
          <w:rPr>
            <w:noProof/>
            <w:webHidden/>
          </w:rPr>
          <w:t>4</w:t>
        </w:r>
        <w:r w:rsidR="00F57372">
          <w:rPr>
            <w:noProof/>
            <w:webHidden/>
          </w:rPr>
          <w:fldChar w:fldCharType="end"/>
        </w:r>
      </w:hyperlink>
    </w:p>
    <w:p w14:paraId="2FB96BAC" w14:textId="26CC38D8" w:rsidR="00F57372"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33" w:history="1">
        <w:r w:rsidR="00F57372" w:rsidRPr="0089228F">
          <w:rPr>
            <w:rStyle w:val="Lienhypertexte"/>
            <w:noProof/>
          </w:rPr>
          <w:t>1.3</w:t>
        </w:r>
        <w:r w:rsidR="00F57372">
          <w:rPr>
            <w:rFonts w:eastAsiaTheme="minorEastAsia" w:cstheme="minorBidi"/>
            <w:smallCaps w:val="0"/>
            <w:noProof/>
            <w:kern w:val="2"/>
            <w:sz w:val="22"/>
            <w:szCs w:val="22"/>
            <w14:ligatures w14:val="standardContextual"/>
          </w:rPr>
          <w:tab/>
        </w:r>
        <w:r w:rsidR="00F57372" w:rsidRPr="0089228F">
          <w:rPr>
            <w:rStyle w:val="Lienhypertexte"/>
            <w:noProof/>
          </w:rPr>
          <w:t>Matériel et logiciels à disposition</w:t>
        </w:r>
        <w:r w:rsidR="00F57372">
          <w:rPr>
            <w:noProof/>
            <w:webHidden/>
          </w:rPr>
          <w:tab/>
        </w:r>
        <w:r w:rsidR="00F57372">
          <w:rPr>
            <w:noProof/>
            <w:webHidden/>
          </w:rPr>
          <w:fldChar w:fldCharType="begin"/>
        </w:r>
        <w:r w:rsidR="00F57372">
          <w:rPr>
            <w:noProof/>
            <w:webHidden/>
          </w:rPr>
          <w:instrText xml:space="preserve"> PAGEREF _Toc181351433 \h </w:instrText>
        </w:r>
        <w:r w:rsidR="00F57372">
          <w:rPr>
            <w:noProof/>
            <w:webHidden/>
          </w:rPr>
        </w:r>
        <w:r w:rsidR="00F57372">
          <w:rPr>
            <w:noProof/>
            <w:webHidden/>
          </w:rPr>
          <w:fldChar w:fldCharType="separate"/>
        </w:r>
        <w:r w:rsidR="006B0E47">
          <w:rPr>
            <w:noProof/>
            <w:webHidden/>
          </w:rPr>
          <w:t>4</w:t>
        </w:r>
        <w:r w:rsidR="00F57372">
          <w:rPr>
            <w:noProof/>
            <w:webHidden/>
          </w:rPr>
          <w:fldChar w:fldCharType="end"/>
        </w:r>
      </w:hyperlink>
    </w:p>
    <w:p w14:paraId="77647A4D" w14:textId="34101DAD" w:rsidR="00F57372"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34" w:history="1">
        <w:r w:rsidR="00F57372" w:rsidRPr="0089228F">
          <w:rPr>
            <w:rStyle w:val="Lienhypertexte"/>
            <w:noProof/>
          </w:rPr>
          <w:t>1.4</w:t>
        </w:r>
        <w:r w:rsidR="00F57372">
          <w:rPr>
            <w:rFonts w:eastAsiaTheme="minorEastAsia" w:cstheme="minorBidi"/>
            <w:smallCaps w:val="0"/>
            <w:noProof/>
            <w:kern w:val="2"/>
            <w:sz w:val="22"/>
            <w:szCs w:val="22"/>
            <w14:ligatures w14:val="standardContextual"/>
          </w:rPr>
          <w:tab/>
        </w:r>
        <w:r w:rsidR="00F57372" w:rsidRPr="0089228F">
          <w:rPr>
            <w:rStyle w:val="Lienhypertexte"/>
            <w:noProof/>
          </w:rPr>
          <w:t>Prérequis</w:t>
        </w:r>
        <w:r w:rsidR="00F57372">
          <w:rPr>
            <w:noProof/>
            <w:webHidden/>
          </w:rPr>
          <w:tab/>
        </w:r>
        <w:r w:rsidR="00F57372">
          <w:rPr>
            <w:noProof/>
            <w:webHidden/>
          </w:rPr>
          <w:fldChar w:fldCharType="begin"/>
        </w:r>
        <w:r w:rsidR="00F57372">
          <w:rPr>
            <w:noProof/>
            <w:webHidden/>
          </w:rPr>
          <w:instrText xml:space="preserve"> PAGEREF _Toc181351434 \h </w:instrText>
        </w:r>
        <w:r w:rsidR="00F57372">
          <w:rPr>
            <w:noProof/>
            <w:webHidden/>
          </w:rPr>
        </w:r>
        <w:r w:rsidR="00F57372">
          <w:rPr>
            <w:noProof/>
            <w:webHidden/>
          </w:rPr>
          <w:fldChar w:fldCharType="separate"/>
        </w:r>
        <w:r w:rsidR="006B0E47">
          <w:rPr>
            <w:noProof/>
            <w:webHidden/>
          </w:rPr>
          <w:t>4</w:t>
        </w:r>
        <w:r w:rsidR="00F57372">
          <w:rPr>
            <w:noProof/>
            <w:webHidden/>
          </w:rPr>
          <w:fldChar w:fldCharType="end"/>
        </w:r>
      </w:hyperlink>
    </w:p>
    <w:p w14:paraId="64B4CD7D" w14:textId="1F32ECD5" w:rsidR="00F57372"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351435" w:history="1">
        <w:r w:rsidR="00F57372" w:rsidRPr="0089228F">
          <w:rPr>
            <w:rStyle w:val="Lienhypertexte"/>
            <w:noProof/>
          </w:rPr>
          <w:t>2</w:t>
        </w:r>
        <w:r w:rsidR="00F57372">
          <w:rPr>
            <w:rFonts w:eastAsiaTheme="minorEastAsia" w:cstheme="minorBidi"/>
            <w:b w:val="0"/>
            <w:bCs w:val="0"/>
            <w:caps w:val="0"/>
            <w:noProof/>
            <w:kern w:val="2"/>
            <w:sz w:val="22"/>
            <w:szCs w:val="22"/>
            <w14:ligatures w14:val="standardContextual"/>
          </w:rPr>
          <w:tab/>
        </w:r>
        <w:r w:rsidR="00F57372" w:rsidRPr="0089228F">
          <w:rPr>
            <w:rStyle w:val="Lienhypertexte"/>
            <w:noProof/>
          </w:rPr>
          <w:t>Planifications</w:t>
        </w:r>
        <w:r w:rsidR="00F57372">
          <w:rPr>
            <w:noProof/>
            <w:webHidden/>
          </w:rPr>
          <w:tab/>
        </w:r>
        <w:r w:rsidR="00F57372">
          <w:rPr>
            <w:noProof/>
            <w:webHidden/>
          </w:rPr>
          <w:fldChar w:fldCharType="begin"/>
        </w:r>
        <w:r w:rsidR="00F57372">
          <w:rPr>
            <w:noProof/>
            <w:webHidden/>
          </w:rPr>
          <w:instrText xml:space="preserve"> PAGEREF _Toc181351435 \h </w:instrText>
        </w:r>
        <w:r w:rsidR="00F57372">
          <w:rPr>
            <w:noProof/>
            <w:webHidden/>
          </w:rPr>
        </w:r>
        <w:r w:rsidR="00F57372">
          <w:rPr>
            <w:noProof/>
            <w:webHidden/>
          </w:rPr>
          <w:fldChar w:fldCharType="separate"/>
        </w:r>
        <w:r w:rsidR="006B0E47">
          <w:rPr>
            <w:noProof/>
            <w:webHidden/>
          </w:rPr>
          <w:t>4</w:t>
        </w:r>
        <w:r w:rsidR="00F57372">
          <w:rPr>
            <w:noProof/>
            <w:webHidden/>
          </w:rPr>
          <w:fldChar w:fldCharType="end"/>
        </w:r>
      </w:hyperlink>
    </w:p>
    <w:p w14:paraId="073C1572" w14:textId="4755DAFA" w:rsidR="00F57372"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351436" w:history="1">
        <w:r w:rsidR="00F57372" w:rsidRPr="0089228F">
          <w:rPr>
            <w:rStyle w:val="Lienhypertexte"/>
            <w:noProof/>
          </w:rPr>
          <w:t>3</w:t>
        </w:r>
        <w:r w:rsidR="00F57372">
          <w:rPr>
            <w:rFonts w:eastAsiaTheme="minorEastAsia" w:cstheme="minorBidi"/>
            <w:b w:val="0"/>
            <w:bCs w:val="0"/>
            <w:caps w:val="0"/>
            <w:noProof/>
            <w:kern w:val="2"/>
            <w:sz w:val="22"/>
            <w:szCs w:val="22"/>
            <w14:ligatures w14:val="standardContextual"/>
          </w:rPr>
          <w:tab/>
        </w:r>
        <w:r w:rsidR="00F57372" w:rsidRPr="0089228F">
          <w:rPr>
            <w:rStyle w:val="Lienhypertexte"/>
            <w:noProof/>
          </w:rPr>
          <w:t>PARTIE UX (LIEN DU DOSSIER UX - GITHUB)</w:t>
        </w:r>
        <w:r w:rsidR="00F57372">
          <w:rPr>
            <w:noProof/>
            <w:webHidden/>
          </w:rPr>
          <w:tab/>
        </w:r>
        <w:r w:rsidR="00F57372">
          <w:rPr>
            <w:noProof/>
            <w:webHidden/>
          </w:rPr>
          <w:fldChar w:fldCharType="begin"/>
        </w:r>
        <w:r w:rsidR="00F57372">
          <w:rPr>
            <w:noProof/>
            <w:webHidden/>
          </w:rPr>
          <w:instrText xml:space="preserve"> PAGEREF _Toc181351436 \h </w:instrText>
        </w:r>
        <w:r w:rsidR="00F57372">
          <w:rPr>
            <w:noProof/>
            <w:webHidden/>
          </w:rPr>
        </w:r>
        <w:r w:rsidR="00F57372">
          <w:rPr>
            <w:noProof/>
            <w:webHidden/>
          </w:rPr>
          <w:fldChar w:fldCharType="separate"/>
        </w:r>
        <w:r w:rsidR="006B0E47">
          <w:rPr>
            <w:noProof/>
            <w:webHidden/>
          </w:rPr>
          <w:t>5</w:t>
        </w:r>
        <w:r w:rsidR="00F57372">
          <w:rPr>
            <w:noProof/>
            <w:webHidden/>
          </w:rPr>
          <w:fldChar w:fldCharType="end"/>
        </w:r>
      </w:hyperlink>
    </w:p>
    <w:p w14:paraId="270F7282" w14:textId="7FB592E8" w:rsidR="00F57372"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37" w:history="1">
        <w:r w:rsidR="00F57372" w:rsidRPr="0089228F">
          <w:rPr>
            <w:rStyle w:val="Lienhypertexte"/>
            <w:noProof/>
          </w:rPr>
          <w:t>3.1</w:t>
        </w:r>
        <w:r w:rsidR="00F57372">
          <w:rPr>
            <w:rFonts w:eastAsiaTheme="minorEastAsia" w:cstheme="minorBidi"/>
            <w:smallCaps w:val="0"/>
            <w:noProof/>
            <w:kern w:val="2"/>
            <w:sz w:val="22"/>
            <w:szCs w:val="22"/>
            <w14:ligatures w14:val="standardContextual"/>
          </w:rPr>
          <w:tab/>
        </w:r>
        <w:r w:rsidR="00F57372" w:rsidRPr="0089228F">
          <w:rPr>
            <w:rStyle w:val="Lienhypertexte"/>
            <w:noProof/>
          </w:rPr>
          <w:t>Personas (Lien pour une meilleure visualisation)</w:t>
        </w:r>
        <w:r w:rsidR="00F57372">
          <w:rPr>
            <w:noProof/>
            <w:webHidden/>
          </w:rPr>
          <w:tab/>
        </w:r>
        <w:r w:rsidR="00F57372">
          <w:rPr>
            <w:noProof/>
            <w:webHidden/>
          </w:rPr>
          <w:fldChar w:fldCharType="begin"/>
        </w:r>
        <w:r w:rsidR="00F57372">
          <w:rPr>
            <w:noProof/>
            <w:webHidden/>
          </w:rPr>
          <w:instrText xml:space="preserve"> PAGEREF _Toc181351437 \h </w:instrText>
        </w:r>
        <w:r w:rsidR="00F57372">
          <w:rPr>
            <w:noProof/>
            <w:webHidden/>
          </w:rPr>
        </w:r>
        <w:r w:rsidR="00F57372">
          <w:rPr>
            <w:noProof/>
            <w:webHidden/>
          </w:rPr>
          <w:fldChar w:fldCharType="separate"/>
        </w:r>
        <w:r w:rsidR="006B0E47">
          <w:rPr>
            <w:noProof/>
            <w:webHidden/>
          </w:rPr>
          <w:t>5</w:t>
        </w:r>
        <w:r w:rsidR="00F57372">
          <w:rPr>
            <w:noProof/>
            <w:webHidden/>
          </w:rPr>
          <w:fldChar w:fldCharType="end"/>
        </w:r>
      </w:hyperlink>
    </w:p>
    <w:p w14:paraId="16A8B2A1" w14:textId="524A4409" w:rsidR="00F57372"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38" w:history="1">
        <w:r w:rsidR="00F57372" w:rsidRPr="0089228F">
          <w:rPr>
            <w:rStyle w:val="Lienhypertexte"/>
            <w:noProof/>
          </w:rPr>
          <w:t>3.1.1</w:t>
        </w:r>
        <w:r w:rsidR="00F57372">
          <w:rPr>
            <w:rFonts w:eastAsiaTheme="minorEastAsia" w:cstheme="minorBidi"/>
            <w:i w:val="0"/>
            <w:iCs w:val="0"/>
            <w:noProof/>
            <w:kern w:val="2"/>
            <w:sz w:val="22"/>
            <w:szCs w:val="22"/>
            <w14:ligatures w14:val="standardContextual"/>
          </w:rPr>
          <w:tab/>
        </w:r>
        <w:r w:rsidR="00F57372" w:rsidRPr="0089228F">
          <w:rPr>
            <w:rStyle w:val="Lienhypertexte"/>
            <w:noProof/>
          </w:rPr>
          <w:t>Persona 1</w:t>
        </w:r>
        <w:r w:rsidR="00F57372">
          <w:rPr>
            <w:noProof/>
            <w:webHidden/>
          </w:rPr>
          <w:tab/>
        </w:r>
        <w:r w:rsidR="00F57372">
          <w:rPr>
            <w:noProof/>
            <w:webHidden/>
          </w:rPr>
          <w:fldChar w:fldCharType="begin"/>
        </w:r>
        <w:r w:rsidR="00F57372">
          <w:rPr>
            <w:noProof/>
            <w:webHidden/>
          </w:rPr>
          <w:instrText xml:space="preserve"> PAGEREF _Toc181351438 \h </w:instrText>
        </w:r>
        <w:r w:rsidR="00F57372">
          <w:rPr>
            <w:noProof/>
            <w:webHidden/>
          </w:rPr>
        </w:r>
        <w:r w:rsidR="00F57372">
          <w:rPr>
            <w:noProof/>
            <w:webHidden/>
          </w:rPr>
          <w:fldChar w:fldCharType="separate"/>
        </w:r>
        <w:r w:rsidR="006B0E47">
          <w:rPr>
            <w:noProof/>
            <w:webHidden/>
          </w:rPr>
          <w:t>5</w:t>
        </w:r>
        <w:r w:rsidR="00F57372">
          <w:rPr>
            <w:noProof/>
            <w:webHidden/>
          </w:rPr>
          <w:fldChar w:fldCharType="end"/>
        </w:r>
      </w:hyperlink>
    </w:p>
    <w:p w14:paraId="60D99650" w14:textId="3862E26E" w:rsidR="00F57372"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39" w:history="1">
        <w:r w:rsidR="00F57372" w:rsidRPr="0089228F">
          <w:rPr>
            <w:rStyle w:val="Lienhypertexte"/>
            <w:noProof/>
          </w:rPr>
          <w:t>3.1.2</w:t>
        </w:r>
        <w:r w:rsidR="00F57372">
          <w:rPr>
            <w:rFonts w:eastAsiaTheme="minorEastAsia" w:cstheme="minorBidi"/>
            <w:i w:val="0"/>
            <w:iCs w:val="0"/>
            <w:noProof/>
            <w:kern w:val="2"/>
            <w:sz w:val="22"/>
            <w:szCs w:val="22"/>
            <w14:ligatures w14:val="standardContextual"/>
          </w:rPr>
          <w:tab/>
        </w:r>
        <w:r w:rsidR="00F57372" w:rsidRPr="0089228F">
          <w:rPr>
            <w:rStyle w:val="Lienhypertexte"/>
            <w:noProof/>
          </w:rPr>
          <w:t>Persona 2</w:t>
        </w:r>
        <w:r w:rsidR="00F57372">
          <w:rPr>
            <w:noProof/>
            <w:webHidden/>
          </w:rPr>
          <w:tab/>
        </w:r>
        <w:r w:rsidR="00F57372">
          <w:rPr>
            <w:noProof/>
            <w:webHidden/>
          </w:rPr>
          <w:fldChar w:fldCharType="begin"/>
        </w:r>
        <w:r w:rsidR="00F57372">
          <w:rPr>
            <w:noProof/>
            <w:webHidden/>
          </w:rPr>
          <w:instrText xml:space="preserve"> PAGEREF _Toc181351439 \h </w:instrText>
        </w:r>
        <w:r w:rsidR="00F57372">
          <w:rPr>
            <w:noProof/>
            <w:webHidden/>
          </w:rPr>
        </w:r>
        <w:r w:rsidR="00F57372">
          <w:rPr>
            <w:noProof/>
            <w:webHidden/>
          </w:rPr>
          <w:fldChar w:fldCharType="separate"/>
        </w:r>
        <w:r w:rsidR="006B0E47">
          <w:rPr>
            <w:noProof/>
            <w:webHidden/>
          </w:rPr>
          <w:t>5</w:t>
        </w:r>
        <w:r w:rsidR="00F57372">
          <w:rPr>
            <w:noProof/>
            <w:webHidden/>
          </w:rPr>
          <w:fldChar w:fldCharType="end"/>
        </w:r>
      </w:hyperlink>
    </w:p>
    <w:p w14:paraId="16687460" w14:textId="3211B29D" w:rsidR="00F57372"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40" w:history="1">
        <w:r w:rsidR="00F57372" w:rsidRPr="0089228F">
          <w:rPr>
            <w:rStyle w:val="Lienhypertexte"/>
            <w:noProof/>
          </w:rPr>
          <w:t>3.2</w:t>
        </w:r>
        <w:r w:rsidR="00F57372">
          <w:rPr>
            <w:rFonts w:eastAsiaTheme="minorEastAsia" w:cstheme="minorBidi"/>
            <w:smallCaps w:val="0"/>
            <w:noProof/>
            <w:kern w:val="2"/>
            <w:sz w:val="22"/>
            <w:szCs w:val="22"/>
            <w14:ligatures w14:val="standardContextual"/>
          </w:rPr>
          <w:tab/>
        </w:r>
        <w:r w:rsidR="00F57372" w:rsidRPr="0089228F">
          <w:rPr>
            <w:rStyle w:val="Lienhypertexte"/>
            <w:noProof/>
          </w:rPr>
          <w:t>Palette graphique</w:t>
        </w:r>
        <w:r w:rsidR="00F57372">
          <w:rPr>
            <w:noProof/>
            <w:webHidden/>
          </w:rPr>
          <w:tab/>
        </w:r>
        <w:r w:rsidR="00F57372">
          <w:rPr>
            <w:noProof/>
            <w:webHidden/>
          </w:rPr>
          <w:fldChar w:fldCharType="begin"/>
        </w:r>
        <w:r w:rsidR="00F57372">
          <w:rPr>
            <w:noProof/>
            <w:webHidden/>
          </w:rPr>
          <w:instrText xml:space="preserve"> PAGEREF _Toc181351440 \h </w:instrText>
        </w:r>
        <w:r w:rsidR="00F57372">
          <w:rPr>
            <w:noProof/>
            <w:webHidden/>
          </w:rPr>
        </w:r>
        <w:r w:rsidR="00F57372">
          <w:rPr>
            <w:noProof/>
            <w:webHidden/>
          </w:rPr>
          <w:fldChar w:fldCharType="separate"/>
        </w:r>
        <w:r w:rsidR="006B0E47">
          <w:rPr>
            <w:noProof/>
            <w:webHidden/>
          </w:rPr>
          <w:t>6</w:t>
        </w:r>
        <w:r w:rsidR="00F57372">
          <w:rPr>
            <w:noProof/>
            <w:webHidden/>
          </w:rPr>
          <w:fldChar w:fldCharType="end"/>
        </w:r>
      </w:hyperlink>
    </w:p>
    <w:p w14:paraId="40453D46" w14:textId="0AEB90F3" w:rsidR="00F57372"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41" w:history="1">
        <w:r w:rsidR="00F57372" w:rsidRPr="0089228F">
          <w:rPr>
            <w:rStyle w:val="Lienhypertexte"/>
            <w:noProof/>
          </w:rPr>
          <w:t>3.2.1</w:t>
        </w:r>
        <w:r w:rsidR="00F57372">
          <w:rPr>
            <w:rFonts w:eastAsiaTheme="minorEastAsia" w:cstheme="minorBidi"/>
            <w:i w:val="0"/>
            <w:iCs w:val="0"/>
            <w:noProof/>
            <w:kern w:val="2"/>
            <w:sz w:val="22"/>
            <w:szCs w:val="22"/>
            <w14:ligatures w14:val="standardContextual"/>
          </w:rPr>
          <w:tab/>
        </w:r>
        <w:r w:rsidR="00F57372" w:rsidRPr="0089228F">
          <w:rPr>
            <w:rStyle w:val="Lienhypertexte"/>
            <w:noProof/>
          </w:rPr>
          <w:t>Description et photo</w:t>
        </w:r>
        <w:r w:rsidR="00F57372">
          <w:rPr>
            <w:noProof/>
            <w:webHidden/>
          </w:rPr>
          <w:tab/>
        </w:r>
        <w:r w:rsidR="00F57372">
          <w:rPr>
            <w:noProof/>
            <w:webHidden/>
          </w:rPr>
          <w:fldChar w:fldCharType="begin"/>
        </w:r>
        <w:r w:rsidR="00F57372">
          <w:rPr>
            <w:noProof/>
            <w:webHidden/>
          </w:rPr>
          <w:instrText xml:space="preserve"> PAGEREF _Toc181351441 \h </w:instrText>
        </w:r>
        <w:r w:rsidR="00F57372">
          <w:rPr>
            <w:noProof/>
            <w:webHidden/>
          </w:rPr>
        </w:r>
        <w:r w:rsidR="00F57372">
          <w:rPr>
            <w:noProof/>
            <w:webHidden/>
          </w:rPr>
          <w:fldChar w:fldCharType="separate"/>
        </w:r>
        <w:r w:rsidR="006B0E47">
          <w:rPr>
            <w:noProof/>
            <w:webHidden/>
          </w:rPr>
          <w:t>6</w:t>
        </w:r>
        <w:r w:rsidR="00F57372">
          <w:rPr>
            <w:noProof/>
            <w:webHidden/>
          </w:rPr>
          <w:fldChar w:fldCharType="end"/>
        </w:r>
      </w:hyperlink>
    </w:p>
    <w:p w14:paraId="3B4C7B53" w14:textId="31DB5F10" w:rsidR="00F57372"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42" w:history="1">
        <w:r w:rsidR="00F57372" w:rsidRPr="0089228F">
          <w:rPr>
            <w:rStyle w:val="Lienhypertexte"/>
            <w:noProof/>
          </w:rPr>
          <w:t>3.3</w:t>
        </w:r>
        <w:r w:rsidR="00F57372">
          <w:rPr>
            <w:rFonts w:eastAsiaTheme="minorEastAsia" w:cstheme="minorBidi"/>
            <w:smallCaps w:val="0"/>
            <w:noProof/>
            <w:kern w:val="2"/>
            <w:sz w:val="22"/>
            <w:szCs w:val="22"/>
            <w14:ligatures w14:val="standardContextual"/>
          </w:rPr>
          <w:tab/>
        </w:r>
        <w:r w:rsidR="00F57372" w:rsidRPr="0089228F">
          <w:rPr>
            <w:rStyle w:val="Lienhypertexte"/>
            <w:noProof/>
          </w:rPr>
          <w:t>Eco-conception</w:t>
        </w:r>
        <w:r w:rsidR="00F57372">
          <w:rPr>
            <w:noProof/>
            <w:webHidden/>
          </w:rPr>
          <w:tab/>
        </w:r>
        <w:r w:rsidR="00F57372">
          <w:rPr>
            <w:noProof/>
            <w:webHidden/>
          </w:rPr>
          <w:fldChar w:fldCharType="begin"/>
        </w:r>
        <w:r w:rsidR="00F57372">
          <w:rPr>
            <w:noProof/>
            <w:webHidden/>
          </w:rPr>
          <w:instrText xml:space="preserve"> PAGEREF _Toc181351442 \h </w:instrText>
        </w:r>
        <w:r w:rsidR="00F57372">
          <w:rPr>
            <w:noProof/>
            <w:webHidden/>
          </w:rPr>
        </w:r>
        <w:r w:rsidR="00F57372">
          <w:rPr>
            <w:noProof/>
            <w:webHidden/>
          </w:rPr>
          <w:fldChar w:fldCharType="separate"/>
        </w:r>
        <w:r w:rsidR="006B0E47">
          <w:rPr>
            <w:noProof/>
            <w:webHidden/>
          </w:rPr>
          <w:t>7</w:t>
        </w:r>
        <w:r w:rsidR="00F57372">
          <w:rPr>
            <w:noProof/>
            <w:webHidden/>
          </w:rPr>
          <w:fldChar w:fldCharType="end"/>
        </w:r>
      </w:hyperlink>
    </w:p>
    <w:p w14:paraId="0023F147" w14:textId="2DA11B65" w:rsidR="00F57372"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43" w:history="1">
        <w:r w:rsidR="00F57372" w:rsidRPr="0089228F">
          <w:rPr>
            <w:rStyle w:val="Lienhypertexte"/>
            <w:noProof/>
          </w:rPr>
          <w:t>3.3.1</w:t>
        </w:r>
        <w:r w:rsidR="00F57372">
          <w:rPr>
            <w:rFonts w:eastAsiaTheme="minorEastAsia" w:cstheme="minorBidi"/>
            <w:i w:val="0"/>
            <w:iCs w:val="0"/>
            <w:noProof/>
            <w:kern w:val="2"/>
            <w:sz w:val="22"/>
            <w:szCs w:val="22"/>
            <w14:ligatures w14:val="standardContextual"/>
          </w:rPr>
          <w:tab/>
        </w:r>
        <w:r w:rsidR="00F57372" w:rsidRPr="0089228F">
          <w:rPr>
            <w:rStyle w:val="Lienhypertexte"/>
            <w:noProof/>
          </w:rPr>
          <w:t>Une technologie économe</w:t>
        </w:r>
        <w:r w:rsidR="00F57372">
          <w:rPr>
            <w:noProof/>
            <w:webHidden/>
          </w:rPr>
          <w:tab/>
        </w:r>
        <w:r w:rsidR="00F57372">
          <w:rPr>
            <w:noProof/>
            <w:webHidden/>
          </w:rPr>
          <w:fldChar w:fldCharType="begin"/>
        </w:r>
        <w:r w:rsidR="00F57372">
          <w:rPr>
            <w:noProof/>
            <w:webHidden/>
          </w:rPr>
          <w:instrText xml:space="preserve"> PAGEREF _Toc181351443 \h </w:instrText>
        </w:r>
        <w:r w:rsidR="00F57372">
          <w:rPr>
            <w:noProof/>
            <w:webHidden/>
          </w:rPr>
        </w:r>
        <w:r w:rsidR="00F57372">
          <w:rPr>
            <w:noProof/>
            <w:webHidden/>
          </w:rPr>
          <w:fldChar w:fldCharType="separate"/>
        </w:r>
        <w:r w:rsidR="006B0E47">
          <w:rPr>
            <w:noProof/>
            <w:webHidden/>
          </w:rPr>
          <w:t>7</w:t>
        </w:r>
        <w:r w:rsidR="00F57372">
          <w:rPr>
            <w:noProof/>
            <w:webHidden/>
          </w:rPr>
          <w:fldChar w:fldCharType="end"/>
        </w:r>
      </w:hyperlink>
    </w:p>
    <w:p w14:paraId="7DEBE743" w14:textId="024C92AC" w:rsidR="00F57372"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44" w:history="1">
        <w:r w:rsidR="00F57372" w:rsidRPr="0089228F">
          <w:rPr>
            <w:rStyle w:val="Lienhypertexte"/>
            <w:noProof/>
          </w:rPr>
          <w:t>3.3.2</w:t>
        </w:r>
        <w:r w:rsidR="00F57372">
          <w:rPr>
            <w:rFonts w:eastAsiaTheme="minorEastAsia" w:cstheme="minorBidi"/>
            <w:i w:val="0"/>
            <w:iCs w:val="0"/>
            <w:noProof/>
            <w:kern w:val="2"/>
            <w:sz w:val="22"/>
            <w:szCs w:val="22"/>
            <w14:ligatures w14:val="standardContextual"/>
          </w:rPr>
          <w:tab/>
        </w:r>
        <w:r w:rsidR="00F57372" w:rsidRPr="0089228F">
          <w:rPr>
            <w:rStyle w:val="Lienhypertexte"/>
            <w:noProof/>
          </w:rPr>
          <w:t>Simplicité</w:t>
        </w:r>
        <w:r w:rsidR="00F57372">
          <w:rPr>
            <w:noProof/>
            <w:webHidden/>
          </w:rPr>
          <w:tab/>
        </w:r>
        <w:r w:rsidR="00F57372">
          <w:rPr>
            <w:noProof/>
            <w:webHidden/>
          </w:rPr>
          <w:fldChar w:fldCharType="begin"/>
        </w:r>
        <w:r w:rsidR="00F57372">
          <w:rPr>
            <w:noProof/>
            <w:webHidden/>
          </w:rPr>
          <w:instrText xml:space="preserve"> PAGEREF _Toc181351444 \h </w:instrText>
        </w:r>
        <w:r w:rsidR="00F57372">
          <w:rPr>
            <w:noProof/>
            <w:webHidden/>
          </w:rPr>
        </w:r>
        <w:r w:rsidR="00F57372">
          <w:rPr>
            <w:noProof/>
            <w:webHidden/>
          </w:rPr>
          <w:fldChar w:fldCharType="separate"/>
        </w:r>
        <w:r w:rsidR="006B0E47">
          <w:rPr>
            <w:noProof/>
            <w:webHidden/>
          </w:rPr>
          <w:t>7</w:t>
        </w:r>
        <w:r w:rsidR="00F57372">
          <w:rPr>
            <w:noProof/>
            <w:webHidden/>
          </w:rPr>
          <w:fldChar w:fldCharType="end"/>
        </w:r>
      </w:hyperlink>
    </w:p>
    <w:p w14:paraId="5E13F791" w14:textId="72608229" w:rsidR="00F57372"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45" w:history="1">
        <w:r w:rsidR="00F57372" w:rsidRPr="0089228F">
          <w:rPr>
            <w:rStyle w:val="Lienhypertexte"/>
            <w:noProof/>
          </w:rPr>
          <w:t>3.4</w:t>
        </w:r>
        <w:r w:rsidR="00F57372">
          <w:rPr>
            <w:rFonts w:eastAsiaTheme="minorEastAsia" w:cstheme="minorBidi"/>
            <w:smallCaps w:val="0"/>
            <w:noProof/>
            <w:kern w:val="2"/>
            <w:sz w:val="22"/>
            <w:szCs w:val="22"/>
            <w14:ligatures w14:val="standardContextual"/>
          </w:rPr>
          <w:tab/>
        </w:r>
        <w:r w:rsidR="00F57372" w:rsidRPr="0089228F">
          <w:rPr>
            <w:rStyle w:val="Lienhypertexte"/>
            <w:noProof/>
          </w:rPr>
          <w:t>Accessibilité</w:t>
        </w:r>
        <w:r w:rsidR="00F57372">
          <w:rPr>
            <w:noProof/>
            <w:webHidden/>
          </w:rPr>
          <w:tab/>
        </w:r>
        <w:r w:rsidR="00F57372">
          <w:rPr>
            <w:noProof/>
            <w:webHidden/>
          </w:rPr>
          <w:fldChar w:fldCharType="begin"/>
        </w:r>
        <w:r w:rsidR="00F57372">
          <w:rPr>
            <w:noProof/>
            <w:webHidden/>
          </w:rPr>
          <w:instrText xml:space="preserve"> PAGEREF _Toc181351445 \h </w:instrText>
        </w:r>
        <w:r w:rsidR="00F57372">
          <w:rPr>
            <w:noProof/>
            <w:webHidden/>
          </w:rPr>
        </w:r>
        <w:r w:rsidR="00F57372">
          <w:rPr>
            <w:noProof/>
            <w:webHidden/>
          </w:rPr>
          <w:fldChar w:fldCharType="separate"/>
        </w:r>
        <w:r w:rsidR="006B0E47">
          <w:rPr>
            <w:noProof/>
            <w:webHidden/>
          </w:rPr>
          <w:t>7</w:t>
        </w:r>
        <w:r w:rsidR="00F57372">
          <w:rPr>
            <w:noProof/>
            <w:webHidden/>
          </w:rPr>
          <w:fldChar w:fldCharType="end"/>
        </w:r>
      </w:hyperlink>
    </w:p>
    <w:p w14:paraId="3F0D5210" w14:textId="509CDDEF" w:rsidR="00F57372"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46" w:history="1">
        <w:r w:rsidR="00F57372" w:rsidRPr="0089228F">
          <w:rPr>
            <w:rStyle w:val="Lienhypertexte"/>
            <w:noProof/>
          </w:rPr>
          <w:t>3.5</w:t>
        </w:r>
        <w:r w:rsidR="00F57372">
          <w:rPr>
            <w:rFonts w:eastAsiaTheme="minorEastAsia" w:cstheme="minorBidi"/>
            <w:smallCaps w:val="0"/>
            <w:noProof/>
            <w:kern w:val="2"/>
            <w:sz w:val="22"/>
            <w:szCs w:val="22"/>
            <w14:ligatures w14:val="standardContextual"/>
          </w:rPr>
          <w:tab/>
        </w:r>
        <w:r w:rsidR="00F57372" w:rsidRPr="0089228F">
          <w:rPr>
            <w:rStyle w:val="Lienhypertexte"/>
            <w:noProof/>
          </w:rPr>
          <w:t>Conception</w:t>
        </w:r>
        <w:r w:rsidR="00F57372">
          <w:rPr>
            <w:noProof/>
            <w:webHidden/>
          </w:rPr>
          <w:tab/>
        </w:r>
        <w:r w:rsidR="00F57372">
          <w:rPr>
            <w:noProof/>
            <w:webHidden/>
          </w:rPr>
          <w:fldChar w:fldCharType="begin"/>
        </w:r>
        <w:r w:rsidR="00F57372">
          <w:rPr>
            <w:noProof/>
            <w:webHidden/>
          </w:rPr>
          <w:instrText xml:space="preserve"> PAGEREF _Toc181351446 \h </w:instrText>
        </w:r>
        <w:r w:rsidR="00F57372">
          <w:rPr>
            <w:noProof/>
            <w:webHidden/>
          </w:rPr>
        </w:r>
        <w:r w:rsidR="00F57372">
          <w:rPr>
            <w:noProof/>
            <w:webHidden/>
          </w:rPr>
          <w:fldChar w:fldCharType="separate"/>
        </w:r>
        <w:r w:rsidR="006B0E47">
          <w:rPr>
            <w:noProof/>
            <w:webHidden/>
          </w:rPr>
          <w:t>8</w:t>
        </w:r>
        <w:r w:rsidR="00F57372">
          <w:rPr>
            <w:noProof/>
            <w:webHidden/>
          </w:rPr>
          <w:fldChar w:fldCharType="end"/>
        </w:r>
      </w:hyperlink>
    </w:p>
    <w:p w14:paraId="7D120839" w14:textId="33E980D8" w:rsidR="00F57372"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47" w:history="1">
        <w:r w:rsidR="00F57372" w:rsidRPr="0089228F">
          <w:rPr>
            <w:rStyle w:val="Lienhypertexte"/>
            <w:noProof/>
          </w:rPr>
          <w:t>3.5.1</w:t>
        </w:r>
        <w:r w:rsidR="00F57372">
          <w:rPr>
            <w:rFonts w:eastAsiaTheme="minorEastAsia" w:cstheme="minorBidi"/>
            <w:i w:val="0"/>
            <w:iCs w:val="0"/>
            <w:noProof/>
            <w:kern w:val="2"/>
            <w:sz w:val="22"/>
            <w:szCs w:val="22"/>
            <w14:ligatures w14:val="standardContextual"/>
          </w:rPr>
          <w:tab/>
        </w:r>
        <w:r w:rsidR="00F57372" w:rsidRPr="0089228F">
          <w:rPr>
            <w:rStyle w:val="Lienhypertexte"/>
            <w:noProof/>
          </w:rPr>
          <w:t>Maquettes base-fidélités (</w:t>
        </w:r>
        <w:r w:rsidR="00F57372" w:rsidRPr="0089228F">
          <w:rPr>
            <w:rStyle w:val="Lienhypertexte"/>
            <w:b/>
            <w:noProof/>
          </w:rPr>
          <w:t>Lien</w:t>
        </w:r>
        <w:r w:rsidR="00F57372" w:rsidRPr="0089228F">
          <w:rPr>
            <w:rStyle w:val="Lienhypertexte"/>
            <w:noProof/>
          </w:rPr>
          <w:t xml:space="preserve"> pour une meilleure visualisation)</w:t>
        </w:r>
        <w:r w:rsidR="00F57372">
          <w:rPr>
            <w:noProof/>
            <w:webHidden/>
          </w:rPr>
          <w:tab/>
        </w:r>
        <w:r w:rsidR="00F57372">
          <w:rPr>
            <w:noProof/>
            <w:webHidden/>
          </w:rPr>
          <w:fldChar w:fldCharType="begin"/>
        </w:r>
        <w:r w:rsidR="00F57372">
          <w:rPr>
            <w:noProof/>
            <w:webHidden/>
          </w:rPr>
          <w:instrText xml:space="preserve"> PAGEREF _Toc181351447 \h </w:instrText>
        </w:r>
        <w:r w:rsidR="00F57372">
          <w:rPr>
            <w:noProof/>
            <w:webHidden/>
          </w:rPr>
        </w:r>
        <w:r w:rsidR="00F57372">
          <w:rPr>
            <w:noProof/>
            <w:webHidden/>
          </w:rPr>
          <w:fldChar w:fldCharType="separate"/>
        </w:r>
        <w:r w:rsidR="006B0E47">
          <w:rPr>
            <w:noProof/>
            <w:webHidden/>
          </w:rPr>
          <w:t>8</w:t>
        </w:r>
        <w:r w:rsidR="00F57372">
          <w:rPr>
            <w:noProof/>
            <w:webHidden/>
          </w:rPr>
          <w:fldChar w:fldCharType="end"/>
        </w:r>
      </w:hyperlink>
    </w:p>
    <w:p w14:paraId="37D27FCC" w14:textId="5319697F" w:rsidR="00F57372" w:rsidRDefault="00000000">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351448" w:history="1">
        <w:r w:rsidR="00F57372" w:rsidRPr="0089228F">
          <w:rPr>
            <w:rStyle w:val="Lienhypertexte"/>
            <w:rFonts w:ascii="Century Gothic" w:hAnsi="Century Gothic"/>
            <w:noProof/>
          </w:rPr>
          <w:t>•</w:t>
        </w:r>
        <w:r w:rsidR="00F57372">
          <w:rPr>
            <w:rFonts w:eastAsiaTheme="minorEastAsia" w:cstheme="minorBidi"/>
            <w:i w:val="0"/>
            <w:iCs w:val="0"/>
            <w:noProof/>
            <w:kern w:val="2"/>
            <w:sz w:val="22"/>
            <w:szCs w:val="22"/>
            <w14:ligatures w14:val="standardContextual"/>
          </w:rPr>
          <w:tab/>
        </w:r>
        <w:r w:rsidR="00F57372" w:rsidRPr="0089228F">
          <w:rPr>
            <w:rStyle w:val="Lienhypertexte"/>
            <w:noProof/>
          </w:rPr>
          <w:t>Jeu en cours</w:t>
        </w:r>
        <w:r w:rsidR="00F57372">
          <w:rPr>
            <w:noProof/>
            <w:webHidden/>
          </w:rPr>
          <w:tab/>
        </w:r>
        <w:r w:rsidR="00F57372">
          <w:rPr>
            <w:noProof/>
            <w:webHidden/>
          </w:rPr>
          <w:fldChar w:fldCharType="begin"/>
        </w:r>
        <w:r w:rsidR="00F57372">
          <w:rPr>
            <w:noProof/>
            <w:webHidden/>
          </w:rPr>
          <w:instrText xml:space="preserve"> PAGEREF _Toc181351448 \h </w:instrText>
        </w:r>
        <w:r w:rsidR="00F57372">
          <w:rPr>
            <w:noProof/>
            <w:webHidden/>
          </w:rPr>
        </w:r>
        <w:r w:rsidR="00F57372">
          <w:rPr>
            <w:noProof/>
            <w:webHidden/>
          </w:rPr>
          <w:fldChar w:fldCharType="separate"/>
        </w:r>
        <w:r w:rsidR="006B0E47">
          <w:rPr>
            <w:noProof/>
            <w:webHidden/>
          </w:rPr>
          <w:t>8</w:t>
        </w:r>
        <w:r w:rsidR="00F57372">
          <w:rPr>
            <w:noProof/>
            <w:webHidden/>
          </w:rPr>
          <w:fldChar w:fldCharType="end"/>
        </w:r>
      </w:hyperlink>
    </w:p>
    <w:p w14:paraId="217D9026" w14:textId="0A7FECAB" w:rsidR="00F57372" w:rsidRDefault="00000000">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351449" w:history="1">
        <w:r w:rsidR="00F57372" w:rsidRPr="0089228F">
          <w:rPr>
            <w:rStyle w:val="Lienhypertexte"/>
            <w:rFonts w:ascii="Century Gothic" w:hAnsi="Century Gothic"/>
            <w:noProof/>
          </w:rPr>
          <w:t>•</w:t>
        </w:r>
        <w:r w:rsidR="00F57372">
          <w:rPr>
            <w:rFonts w:eastAsiaTheme="minorEastAsia" w:cstheme="minorBidi"/>
            <w:i w:val="0"/>
            <w:iCs w:val="0"/>
            <w:noProof/>
            <w:kern w:val="2"/>
            <w:sz w:val="22"/>
            <w:szCs w:val="22"/>
            <w14:ligatures w14:val="standardContextual"/>
          </w:rPr>
          <w:tab/>
        </w:r>
        <w:r w:rsidR="00F57372" w:rsidRPr="0089228F">
          <w:rPr>
            <w:rStyle w:val="Lienhypertexte"/>
            <w:noProof/>
          </w:rPr>
          <w:t>Menu principal</w:t>
        </w:r>
        <w:r w:rsidR="00F57372">
          <w:rPr>
            <w:noProof/>
            <w:webHidden/>
          </w:rPr>
          <w:tab/>
        </w:r>
        <w:r w:rsidR="00F57372">
          <w:rPr>
            <w:noProof/>
            <w:webHidden/>
          </w:rPr>
          <w:fldChar w:fldCharType="begin"/>
        </w:r>
        <w:r w:rsidR="00F57372">
          <w:rPr>
            <w:noProof/>
            <w:webHidden/>
          </w:rPr>
          <w:instrText xml:space="preserve"> PAGEREF _Toc181351449 \h </w:instrText>
        </w:r>
        <w:r w:rsidR="00F57372">
          <w:rPr>
            <w:noProof/>
            <w:webHidden/>
          </w:rPr>
        </w:r>
        <w:r w:rsidR="00F57372">
          <w:rPr>
            <w:noProof/>
            <w:webHidden/>
          </w:rPr>
          <w:fldChar w:fldCharType="separate"/>
        </w:r>
        <w:r w:rsidR="006B0E47">
          <w:rPr>
            <w:noProof/>
            <w:webHidden/>
          </w:rPr>
          <w:t>8</w:t>
        </w:r>
        <w:r w:rsidR="00F57372">
          <w:rPr>
            <w:noProof/>
            <w:webHidden/>
          </w:rPr>
          <w:fldChar w:fldCharType="end"/>
        </w:r>
      </w:hyperlink>
    </w:p>
    <w:p w14:paraId="690FCFE1" w14:textId="6B0B7DE4" w:rsidR="00F57372" w:rsidRDefault="00000000">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351450" w:history="1">
        <w:r w:rsidR="00F57372" w:rsidRPr="0089228F">
          <w:rPr>
            <w:rStyle w:val="Lienhypertexte"/>
            <w:rFonts w:ascii="Century Gothic" w:hAnsi="Century Gothic"/>
            <w:noProof/>
          </w:rPr>
          <w:t>•</w:t>
        </w:r>
        <w:r w:rsidR="00F57372">
          <w:rPr>
            <w:rFonts w:eastAsiaTheme="minorEastAsia" w:cstheme="minorBidi"/>
            <w:i w:val="0"/>
            <w:iCs w:val="0"/>
            <w:noProof/>
            <w:kern w:val="2"/>
            <w:sz w:val="22"/>
            <w:szCs w:val="22"/>
            <w14:ligatures w14:val="standardContextual"/>
          </w:rPr>
          <w:tab/>
        </w:r>
        <w:r w:rsidR="00F57372" w:rsidRPr="0089228F">
          <w:rPr>
            <w:rStyle w:val="Lienhypertexte"/>
            <w:noProof/>
          </w:rPr>
          <w:t>Fin de jeu</w:t>
        </w:r>
        <w:r w:rsidR="00F57372">
          <w:rPr>
            <w:noProof/>
            <w:webHidden/>
          </w:rPr>
          <w:tab/>
        </w:r>
        <w:r w:rsidR="00F57372">
          <w:rPr>
            <w:noProof/>
            <w:webHidden/>
          </w:rPr>
          <w:fldChar w:fldCharType="begin"/>
        </w:r>
        <w:r w:rsidR="00F57372">
          <w:rPr>
            <w:noProof/>
            <w:webHidden/>
          </w:rPr>
          <w:instrText xml:space="preserve"> PAGEREF _Toc181351450 \h </w:instrText>
        </w:r>
        <w:r w:rsidR="00F57372">
          <w:rPr>
            <w:noProof/>
            <w:webHidden/>
          </w:rPr>
        </w:r>
        <w:r w:rsidR="00F57372">
          <w:rPr>
            <w:noProof/>
            <w:webHidden/>
          </w:rPr>
          <w:fldChar w:fldCharType="separate"/>
        </w:r>
        <w:r w:rsidR="006B0E47">
          <w:rPr>
            <w:noProof/>
            <w:webHidden/>
          </w:rPr>
          <w:t>9</w:t>
        </w:r>
        <w:r w:rsidR="00F57372">
          <w:rPr>
            <w:noProof/>
            <w:webHidden/>
          </w:rPr>
          <w:fldChar w:fldCharType="end"/>
        </w:r>
      </w:hyperlink>
    </w:p>
    <w:p w14:paraId="1EA6CEEB" w14:textId="43E6DF6A" w:rsidR="00F57372" w:rsidRDefault="00000000">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351451" w:history="1">
        <w:r w:rsidR="00F57372" w:rsidRPr="0089228F">
          <w:rPr>
            <w:rStyle w:val="Lienhypertexte"/>
            <w:rFonts w:ascii="Century Gothic" w:hAnsi="Century Gothic"/>
            <w:noProof/>
          </w:rPr>
          <w:t>•</w:t>
        </w:r>
        <w:r w:rsidR="00F57372">
          <w:rPr>
            <w:rFonts w:eastAsiaTheme="minorEastAsia" w:cstheme="minorBidi"/>
            <w:i w:val="0"/>
            <w:iCs w:val="0"/>
            <w:noProof/>
            <w:kern w:val="2"/>
            <w:sz w:val="22"/>
            <w:szCs w:val="22"/>
            <w14:ligatures w14:val="standardContextual"/>
          </w:rPr>
          <w:tab/>
        </w:r>
        <w:r w:rsidR="00F57372" w:rsidRPr="0089228F">
          <w:rPr>
            <w:rStyle w:val="Lienhypertexte"/>
            <w:noProof/>
          </w:rPr>
          <w:t>Editeur de niveau</w:t>
        </w:r>
        <w:r w:rsidR="00F57372">
          <w:rPr>
            <w:noProof/>
            <w:webHidden/>
          </w:rPr>
          <w:tab/>
        </w:r>
        <w:r w:rsidR="00F57372">
          <w:rPr>
            <w:noProof/>
            <w:webHidden/>
          </w:rPr>
          <w:fldChar w:fldCharType="begin"/>
        </w:r>
        <w:r w:rsidR="00F57372">
          <w:rPr>
            <w:noProof/>
            <w:webHidden/>
          </w:rPr>
          <w:instrText xml:space="preserve"> PAGEREF _Toc181351451 \h </w:instrText>
        </w:r>
        <w:r w:rsidR="00F57372">
          <w:rPr>
            <w:noProof/>
            <w:webHidden/>
          </w:rPr>
        </w:r>
        <w:r w:rsidR="00F57372">
          <w:rPr>
            <w:noProof/>
            <w:webHidden/>
          </w:rPr>
          <w:fldChar w:fldCharType="separate"/>
        </w:r>
        <w:r w:rsidR="006B0E47">
          <w:rPr>
            <w:noProof/>
            <w:webHidden/>
          </w:rPr>
          <w:t>9</w:t>
        </w:r>
        <w:r w:rsidR="00F57372">
          <w:rPr>
            <w:noProof/>
            <w:webHidden/>
          </w:rPr>
          <w:fldChar w:fldCharType="end"/>
        </w:r>
      </w:hyperlink>
    </w:p>
    <w:p w14:paraId="005CE198" w14:textId="5CCAA5F5" w:rsidR="00F57372" w:rsidRDefault="00000000">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351452" w:history="1">
        <w:r w:rsidR="00F57372" w:rsidRPr="0089228F">
          <w:rPr>
            <w:rStyle w:val="Lienhypertexte"/>
            <w:rFonts w:ascii="Century Gothic" w:hAnsi="Century Gothic"/>
            <w:noProof/>
          </w:rPr>
          <w:t>•</w:t>
        </w:r>
        <w:r w:rsidR="00F57372">
          <w:rPr>
            <w:rFonts w:eastAsiaTheme="minorEastAsia" w:cstheme="minorBidi"/>
            <w:i w:val="0"/>
            <w:iCs w:val="0"/>
            <w:noProof/>
            <w:kern w:val="2"/>
            <w:sz w:val="22"/>
            <w:szCs w:val="22"/>
            <w14:ligatures w14:val="standardContextual"/>
          </w:rPr>
          <w:tab/>
        </w:r>
        <w:r w:rsidR="00F57372" w:rsidRPr="0089228F">
          <w:rPr>
            <w:rStyle w:val="Lienhypertexte"/>
            <w:noProof/>
          </w:rPr>
          <w:t>Highscore</w:t>
        </w:r>
        <w:r w:rsidR="00F57372">
          <w:rPr>
            <w:noProof/>
            <w:webHidden/>
          </w:rPr>
          <w:tab/>
        </w:r>
        <w:r w:rsidR="00F57372">
          <w:rPr>
            <w:noProof/>
            <w:webHidden/>
          </w:rPr>
          <w:fldChar w:fldCharType="begin"/>
        </w:r>
        <w:r w:rsidR="00F57372">
          <w:rPr>
            <w:noProof/>
            <w:webHidden/>
          </w:rPr>
          <w:instrText xml:space="preserve"> PAGEREF _Toc181351452 \h </w:instrText>
        </w:r>
        <w:r w:rsidR="00F57372">
          <w:rPr>
            <w:noProof/>
            <w:webHidden/>
          </w:rPr>
        </w:r>
        <w:r w:rsidR="00F57372">
          <w:rPr>
            <w:noProof/>
            <w:webHidden/>
          </w:rPr>
          <w:fldChar w:fldCharType="separate"/>
        </w:r>
        <w:r w:rsidR="006B0E47">
          <w:rPr>
            <w:noProof/>
            <w:webHidden/>
          </w:rPr>
          <w:t>10</w:t>
        </w:r>
        <w:r w:rsidR="00F57372">
          <w:rPr>
            <w:noProof/>
            <w:webHidden/>
          </w:rPr>
          <w:fldChar w:fldCharType="end"/>
        </w:r>
      </w:hyperlink>
    </w:p>
    <w:p w14:paraId="06473DFE" w14:textId="6E12B83E" w:rsidR="00F57372" w:rsidRDefault="00000000">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351453" w:history="1">
        <w:r w:rsidR="00F57372" w:rsidRPr="0089228F">
          <w:rPr>
            <w:rStyle w:val="Lienhypertexte"/>
            <w:rFonts w:ascii="Century Gothic" w:hAnsi="Century Gothic"/>
            <w:noProof/>
          </w:rPr>
          <w:t>•</w:t>
        </w:r>
        <w:r w:rsidR="00F57372">
          <w:rPr>
            <w:rFonts w:eastAsiaTheme="minorEastAsia" w:cstheme="minorBidi"/>
            <w:i w:val="0"/>
            <w:iCs w:val="0"/>
            <w:noProof/>
            <w:kern w:val="2"/>
            <w:sz w:val="22"/>
            <w:szCs w:val="22"/>
            <w14:ligatures w14:val="standardContextual"/>
          </w:rPr>
          <w:tab/>
        </w:r>
        <w:r w:rsidR="00F57372" w:rsidRPr="0089228F">
          <w:rPr>
            <w:rStyle w:val="Lienhypertexte"/>
            <w:noProof/>
          </w:rPr>
          <w:t>A propos</w:t>
        </w:r>
        <w:r w:rsidR="00F57372">
          <w:rPr>
            <w:noProof/>
            <w:webHidden/>
          </w:rPr>
          <w:tab/>
        </w:r>
        <w:r w:rsidR="00F57372">
          <w:rPr>
            <w:noProof/>
            <w:webHidden/>
          </w:rPr>
          <w:fldChar w:fldCharType="begin"/>
        </w:r>
        <w:r w:rsidR="00F57372">
          <w:rPr>
            <w:noProof/>
            <w:webHidden/>
          </w:rPr>
          <w:instrText xml:space="preserve"> PAGEREF _Toc181351453 \h </w:instrText>
        </w:r>
        <w:r w:rsidR="00F57372">
          <w:rPr>
            <w:noProof/>
            <w:webHidden/>
          </w:rPr>
        </w:r>
        <w:r w:rsidR="00F57372">
          <w:rPr>
            <w:noProof/>
            <w:webHidden/>
          </w:rPr>
          <w:fldChar w:fldCharType="separate"/>
        </w:r>
        <w:r w:rsidR="006B0E47">
          <w:rPr>
            <w:noProof/>
            <w:webHidden/>
          </w:rPr>
          <w:t>10</w:t>
        </w:r>
        <w:r w:rsidR="00F57372">
          <w:rPr>
            <w:noProof/>
            <w:webHidden/>
          </w:rPr>
          <w:fldChar w:fldCharType="end"/>
        </w:r>
      </w:hyperlink>
    </w:p>
    <w:p w14:paraId="7621EE79" w14:textId="4815A7E6" w:rsidR="00F57372"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54" w:history="1">
        <w:r w:rsidR="00F57372" w:rsidRPr="0089228F">
          <w:rPr>
            <w:rStyle w:val="Lienhypertexte"/>
            <w:noProof/>
          </w:rPr>
          <w:t>3.5.2</w:t>
        </w:r>
        <w:r w:rsidR="00F57372">
          <w:rPr>
            <w:rFonts w:eastAsiaTheme="minorEastAsia" w:cstheme="minorBidi"/>
            <w:i w:val="0"/>
            <w:iCs w:val="0"/>
            <w:noProof/>
            <w:kern w:val="2"/>
            <w:sz w:val="22"/>
            <w:szCs w:val="22"/>
            <w14:ligatures w14:val="standardContextual"/>
          </w:rPr>
          <w:tab/>
        </w:r>
        <w:r w:rsidR="00F57372" w:rsidRPr="0089228F">
          <w:rPr>
            <w:rStyle w:val="Lienhypertexte"/>
            <w:noProof/>
          </w:rPr>
          <w:t>Maquette haute-fidélité (</w:t>
        </w:r>
        <w:r w:rsidR="00F57372" w:rsidRPr="0089228F">
          <w:rPr>
            <w:rStyle w:val="Lienhypertexte"/>
            <w:b/>
            <w:noProof/>
          </w:rPr>
          <w:t>Lien</w:t>
        </w:r>
        <w:r w:rsidR="00F57372" w:rsidRPr="0089228F">
          <w:rPr>
            <w:rStyle w:val="Lienhypertexte"/>
            <w:noProof/>
          </w:rPr>
          <w:t xml:space="preserve"> pour une meilleure visualisation)</w:t>
        </w:r>
        <w:r w:rsidR="00F57372">
          <w:rPr>
            <w:noProof/>
            <w:webHidden/>
          </w:rPr>
          <w:tab/>
        </w:r>
        <w:r w:rsidR="00F57372">
          <w:rPr>
            <w:noProof/>
            <w:webHidden/>
          </w:rPr>
          <w:fldChar w:fldCharType="begin"/>
        </w:r>
        <w:r w:rsidR="00F57372">
          <w:rPr>
            <w:noProof/>
            <w:webHidden/>
          </w:rPr>
          <w:instrText xml:space="preserve"> PAGEREF _Toc181351454 \h </w:instrText>
        </w:r>
        <w:r w:rsidR="00F57372">
          <w:rPr>
            <w:noProof/>
            <w:webHidden/>
          </w:rPr>
        </w:r>
        <w:r w:rsidR="00F57372">
          <w:rPr>
            <w:noProof/>
            <w:webHidden/>
          </w:rPr>
          <w:fldChar w:fldCharType="separate"/>
        </w:r>
        <w:r w:rsidR="006B0E47">
          <w:rPr>
            <w:noProof/>
            <w:webHidden/>
          </w:rPr>
          <w:t>11</w:t>
        </w:r>
        <w:r w:rsidR="00F57372">
          <w:rPr>
            <w:noProof/>
            <w:webHidden/>
          </w:rPr>
          <w:fldChar w:fldCharType="end"/>
        </w:r>
      </w:hyperlink>
    </w:p>
    <w:p w14:paraId="0EC67ED3" w14:textId="3235827D" w:rsidR="00F57372"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55" w:history="1">
        <w:r w:rsidR="00F57372" w:rsidRPr="0089228F">
          <w:rPr>
            <w:rStyle w:val="Lienhypertexte"/>
            <w:noProof/>
          </w:rPr>
          <w:t>3.5.3</w:t>
        </w:r>
        <w:r w:rsidR="00F57372">
          <w:rPr>
            <w:rFonts w:eastAsiaTheme="minorEastAsia" w:cstheme="minorBidi"/>
            <w:i w:val="0"/>
            <w:iCs w:val="0"/>
            <w:noProof/>
            <w:kern w:val="2"/>
            <w:sz w:val="22"/>
            <w:szCs w:val="22"/>
            <w14:ligatures w14:val="standardContextual"/>
          </w:rPr>
          <w:tab/>
        </w:r>
        <w:r w:rsidR="00F57372" w:rsidRPr="0089228F">
          <w:rPr>
            <w:rStyle w:val="Lienhypertexte"/>
            <w:noProof/>
          </w:rPr>
          <w:t>Fonctionnalités supplémentaires tirées des Personas plus élément original (</w:t>
        </w:r>
        <w:r w:rsidR="00F57372" w:rsidRPr="0089228F">
          <w:rPr>
            <w:rStyle w:val="Lienhypertexte"/>
            <w:b/>
            <w:noProof/>
          </w:rPr>
          <w:t>Lien</w:t>
        </w:r>
        <w:r w:rsidR="00F57372" w:rsidRPr="0089228F">
          <w:rPr>
            <w:rStyle w:val="Lienhypertexte"/>
            <w:noProof/>
          </w:rPr>
          <w:t xml:space="preserve"> pour une meilleure visualisation)</w:t>
        </w:r>
        <w:r w:rsidR="00F57372">
          <w:rPr>
            <w:noProof/>
            <w:webHidden/>
          </w:rPr>
          <w:tab/>
        </w:r>
        <w:r w:rsidR="00F57372">
          <w:rPr>
            <w:noProof/>
            <w:webHidden/>
          </w:rPr>
          <w:fldChar w:fldCharType="begin"/>
        </w:r>
        <w:r w:rsidR="00F57372">
          <w:rPr>
            <w:noProof/>
            <w:webHidden/>
          </w:rPr>
          <w:instrText xml:space="preserve"> PAGEREF _Toc181351455 \h </w:instrText>
        </w:r>
        <w:r w:rsidR="00F57372">
          <w:rPr>
            <w:noProof/>
            <w:webHidden/>
          </w:rPr>
        </w:r>
        <w:r w:rsidR="00F57372">
          <w:rPr>
            <w:noProof/>
            <w:webHidden/>
          </w:rPr>
          <w:fldChar w:fldCharType="separate"/>
        </w:r>
        <w:r w:rsidR="006B0E47">
          <w:rPr>
            <w:noProof/>
            <w:webHidden/>
          </w:rPr>
          <w:t>11</w:t>
        </w:r>
        <w:r w:rsidR="00F57372">
          <w:rPr>
            <w:noProof/>
            <w:webHidden/>
          </w:rPr>
          <w:fldChar w:fldCharType="end"/>
        </w:r>
      </w:hyperlink>
    </w:p>
    <w:p w14:paraId="6FFC1055" w14:textId="11AA876B" w:rsidR="00F57372"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56" w:history="1">
        <w:r w:rsidR="00F57372" w:rsidRPr="0089228F">
          <w:rPr>
            <w:rStyle w:val="Lienhypertexte"/>
            <w:noProof/>
          </w:rPr>
          <w:t>3.5.4</w:t>
        </w:r>
        <w:r w:rsidR="00F57372">
          <w:rPr>
            <w:rFonts w:eastAsiaTheme="minorEastAsia" w:cstheme="minorBidi"/>
            <w:i w:val="0"/>
            <w:iCs w:val="0"/>
            <w:noProof/>
            <w:kern w:val="2"/>
            <w:sz w:val="22"/>
            <w:szCs w:val="22"/>
            <w14:ligatures w14:val="standardContextual"/>
          </w:rPr>
          <w:tab/>
        </w:r>
        <w:r w:rsidR="00F57372" w:rsidRPr="0089228F">
          <w:rPr>
            <w:rStyle w:val="Lienhypertexte"/>
            <w:noProof/>
          </w:rPr>
          <w:t>Choix effectués</w:t>
        </w:r>
        <w:r w:rsidR="00F57372">
          <w:rPr>
            <w:noProof/>
            <w:webHidden/>
          </w:rPr>
          <w:tab/>
        </w:r>
        <w:r w:rsidR="00F57372">
          <w:rPr>
            <w:noProof/>
            <w:webHidden/>
          </w:rPr>
          <w:fldChar w:fldCharType="begin"/>
        </w:r>
        <w:r w:rsidR="00F57372">
          <w:rPr>
            <w:noProof/>
            <w:webHidden/>
          </w:rPr>
          <w:instrText xml:space="preserve"> PAGEREF _Toc181351456 \h </w:instrText>
        </w:r>
        <w:r w:rsidR="00F57372">
          <w:rPr>
            <w:noProof/>
            <w:webHidden/>
          </w:rPr>
        </w:r>
        <w:r w:rsidR="00F57372">
          <w:rPr>
            <w:noProof/>
            <w:webHidden/>
          </w:rPr>
          <w:fldChar w:fldCharType="separate"/>
        </w:r>
        <w:r w:rsidR="006B0E47">
          <w:rPr>
            <w:noProof/>
            <w:webHidden/>
          </w:rPr>
          <w:t>13</w:t>
        </w:r>
        <w:r w:rsidR="00F57372">
          <w:rPr>
            <w:noProof/>
            <w:webHidden/>
          </w:rPr>
          <w:fldChar w:fldCharType="end"/>
        </w:r>
      </w:hyperlink>
    </w:p>
    <w:p w14:paraId="340B891C" w14:textId="371B2655" w:rsidR="00F57372"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351457" w:history="1">
        <w:r w:rsidR="00F57372" w:rsidRPr="0089228F">
          <w:rPr>
            <w:rStyle w:val="Lienhypertexte"/>
            <w:noProof/>
          </w:rPr>
          <w:t>4</w:t>
        </w:r>
        <w:r w:rsidR="00F57372">
          <w:rPr>
            <w:rFonts w:eastAsiaTheme="minorEastAsia" w:cstheme="minorBidi"/>
            <w:b w:val="0"/>
            <w:bCs w:val="0"/>
            <w:caps w:val="0"/>
            <w:noProof/>
            <w:kern w:val="2"/>
            <w:sz w:val="22"/>
            <w:szCs w:val="22"/>
            <w14:ligatures w14:val="standardContextual"/>
          </w:rPr>
          <w:tab/>
        </w:r>
        <w:r w:rsidR="00F57372" w:rsidRPr="0089228F">
          <w:rPr>
            <w:rStyle w:val="Lienhypertexte"/>
            <w:noProof/>
          </w:rPr>
          <w:t>partie poo</w:t>
        </w:r>
        <w:r w:rsidR="00F57372">
          <w:rPr>
            <w:noProof/>
            <w:webHidden/>
          </w:rPr>
          <w:tab/>
        </w:r>
        <w:r w:rsidR="00F57372">
          <w:rPr>
            <w:noProof/>
            <w:webHidden/>
          </w:rPr>
          <w:fldChar w:fldCharType="begin"/>
        </w:r>
        <w:r w:rsidR="00F57372">
          <w:rPr>
            <w:noProof/>
            <w:webHidden/>
          </w:rPr>
          <w:instrText xml:space="preserve"> PAGEREF _Toc181351457 \h </w:instrText>
        </w:r>
        <w:r w:rsidR="00F57372">
          <w:rPr>
            <w:noProof/>
            <w:webHidden/>
          </w:rPr>
        </w:r>
        <w:r w:rsidR="00F57372">
          <w:rPr>
            <w:noProof/>
            <w:webHidden/>
          </w:rPr>
          <w:fldChar w:fldCharType="separate"/>
        </w:r>
        <w:r w:rsidR="006B0E47">
          <w:rPr>
            <w:noProof/>
            <w:webHidden/>
          </w:rPr>
          <w:t>14</w:t>
        </w:r>
        <w:r w:rsidR="00F57372">
          <w:rPr>
            <w:noProof/>
            <w:webHidden/>
          </w:rPr>
          <w:fldChar w:fldCharType="end"/>
        </w:r>
      </w:hyperlink>
    </w:p>
    <w:p w14:paraId="3997D74E" w14:textId="65FD5C35" w:rsidR="00F57372"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58" w:history="1">
        <w:r w:rsidR="00F57372" w:rsidRPr="0089228F">
          <w:rPr>
            <w:rStyle w:val="Lienhypertexte"/>
            <w:noProof/>
          </w:rPr>
          <w:t>4.1</w:t>
        </w:r>
        <w:r w:rsidR="00F57372">
          <w:rPr>
            <w:rFonts w:eastAsiaTheme="minorEastAsia" w:cstheme="minorBidi"/>
            <w:smallCaps w:val="0"/>
            <w:noProof/>
            <w:kern w:val="2"/>
            <w:sz w:val="22"/>
            <w:szCs w:val="22"/>
            <w14:ligatures w14:val="standardContextual"/>
          </w:rPr>
          <w:tab/>
        </w:r>
        <w:r w:rsidR="00F57372" w:rsidRPr="0089228F">
          <w:rPr>
            <w:rStyle w:val="Lienhypertexte"/>
            <w:noProof/>
          </w:rPr>
          <w:t>Analyses fonctionnelles (Users Stories)</w:t>
        </w:r>
        <w:r w:rsidR="00F57372">
          <w:rPr>
            <w:noProof/>
            <w:webHidden/>
          </w:rPr>
          <w:tab/>
        </w:r>
        <w:r w:rsidR="00F57372">
          <w:rPr>
            <w:noProof/>
            <w:webHidden/>
          </w:rPr>
          <w:fldChar w:fldCharType="begin"/>
        </w:r>
        <w:r w:rsidR="00F57372">
          <w:rPr>
            <w:noProof/>
            <w:webHidden/>
          </w:rPr>
          <w:instrText xml:space="preserve"> PAGEREF _Toc181351458 \h </w:instrText>
        </w:r>
        <w:r w:rsidR="00F57372">
          <w:rPr>
            <w:noProof/>
            <w:webHidden/>
          </w:rPr>
        </w:r>
        <w:r w:rsidR="00F57372">
          <w:rPr>
            <w:noProof/>
            <w:webHidden/>
          </w:rPr>
          <w:fldChar w:fldCharType="separate"/>
        </w:r>
        <w:r w:rsidR="006B0E47">
          <w:rPr>
            <w:noProof/>
            <w:webHidden/>
          </w:rPr>
          <w:t>14</w:t>
        </w:r>
        <w:r w:rsidR="00F57372">
          <w:rPr>
            <w:noProof/>
            <w:webHidden/>
          </w:rPr>
          <w:fldChar w:fldCharType="end"/>
        </w:r>
      </w:hyperlink>
    </w:p>
    <w:p w14:paraId="112BA6E7" w14:textId="50427B3B" w:rsidR="00F57372"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59" w:history="1">
        <w:r w:rsidR="00F57372" w:rsidRPr="0089228F">
          <w:rPr>
            <w:rStyle w:val="Lienhypertexte"/>
            <w:noProof/>
          </w:rPr>
          <w:t>4.2</w:t>
        </w:r>
        <w:r w:rsidR="00F57372">
          <w:rPr>
            <w:rFonts w:eastAsiaTheme="minorEastAsia" w:cstheme="minorBidi"/>
            <w:smallCaps w:val="0"/>
            <w:noProof/>
            <w:kern w:val="2"/>
            <w:sz w:val="22"/>
            <w:szCs w:val="22"/>
            <w14:ligatures w14:val="standardContextual"/>
          </w:rPr>
          <w:tab/>
        </w:r>
        <w:r w:rsidR="00F57372" w:rsidRPr="0089228F">
          <w:rPr>
            <w:rStyle w:val="Lienhypertexte"/>
            <w:noProof/>
          </w:rPr>
          <w:t>Automatique du code (manuel de référence)</w:t>
        </w:r>
        <w:r w:rsidR="00F57372">
          <w:rPr>
            <w:noProof/>
            <w:webHidden/>
          </w:rPr>
          <w:tab/>
        </w:r>
        <w:r w:rsidR="00F57372">
          <w:rPr>
            <w:noProof/>
            <w:webHidden/>
          </w:rPr>
          <w:fldChar w:fldCharType="begin"/>
        </w:r>
        <w:r w:rsidR="00F57372">
          <w:rPr>
            <w:noProof/>
            <w:webHidden/>
          </w:rPr>
          <w:instrText xml:space="preserve"> PAGEREF _Toc181351459 \h </w:instrText>
        </w:r>
        <w:r w:rsidR="00F57372">
          <w:rPr>
            <w:noProof/>
            <w:webHidden/>
          </w:rPr>
        </w:r>
        <w:r w:rsidR="00F57372">
          <w:rPr>
            <w:noProof/>
            <w:webHidden/>
          </w:rPr>
          <w:fldChar w:fldCharType="separate"/>
        </w:r>
        <w:r w:rsidR="006B0E47">
          <w:rPr>
            <w:noProof/>
            <w:webHidden/>
          </w:rPr>
          <w:t>14</w:t>
        </w:r>
        <w:r w:rsidR="00F57372">
          <w:rPr>
            <w:noProof/>
            <w:webHidden/>
          </w:rPr>
          <w:fldChar w:fldCharType="end"/>
        </w:r>
      </w:hyperlink>
    </w:p>
    <w:p w14:paraId="52AE9E0B" w14:textId="0812312D" w:rsidR="00F57372"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60" w:history="1">
        <w:r w:rsidR="00F57372" w:rsidRPr="0089228F">
          <w:rPr>
            <w:rStyle w:val="Lienhypertexte"/>
            <w:noProof/>
          </w:rPr>
          <w:t>4.3</w:t>
        </w:r>
        <w:r w:rsidR="00F57372">
          <w:rPr>
            <w:rFonts w:eastAsiaTheme="minorEastAsia" w:cstheme="minorBidi"/>
            <w:smallCaps w:val="0"/>
            <w:noProof/>
            <w:kern w:val="2"/>
            <w:sz w:val="22"/>
            <w:szCs w:val="22"/>
            <w14:ligatures w14:val="standardContextual"/>
          </w:rPr>
          <w:tab/>
        </w:r>
        <w:r w:rsidR="00F57372" w:rsidRPr="0089228F">
          <w:rPr>
            <w:rStyle w:val="Lienhypertexte"/>
            <w:noProof/>
          </w:rPr>
          <w:t>Schémas des classes</w:t>
        </w:r>
        <w:r w:rsidR="00F57372">
          <w:rPr>
            <w:noProof/>
            <w:webHidden/>
          </w:rPr>
          <w:tab/>
        </w:r>
        <w:r w:rsidR="00F57372">
          <w:rPr>
            <w:noProof/>
            <w:webHidden/>
          </w:rPr>
          <w:fldChar w:fldCharType="begin"/>
        </w:r>
        <w:r w:rsidR="00F57372">
          <w:rPr>
            <w:noProof/>
            <w:webHidden/>
          </w:rPr>
          <w:instrText xml:space="preserve"> PAGEREF _Toc181351460 \h </w:instrText>
        </w:r>
        <w:r w:rsidR="00F57372">
          <w:rPr>
            <w:noProof/>
            <w:webHidden/>
          </w:rPr>
        </w:r>
        <w:r w:rsidR="00F57372">
          <w:rPr>
            <w:noProof/>
            <w:webHidden/>
          </w:rPr>
          <w:fldChar w:fldCharType="separate"/>
        </w:r>
        <w:r w:rsidR="006B0E47">
          <w:rPr>
            <w:noProof/>
            <w:webHidden/>
          </w:rPr>
          <w:t>14</w:t>
        </w:r>
        <w:r w:rsidR="00F57372">
          <w:rPr>
            <w:noProof/>
            <w:webHidden/>
          </w:rPr>
          <w:fldChar w:fldCharType="end"/>
        </w:r>
      </w:hyperlink>
    </w:p>
    <w:p w14:paraId="0FF1F9B2" w14:textId="25C8C9BA" w:rsidR="00F57372"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61" w:history="1">
        <w:r w:rsidR="00F57372" w:rsidRPr="0089228F">
          <w:rPr>
            <w:rStyle w:val="Lienhypertexte"/>
            <w:noProof/>
          </w:rPr>
          <w:t>4.4</w:t>
        </w:r>
        <w:r w:rsidR="00F57372">
          <w:rPr>
            <w:rFonts w:eastAsiaTheme="minorEastAsia" w:cstheme="minorBidi"/>
            <w:smallCaps w:val="0"/>
            <w:noProof/>
            <w:kern w:val="2"/>
            <w:sz w:val="22"/>
            <w:szCs w:val="22"/>
            <w14:ligatures w14:val="standardContextual"/>
          </w:rPr>
          <w:tab/>
        </w:r>
        <w:r w:rsidR="00F57372" w:rsidRPr="0089228F">
          <w:rPr>
            <w:rStyle w:val="Lienhypertexte"/>
            <w:noProof/>
          </w:rPr>
          <w:t>Implémentation spécifique</w:t>
        </w:r>
        <w:r w:rsidR="00F57372">
          <w:rPr>
            <w:noProof/>
            <w:webHidden/>
          </w:rPr>
          <w:tab/>
        </w:r>
        <w:r w:rsidR="00F57372">
          <w:rPr>
            <w:noProof/>
            <w:webHidden/>
          </w:rPr>
          <w:fldChar w:fldCharType="begin"/>
        </w:r>
        <w:r w:rsidR="00F57372">
          <w:rPr>
            <w:noProof/>
            <w:webHidden/>
          </w:rPr>
          <w:instrText xml:space="preserve"> PAGEREF _Toc181351461 \h </w:instrText>
        </w:r>
        <w:r w:rsidR="00F57372">
          <w:rPr>
            <w:noProof/>
            <w:webHidden/>
          </w:rPr>
        </w:r>
        <w:r w:rsidR="00F57372">
          <w:rPr>
            <w:noProof/>
            <w:webHidden/>
          </w:rPr>
          <w:fldChar w:fldCharType="separate"/>
        </w:r>
        <w:r w:rsidR="006B0E47">
          <w:rPr>
            <w:noProof/>
            <w:webHidden/>
          </w:rPr>
          <w:t>14</w:t>
        </w:r>
        <w:r w:rsidR="00F57372">
          <w:rPr>
            <w:noProof/>
            <w:webHidden/>
          </w:rPr>
          <w:fldChar w:fldCharType="end"/>
        </w:r>
      </w:hyperlink>
    </w:p>
    <w:p w14:paraId="5104D224" w14:textId="5D3E4F4E" w:rsidR="00F57372"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351462" w:history="1">
        <w:r w:rsidR="00F57372" w:rsidRPr="0089228F">
          <w:rPr>
            <w:rStyle w:val="Lienhypertexte"/>
            <w:noProof/>
          </w:rPr>
          <w:t>5</w:t>
        </w:r>
        <w:r w:rsidR="00F57372">
          <w:rPr>
            <w:rFonts w:eastAsiaTheme="minorEastAsia" w:cstheme="minorBidi"/>
            <w:b w:val="0"/>
            <w:bCs w:val="0"/>
            <w:caps w:val="0"/>
            <w:noProof/>
            <w:kern w:val="2"/>
            <w:sz w:val="22"/>
            <w:szCs w:val="22"/>
            <w14:ligatures w14:val="standardContextual"/>
          </w:rPr>
          <w:tab/>
        </w:r>
        <w:r w:rsidR="00F57372" w:rsidRPr="0089228F">
          <w:rPr>
            <w:rStyle w:val="Lienhypertexte"/>
            <w:noProof/>
          </w:rPr>
          <w:t>PARTIE DB</w:t>
        </w:r>
        <w:r w:rsidR="00F57372">
          <w:rPr>
            <w:noProof/>
            <w:webHidden/>
          </w:rPr>
          <w:tab/>
        </w:r>
        <w:r w:rsidR="00F57372">
          <w:rPr>
            <w:noProof/>
            <w:webHidden/>
          </w:rPr>
          <w:fldChar w:fldCharType="begin"/>
        </w:r>
        <w:r w:rsidR="00F57372">
          <w:rPr>
            <w:noProof/>
            <w:webHidden/>
          </w:rPr>
          <w:instrText xml:space="preserve"> PAGEREF _Toc181351462 \h </w:instrText>
        </w:r>
        <w:r w:rsidR="00F57372">
          <w:rPr>
            <w:noProof/>
            <w:webHidden/>
          </w:rPr>
        </w:r>
        <w:r w:rsidR="00F57372">
          <w:rPr>
            <w:noProof/>
            <w:webHidden/>
          </w:rPr>
          <w:fldChar w:fldCharType="separate"/>
        </w:r>
        <w:r w:rsidR="006B0E47">
          <w:rPr>
            <w:noProof/>
            <w:webHidden/>
          </w:rPr>
          <w:t>15</w:t>
        </w:r>
        <w:r w:rsidR="00F57372">
          <w:rPr>
            <w:noProof/>
            <w:webHidden/>
          </w:rPr>
          <w:fldChar w:fldCharType="end"/>
        </w:r>
      </w:hyperlink>
    </w:p>
    <w:p w14:paraId="40FE9CEC" w14:textId="4108DE61" w:rsidR="00F57372"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63" w:history="1">
        <w:r w:rsidR="00F57372" w:rsidRPr="0089228F">
          <w:rPr>
            <w:rStyle w:val="Lienhypertexte"/>
            <w:noProof/>
          </w:rPr>
          <w:t>5.1</w:t>
        </w:r>
        <w:r w:rsidR="00F57372">
          <w:rPr>
            <w:rFonts w:eastAsiaTheme="minorEastAsia" w:cstheme="minorBidi"/>
            <w:smallCaps w:val="0"/>
            <w:noProof/>
            <w:kern w:val="2"/>
            <w:sz w:val="22"/>
            <w:szCs w:val="22"/>
            <w14:ligatures w14:val="standardContextual"/>
          </w:rPr>
          <w:tab/>
        </w:r>
        <w:r w:rsidR="00F57372" w:rsidRPr="0089228F">
          <w:rPr>
            <w:rStyle w:val="Lienhypertexte"/>
            <w:noProof/>
          </w:rPr>
          <w:t>MCD</w:t>
        </w:r>
        <w:r w:rsidR="00F57372">
          <w:rPr>
            <w:noProof/>
            <w:webHidden/>
          </w:rPr>
          <w:tab/>
        </w:r>
        <w:r w:rsidR="00F57372">
          <w:rPr>
            <w:noProof/>
            <w:webHidden/>
          </w:rPr>
          <w:fldChar w:fldCharType="begin"/>
        </w:r>
        <w:r w:rsidR="00F57372">
          <w:rPr>
            <w:noProof/>
            <w:webHidden/>
          </w:rPr>
          <w:instrText xml:space="preserve"> PAGEREF _Toc181351463 \h </w:instrText>
        </w:r>
        <w:r w:rsidR="00F57372">
          <w:rPr>
            <w:noProof/>
            <w:webHidden/>
          </w:rPr>
        </w:r>
        <w:r w:rsidR="00F57372">
          <w:rPr>
            <w:noProof/>
            <w:webHidden/>
          </w:rPr>
          <w:fldChar w:fldCharType="separate"/>
        </w:r>
        <w:r w:rsidR="006B0E47">
          <w:rPr>
            <w:noProof/>
            <w:webHidden/>
          </w:rPr>
          <w:t>15</w:t>
        </w:r>
        <w:r w:rsidR="00F57372">
          <w:rPr>
            <w:noProof/>
            <w:webHidden/>
          </w:rPr>
          <w:fldChar w:fldCharType="end"/>
        </w:r>
      </w:hyperlink>
    </w:p>
    <w:p w14:paraId="02D6EE84" w14:textId="41C21F40" w:rsidR="00F57372"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64" w:history="1">
        <w:r w:rsidR="00F57372" w:rsidRPr="0089228F">
          <w:rPr>
            <w:rStyle w:val="Lienhypertexte"/>
            <w:noProof/>
          </w:rPr>
          <w:t>5.1.1</w:t>
        </w:r>
        <w:r w:rsidR="00F57372">
          <w:rPr>
            <w:rFonts w:eastAsiaTheme="minorEastAsia" w:cstheme="minorBidi"/>
            <w:i w:val="0"/>
            <w:iCs w:val="0"/>
            <w:noProof/>
            <w:kern w:val="2"/>
            <w:sz w:val="22"/>
            <w:szCs w:val="22"/>
            <w14:ligatures w14:val="standardContextual"/>
          </w:rPr>
          <w:tab/>
        </w:r>
        <w:r w:rsidR="00F57372" w:rsidRPr="0089228F">
          <w:rPr>
            <w:rStyle w:val="Lienhypertexte"/>
            <w:noProof/>
          </w:rPr>
          <w:t>Description des tables et des entités</w:t>
        </w:r>
        <w:r w:rsidR="00F57372">
          <w:rPr>
            <w:noProof/>
            <w:webHidden/>
          </w:rPr>
          <w:tab/>
        </w:r>
        <w:r w:rsidR="00F57372">
          <w:rPr>
            <w:noProof/>
            <w:webHidden/>
          </w:rPr>
          <w:fldChar w:fldCharType="begin"/>
        </w:r>
        <w:r w:rsidR="00F57372">
          <w:rPr>
            <w:noProof/>
            <w:webHidden/>
          </w:rPr>
          <w:instrText xml:space="preserve"> PAGEREF _Toc181351464 \h </w:instrText>
        </w:r>
        <w:r w:rsidR="00F57372">
          <w:rPr>
            <w:noProof/>
            <w:webHidden/>
          </w:rPr>
        </w:r>
        <w:r w:rsidR="00F57372">
          <w:rPr>
            <w:noProof/>
            <w:webHidden/>
          </w:rPr>
          <w:fldChar w:fldCharType="separate"/>
        </w:r>
        <w:r w:rsidR="006B0E47">
          <w:rPr>
            <w:noProof/>
            <w:webHidden/>
          </w:rPr>
          <w:t>15</w:t>
        </w:r>
        <w:r w:rsidR="00F57372">
          <w:rPr>
            <w:noProof/>
            <w:webHidden/>
          </w:rPr>
          <w:fldChar w:fldCharType="end"/>
        </w:r>
      </w:hyperlink>
    </w:p>
    <w:p w14:paraId="0A88FD32" w14:textId="58B27A64" w:rsidR="00F57372"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65" w:history="1">
        <w:r w:rsidR="00F57372" w:rsidRPr="0089228F">
          <w:rPr>
            <w:rStyle w:val="Lienhypertexte"/>
            <w:noProof/>
          </w:rPr>
          <w:t>5.1.2</w:t>
        </w:r>
        <w:r w:rsidR="00F57372">
          <w:rPr>
            <w:rFonts w:eastAsiaTheme="minorEastAsia" w:cstheme="minorBidi"/>
            <w:i w:val="0"/>
            <w:iCs w:val="0"/>
            <w:noProof/>
            <w:kern w:val="2"/>
            <w:sz w:val="22"/>
            <w:szCs w:val="22"/>
            <w14:ligatures w14:val="standardContextual"/>
          </w:rPr>
          <w:tab/>
        </w:r>
        <w:r w:rsidR="00F57372" w:rsidRPr="0089228F">
          <w:rPr>
            <w:rStyle w:val="Lienhypertexte"/>
            <w:noProof/>
          </w:rPr>
          <w:t>Description de relations et cardinalités</w:t>
        </w:r>
        <w:r w:rsidR="00F57372">
          <w:rPr>
            <w:noProof/>
            <w:webHidden/>
          </w:rPr>
          <w:tab/>
        </w:r>
        <w:r w:rsidR="00F57372">
          <w:rPr>
            <w:noProof/>
            <w:webHidden/>
          </w:rPr>
          <w:fldChar w:fldCharType="begin"/>
        </w:r>
        <w:r w:rsidR="00F57372">
          <w:rPr>
            <w:noProof/>
            <w:webHidden/>
          </w:rPr>
          <w:instrText xml:space="preserve"> PAGEREF _Toc181351465 \h </w:instrText>
        </w:r>
        <w:r w:rsidR="00F57372">
          <w:rPr>
            <w:noProof/>
            <w:webHidden/>
          </w:rPr>
        </w:r>
        <w:r w:rsidR="00F57372">
          <w:rPr>
            <w:noProof/>
            <w:webHidden/>
          </w:rPr>
          <w:fldChar w:fldCharType="separate"/>
        </w:r>
        <w:r w:rsidR="006B0E47">
          <w:rPr>
            <w:noProof/>
            <w:webHidden/>
          </w:rPr>
          <w:t>18</w:t>
        </w:r>
        <w:r w:rsidR="00F57372">
          <w:rPr>
            <w:noProof/>
            <w:webHidden/>
          </w:rPr>
          <w:fldChar w:fldCharType="end"/>
        </w:r>
      </w:hyperlink>
    </w:p>
    <w:p w14:paraId="44662655" w14:textId="058C3B43" w:rsidR="00F57372"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66" w:history="1">
        <w:r w:rsidR="00F57372" w:rsidRPr="0089228F">
          <w:rPr>
            <w:rStyle w:val="Lienhypertexte"/>
            <w:noProof/>
          </w:rPr>
          <w:t>5.2</w:t>
        </w:r>
        <w:r w:rsidR="00F57372">
          <w:rPr>
            <w:rFonts w:eastAsiaTheme="minorEastAsia" w:cstheme="minorBidi"/>
            <w:smallCaps w:val="0"/>
            <w:noProof/>
            <w:kern w:val="2"/>
            <w:sz w:val="22"/>
            <w:szCs w:val="22"/>
            <w14:ligatures w14:val="standardContextual"/>
          </w:rPr>
          <w:tab/>
        </w:r>
        <w:r w:rsidR="00F57372" w:rsidRPr="0089228F">
          <w:rPr>
            <w:rStyle w:val="Lienhypertexte"/>
            <w:noProof/>
          </w:rPr>
          <w:t>MLD</w:t>
        </w:r>
        <w:r w:rsidR="00F57372">
          <w:rPr>
            <w:noProof/>
            <w:webHidden/>
          </w:rPr>
          <w:tab/>
        </w:r>
        <w:r w:rsidR="00F57372">
          <w:rPr>
            <w:noProof/>
            <w:webHidden/>
          </w:rPr>
          <w:fldChar w:fldCharType="begin"/>
        </w:r>
        <w:r w:rsidR="00F57372">
          <w:rPr>
            <w:noProof/>
            <w:webHidden/>
          </w:rPr>
          <w:instrText xml:space="preserve"> PAGEREF _Toc181351466 \h </w:instrText>
        </w:r>
        <w:r w:rsidR="00F57372">
          <w:rPr>
            <w:noProof/>
            <w:webHidden/>
          </w:rPr>
        </w:r>
        <w:r w:rsidR="00F57372">
          <w:rPr>
            <w:noProof/>
            <w:webHidden/>
          </w:rPr>
          <w:fldChar w:fldCharType="separate"/>
        </w:r>
        <w:r w:rsidR="006B0E47">
          <w:rPr>
            <w:noProof/>
            <w:webHidden/>
          </w:rPr>
          <w:t>19</w:t>
        </w:r>
        <w:r w:rsidR="00F57372">
          <w:rPr>
            <w:noProof/>
            <w:webHidden/>
          </w:rPr>
          <w:fldChar w:fldCharType="end"/>
        </w:r>
      </w:hyperlink>
    </w:p>
    <w:p w14:paraId="1DD95A12" w14:textId="383D7595" w:rsidR="00F57372"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67" w:history="1">
        <w:r w:rsidR="00F57372" w:rsidRPr="0089228F">
          <w:rPr>
            <w:rStyle w:val="Lienhypertexte"/>
            <w:noProof/>
          </w:rPr>
          <w:t>5.3</w:t>
        </w:r>
        <w:r w:rsidR="00F57372">
          <w:rPr>
            <w:rFonts w:eastAsiaTheme="minorEastAsia" w:cstheme="minorBidi"/>
            <w:smallCaps w:val="0"/>
            <w:noProof/>
            <w:kern w:val="2"/>
            <w:sz w:val="22"/>
            <w:szCs w:val="22"/>
            <w14:ligatures w14:val="standardContextual"/>
          </w:rPr>
          <w:tab/>
        </w:r>
        <w:r w:rsidR="00F57372" w:rsidRPr="0089228F">
          <w:rPr>
            <w:rStyle w:val="Lienhypertexte"/>
            <w:noProof/>
          </w:rPr>
          <w:t>Script SQL</w:t>
        </w:r>
        <w:r w:rsidR="00F57372">
          <w:rPr>
            <w:noProof/>
            <w:webHidden/>
          </w:rPr>
          <w:tab/>
        </w:r>
        <w:r w:rsidR="00F57372">
          <w:rPr>
            <w:noProof/>
            <w:webHidden/>
          </w:rPr>
          <w:fldChar w:fldCharType="begin"/>
        </w:r>
        <w:r w:rsidR="00F57372">
          <w:rPr>
            <w:noProof/>
            <w:webHidden/>
          </w:rPr>
          <w:instrText xml:space="preserve"> PAGEREF _Toc181351467 \h </w:instrText>
        </w:r>
        <w:r w:rsidR="00F57372">
          <w:rPr>
            <w:noProof/>
            <w:webHidden/>
          </w:rPr>
        </w:r>
        <w:r w:rsidR="00F57372">
          <w:rPr>
            <w:noProof/>
            <w:webHidden/>
          </w:rPr>
          <w:fldChar w:fldCharType="separate"/>
        </w:r>
        <w:r w:rsidR="006B0E47">
          <w:rPr>
            <w:noProof/>
            <w:webHidden/>
          </w:rPr>
          <w:t>19</w:t>
        </w:r>
        <w:r w:rsidR="00F57372">
          <w:rPr>
            <w:noProof/>
            <w:webHidden/>
          </w:rPr>
          <w:fldChar w:fldCharType="end"/>
        </w:r>
      </w:hyperlink>
    </w:p>
    <w:p w14:paraId="36612EDE" w14:textId="03B92137" w:rsidR="00F57372"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68" w:history="1">
        <w:r w:rsidR="00F57372" w:rsidRPr="0089228F">
          <w:rPr>
            <w:rStyle w:val="Lienhypertexte"/>
            <w:noProof/>
          </w:rPr>
          <w:t>5.4</w:t>
        </w:r>
        <w:r w:rsidR="00F57372">
          <w:rPr>
            <w:rFonts w:eastAsiaTheme="minorEastAsia" w:cstheme="minorBidi"/>
            <w:smallCaps w:val="0"/>
            <w:noProof/>
            <w:kern w:val="2"/>
            <w:sz w:val="22"/>
            <w:szCs w:val="22"/>
            <w14:ligatures w14:val="standardContextual"/>
          </w:rPr>
          <w:tab/>
        </w:r>
        <w:r w:rsidR="00F57372" w:rsidRPr="0089228F">
          <w:rPr>
            <w:rStyle w:val="Lienhypertexte"/>
            <w:noProof/>
          </w:rPr>
          <w:t>Mise en place des types d’utilisateurs</w:t>
        </w:r>
        <w:r w:rsidR="00F57372">
          <w:rPr>
            <w:noProof/>
            <w:webHidden/>
          </w:rPr>
          <w:tab/>
        </w:r>
        <w:r w:rsidR="00F57372">
          <w:rPr>
            <w:noProof/>
            <w:webHidden/>
          </w:rPr>
          <w:fldChar w:fldCharType="begin"/>
        </w:r>
        <w:r w:rsidR="00F57372">
          <w:rPr>
            <w:noProof/>
            <w:webHidden/>
          </w:rPr>
          <w:instrText xml:space="preserve"> PAGEREF _Toc181351468 \h </w:instrText>
        </w:r>
        <w:r w:rsidR="00F57372">
          <w:rPr>
            <w:noProof/>
            <w:webHidden/>
          </w:rPr>
        </w:r>
        <w:r w:rsidR="00F57372">
          <w:rPr>
            <w:noProof/>
            <w:webHidden/>
          </w:rPr>
          <w:fldChar w:fldCharType="separate"/>
        </w:r>
        <w:r w:rsidR="006B0E47">
          <w:rPr>
            <w:noProof/>
            <w:webHidden/>
          </w:rPr>
          <w:t>19</w:t>
        </w:r>
        <w:r w:rsidR="00F57372">
          <w:rPr>
            <w:noProof/>
            <w:webHidden/>
          </w:rPr>
          <w:fldChar w:fldCharType="end"/>
        </w:r>
      </w:hyperlink>
    </w:p>
    <w:p w14:paraId="494FDBAE" w14:textId="47968066" w:rsidR="00F57372"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69" w:history="1">
        <w:r w:rsidR="00F57372" w:rsidRPr="0089228F">
          <w:rPr>
            <w:rStyle w:val="Lienhypertexte"/>
            <w:noProof/>
          </w:rPr>
          <w:t>5.4.1</w:t>
        </w:r>
        <w:r w:rsidR="00F57372">
          <w:rPr>
            <w:rFonts w:eastAsiaTheme="minorEastAsia" w:cstheme="minorBidi"/>
            <w:i w:val="0"/>
            <w:iCs w:val="0"/>
            <w:noProof/>
            <w:kern w:val="2"/>
            <w:sz w:val="22"/>
            <w:szCs w:val="22"/>
            <w14:ligatures w14:val="standardContextual"/>
          </w:rPr>
          <w:tab/>
        </w:r>
        <w:r w:rsidR="00F57372" w:rsidRPr="0089228F">
          <w:rPr>
            <w:rStyle w:val="Lienhypertexte"/>
            <w:noProof/>
          </w:rPr>
          <w:t>Explication</w:t>
        </w:r>
        <w:r w:rsidR="00F57372">
          <w:rPr>
            <w:noProof/>
            <w:webHidden/>
          </w:rPr>
          <w:tab/>
        </w:r>
        <w:r w:rsidR="00F57372">
          <w:rPr>
            <w:noProof/>
            <w:webHidden/>
          </w:rPr>
          <w:fldChar w:fldCharType="begin"/>
        </w:r>
        <w:r w:rsidR="00F57372">
          <w:rPr>
            <w:noProof/>
            <w:webHidden/>
          </w:rPr>
          <w:instrText xml:space="preserve"> PAGEREF _Toc181351469 \h </w:instrText>
        </w:r>
        <w:r w:rsidR="00F57372">
          <w:rPr>
            <w:noProof/>
            <w:webHidden/>
          </w:rPr>
        </w:r>
        <w:r w:rsidR="00F57372">
          <w:rPr>
            <w:noProof/>
            <w:webHidden/>
          </w:rPr>
          <w:fldChar w:fldCharType="separate"/>
        </w:r>
        <w:r w:rsidR="006B0E47">
          <w:rPr>
            <w:noProof/>
            <w:webHidden/>
          </w:rPr>
          <w:t>19</w:t>
        </w:r>
        <w:r w:rsidR="00F57372">
          <w:rPr>
            <w:noProof/>
            <w:webHidden/>
          </w:rPr>
          <w:fldChar w:fldCharType="end"/>
        </w:r>
      </w:hyperlink>
    </w:p>
    <w:p w14:paraId="17AB84AB" w14:textId="7271849F" w:rsidR="00F57372"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70" w:history="1">
        <w:r w:rsidR="00F57372" w:rsidRPr="0089228F">
          <w:rPr>
            <w:rStyle w:val="Lienhypertexte"/>
            <w:noProof/>
          </w:rPr>
          <w:t>5.5</w:t>
        </w:r>
        <w:r w:rsidR="00F57372">
          <w:rPr>
            <w:rFonts w:eastAsiaTheme="minorEastAsia" w:cstheme="minorBidi"/>
            <w:smallCaps w:val="0"/>
            <w:noProof/>
            <w:kern w:val="2"/>
            <w:sz w:val="22"/>
            <w:szCs w:val="22"/>
            <w14:ligatures w14:val="standardContextual"/>
          </w:rPr>
          <w:tab/>
        </w:r>
        <w:r w:rsidR="00F57372" w:rsidRPr="0089228F">
          <w:rPr>
            <w:rStyle w:val="Lienhypertexte"/>
            <w:noProof/>
          </w:rPr>
          <w:t>Création des index</w:t>
        </w:r>
        <w:r w:rsidR="00F57372">
          <w:rPr>
            <w:noProof/>
            <w:webHidden/>
          </w:rPr>
          <w:tab/>
        </w:r>
        <w:r w:rsidR="00F57372">
          <w:rPr>
            <w:noProof/>
            <w:webHidden/>
          </w:rPr>
          <w:fldChar w:fldCharType="begin"/>
        </w:r>
        <w:r w:rsidR="00F57372">
          <w:rPr>
            <w:noProof/>
            <w:webHidden/>
          </w:rPr>
          <w:instrText xml:space="preserve"> PAGEREF _Toc181351470 \h </w:instrText>
        </w:r>
        <w:r w:rsidR="00F57372">
          <w:rPr>
            <w:noProof/>
            <w:webHidden/>
          </w:rPr>
        </w:r>
        <w:r w:rsidR="00F57372">
          <w:rPr>
            <w:noProof/>
            <w:webHidden/>
          </w:rPr>
          <w:fldChar w:fldCharType="separate"/>
        </w:r>
        <w:r w:rsidR="006B0E47">
          <w:rPr>
            <w:noProof/>
            <w:webHidden/>
          </w:rPr>
          <w:t>20</w:t>
        </w:r>
        <w:r w:rsidR="00F57372">
          <w:rPr>
            <w:noProof/>
            <w:webHidden/>
          </w:rPr>
          <w:fldChar w:fldCharType="end"/>
        </w:r>
      </w:hyperlink>
    </w:p>
    <w:p w14:paraId="2A0D6186" w14:textId="113D45BA" w:rsidR="00F57372"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71" w:history="1">
        <w:r w:rsidR="00F57372" w:rsidRPr="0089228F">
          <w:rPr>
            <w:rStyle w:val="Lienhypertexte"/>
            <w:noProof/>
          </w:rPr>
          <w:t>5.5.1</w:t>
        </w:r>
        <w:r w:rsidR="00F57372">
          <w:rPr>
            <w:rFonts w:eastAsiaTheme="minorEastAsia" w:cstheme="minorBidi"/>
            <w:i w:val="0"/>
            <w:iCs w:val="0"/>
            <w:noProof/>
            <w:kern w:val="2"/>
            <w:sz w:val="22"/>
            <w:szCs w:val="22"/>
            <w14:ligatures w14:val="standardContextual"/>
          </w:rPr>
          <w:tab/>
        </w:r>
        <w:r w:rsidR="00F57372" w:rsidRPr="0089228F">
          <w:rPr>
            <w:rStyle w:val="Lienhypertexte"/>
            <w:noProof/>
          </w:rPr>
          <w:t>Situation</w:t>
        </w:r>
        <w:r w:rsidR="00F57372">
          <w:rPr>
            <w:noProof/>
            <w:webHidden/>
          </w:rPr>
          <w:tab/>
        </w:r>
        <w:r w:rsidR="00F57372">
          <w:rPr>
            <w:noProof/>
            <w:webHidden/>
          </w:rPr>
          <w:fldChar w:fldCharType="begin"/>
        </w:r>
        <w:r w:rsidR="00F57372">
          <w:rPr>
            <w:noProof/>
            <w:webHidden/>
          </w:rPr>
          <w:instrText xml:space="preserve"> PAGEREF _Toc181351471 \h </w:instrText>
        </w:r>
        <w:r w:rsidR="00F57372">
          <w:rPr>
            <w:noProof/>
            <w:webHidden/>
          </w:rPr>
        </w:r>
        <w:r w:rsidR="00F57372">
          <w:rPr>
            <w:noProof/>
            <w:webHidden/>
          </w:rPr>
          <w:fldChar w:fldCharType="separate"/>
        </w:r>
        <w:r w:rsidR="006B0E47">
          <w:rPr>
            <w:noProof/>
            <w:webHidden/>
          </w:rPr>
          <w:t>20</w:t>
        </w:r>
        <w:r w:rsidR="00F57372">
          <w:rPr>
            <w:noProof/>
            <w:webHidden/>
          </w:rPr>
          <w:fldChar w:fldCharType="end"/>
        </w:r>
      </w:hyperlink>
    </w:p>
    <w:p w14:paraId="5E631D81" w14:textId="3F484AEB" w:rsidR="00F57372"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72" w:history="1">
        <w:r w:rsidR="00F57372" w:rsidRPr="0089228F">
          <w:rPr>
            <w:rStyle w:val="Lienhypertexte"/>
            <w:noProof/>
          </w:rPr>
          <w:t>5.6</w:t>
        </w:r>
        <w:r w:rsidR="00F57372">
          <w:rPr>
            <w:rFonts w:eastAsiaTheme="minorEastAsia" w:cstheme="minorBidi"/>
            <w:smallCaps w:val="0"/>
            <w:noProof/>
            <w:kern w:val="2"/>
            <w:sz w:val="22"/>
            <w:szCs w:val="22"/>
            <w14:ligatures w14:val="standardContextual"/>
          </w:rPr>
          <w:tab/>
        </w:r>
        <w:r w:rsidR="00F57372" w:rsidRPr="0089228F">
          <w:rPr>
            <w:rStyle w:val="Lienhypertexte"/>
            <w:noProof/>
          </w:rPr>
          <w:t>Backup / Restore</w:t>
        </w:r>
        <w:r w:rsidR="00F57372">
          <w:rPr>
            <w:noProof/>
            <w:webHidden/>
          </w:rPr>
          <w:tab/>
        </w:r>
        <w:r w:rsidR="00F57372">
          <w:rPr>
            <w:noProof/>
            <w:webHidden/>
          </w:rPr>
          <w:fldChar w:fldCharType="begin"/>
        </w:r>
        <w:r w:rsidR="00F57372">
          <w:rPr>
            <w:noProof/>
            <w:webHidden/>
          </w:rPr>
          <w:instrText xml:space="preserve"> PAGEREF _Toc181351472 \h </w:instrText>
        </w:r>
        <w:r w:rsidR="00F57372">
          <w:rPr>
            <w:noProof/>
            <w:webHidden/>
          </w:rPr>
        </w:r>
        <w:r w:rsidR="00F57372">
          <w:rPr>
            <w:noProof/>
            <w:webHidden/>
          </w:rPr>
          <w:fldChar w:fldCharType="separate"/>
        </w:r>
        <w:r w:rsidR="006B0E47">
          <w:rPr>
            <w:noProof/>
            <w:webHidden/>
          </w:rPr>
          <w:t>21</w:t>
        </w:r>
        <w:r w:rsidR="00F57372">
          <w:rPr>
            <w:noProof/>
            <w:webHidden/>
          </w:rPr>
          <w:fldChar w:fldCharType="end"/>
        </w:r>
      </w:hyperlink>
    </w:p>
    <w:p w14:paraId="1B6FD72D" w14:textId="62EDEADB" w:rsidR="00F57372"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73" w:history="1">
        <w:r w:rsidR="00F57372" w:rsidRPr="0089228F">
          <w:rPr>
            <w:rStyle w:val="Lienhypertexte"/>
            <w:noProof/>
          </w:rPr>
          <w:t>5.6.1</w:t>
        </w:r>
        <w:r w:rsidR="00F57372">
          <w:rPr>
            <w:rFonts w:eastAsiaTheme="minorEastAsia" w:cstheme="minorBidi"/>
            <w:i w:val="0"/>
            <w:iCs w:val="0"/>
            <w:noProof/>
            <w:kern w:val="2"/>
            <w:sz w:val="22"/>
            <w:szCs w:val="22"/>
            <w14:ligatures w14:val="standardContextual"/>
          </w:rPr>
          <w:tab/>
        </w:r>
        <w:r w:rsidR="00F57372" w:rsidRPr="0089228F">
          <w:rPr>
            <w:rStyle w:val="Lienhypertexte"/>
            <w:noProof/>
          </w:rPr>
          <w:t>Situation</w:t>
        </w:r>
        <w:r w:rsidR="00F57372">
          <w:rPr>
            <w:noProof/>
            <w:webHidden/>
          </w:rPr>
          <w:tab/>
        </w:r>
        <w:r w:rsidR="00F57372">
          <w:rPr>
            <w:noProof/>
            <w:webHidden/>
          </w:rPr>
          <w:fldChar w:fldCharType="begin"/>
        </w:r>
        <w:r w:rsidR="00F57372">
          <w:rPr>
            <w:noProof/>
            <w:webHidden/>
          </w:rPr>
          <w:instrText xml:space="preserve"> PAGEREF _Toc181351473 \h </w:instrText>
        </w:r>
        <w:r w:rsidR="00F57372">
          <w:rPr>
            <w:noProof/>
            <w:webHidden/>
          </w:rPr>
        </w:r>
        <w:r w:rsidR="00F57372">
          <w:rPr>
            <w:noProof/>
            <w:webHidden/>
          </w:rPr>
          <w:fldChar w:fldCharType="separate"/>
        </w:r>
        <w:r w:rsidR="006B0E47">
          <w:rPr>
            <w:noProof/>
            <w:webHidden/>
          </w:rPr>
          <w:t>21</w:t>
        </w:r>
        <w:r w:rsidR="00F57372">
          <w:rPr>
            <w:noProof/>
            <w:webHidden/>
          </w:rPr>
          <w:fldChar w:fldCharType="end"/>
        </w:r>
      </w:hyperlink>
    </w:p>
    <w:p w14:paraId="2C9E8FBF" w14:textId="2D61542C" w:rsidR="00F57372"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351474" w:history="1">
        <w:r w:rsidR="00F57372" w:rsidRPr="0089228F">
          <w:rPr>
            <w:rStyle w:val="Lienhypertexte"/>
            <w:noProof/>
          </w:rPr>
          <w:t>6</w:t>
        </w:r>
        <w:r w:rsidR="00F57372">
          <w:rPr>
            <w:rFonts w:eastAsiaTheme="minorEastAsia" w:cstheme="minorBidi"/>
            <w:b w:val="0"/>
            <w:bCs w:val="0"/>
            <w:caps w:val="0"/>
            <w:noProof/>
            <w:kern w:val="2"/>
            <w:sz w:val="22"/>
            <w:szCs w:val="22"/>
            <w14:ligatures w14:val="standardContextual"/>
          </w:rPr>
          <w:tab/>
        </w:r>
        <w:r w:rsidR="00F57372" w:rsidRPr="0089228F">
          <w:rPr>
            <w:rStyle w:val="Lienhypertexte"/>
            <w:noProof/>
          </w:rPr>
          <w:t>Rapport de test</w:t>
        </w:r>
        <w:r w:rsidR="00F57372">
          <w:rPr>
            <w:noProof/>
            <w:webHidden/>
          </w:rPr>
          <w:tab/>
        </w:r>
        <w:r w:rsidR="00F57372">
          <w:rPr>
            <w:noProof/>
            <w:webHidden/>
          </w:rPr>
          <w:fldChar w:fldCharType="begin"/>
        </w:r>
        <w:r w:rsidR="00F57372">
          <w:rPr>
            <w:noProof/>
            <w:webHidden/>
          </w:rPr>
          <w:instrText xml:space="preserve"> PAGEREF _Toc181351474 \h </w:instrText>
        </w:r>
        <w:r w:rsidR="00F57372">
          <w:rPr>
            <w:noProof/>
            <w:webHidden/>
          </w:rPr>
        </w:r>
        <w:r w:rsidR="00F57372">
          <w:rPr>
            <w:noProof/>
            <w:webHidden/>
          </w:rPr>
          <w:fldChar w:fldCharType="separate"/>
        </w:r>
        <w:r w:rsidR="006B0E47">
          <w:rPr>
            <w:noProof/>
            <w:webHidden/>
          </w:rPr>
          <w:t>22</w:t>
        </w:r>
        <w:r w:rsidR="00F57372">
          <w:rPr>
            <w:noProof/>
            <w:webHidden/>
          </w:rPr>
          <w:fldChar w:fldCharType="end"/>
        </w:r>
      </w:hyperlink>
    </w:p>
    <w:p w14:paraId="59FD6747" w14:textId="7B29C010" w:rsidR="00F57372"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75" w:history="1">
        <w:r w:rsidR="00F57372" w:rsidRPr="0089228F">
          <w:rPr>
            <w:rStyle w:val="Lienhypertexte"/>
            <w:noProof/>
          </w:rPr>
          <w:t>6.1</w:t>
        </w:r>
        <w:r w:rsidR="00F57372">
          <w:rPr>
            <w:rFonts w:eastAsiaTheme="minorEastAsia" w:cstheme="minorBidi"/>
            <w:smallCaps w:val="0"/>
            <w:noProof/>
            <w:kern w:val="2"/>
            <w:sz w:val="22"/>
            <w:szCs w:val="22"/>
            <w14:ligatures w14:val="standardContextual"/>
          </w:rPr>
          <w:tab/>
        </w:r>
        <w:r w:rsidR="00F57372" w:rsidRPr="0089228F">
          <w:rPr>
            <w:rStyle w:val="Lienhypertexte"/>
            <w:noProof/>
          </w:rPr>
          <w:t>Tests POO</w:t>
        </w:r>
        <w:r w:rsidR="00F57372">
          <w:rPr>
            <w:noProof/>
            <w:webHidden/>
          </w:rPr>
          <w:tab/>
        </w:r>
        <w:r w:rsidR="00F57372">
          <w:rPr>
            <w:noProof/>
            <w:webHidden/>
          </w:rPr>
          <w:fldChar w:fldCharType="begin"/>
        </w:r>
        <w:r w:rsidR="00F57372">
          <w:rPr>
            <w:noProof/>
            <w:webHidden/>
          </w:rPr>
          <w:instrText xml:space="preserve"> PAGEREF _Toc181351475 \h </w:instrText>
        </w:r>
        <w:r w:rsidR="00F57372">
          <w:rPr>
            <w:noProof/>
            <w:webHidden/>
          </w:rPr>
        </w:r>
        <w:r w:rsidR="00F57372">
          <w:rPr>
            <w:noProof/>
            <w:webHidden/>
          </w:rPr>
          <w:fldChar w:fldCharType="separate"/>
        </w:r>
        <w:r w:rsidR="006B0E47">
          <w:rPr>
            <w:noProof/>
            <w:webHidden/>
          </w:rPr>
          <w:t>22</w:t>
        </w:r>
        <w:r w:rsidR="00F57372">
          <w:rPr>
            <w:noProof/>
            <w:webHidden/>
          </w:rPr>
          <w:fldChar w:fldCharType="end"/>
        </w:r>
      </w:hyperlink>
    </w:p>
    <w:p w14:paraId="69700747" w14:textId="00AA29AF" w:rsidR="00F57372"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351476" w:history="1">
        <w:r w:rsidR="00F57372" w:rsidRPr="0089228F">
          <w:rPr>
            <w:rStyle w:val="Lienhypertexte"/>
            <w:noProof/>
          </w:rPr>
          <w:t>7</w:t>
        </w:r>
        <w:r w:rsidR="00F57372">
          <w:rPr>
            <w:rFonts w:eastAsiaTheme="minorEastAsia" w:cstheme="minorBidi"/>
            <w:b w:val="0"/>
            <w:bCs w:val="0"/>
            <w:caps w:val="0"/>
            <w:noProof/>
            <w:kern w:val="2"/>
            <w:sz w:val="22"/>
            <w:szCs w:val="22"/>
            <w14:ligatures w14:val="standardContextual"/>
          </w:rPr>
          <w:tab/>
        </w:r>
        <w:r w:rsidR="00F57372" w:rsidRPr="0089228F">
          <w:rPr>
            <w:rStyle w:val="Lienhypertexte"/>
            <w:noProof/>
          </w:rPr>
          <w:t>USAGE DE L’IA</w:t>
        </w:r>
        <w:r w:rsidR="00F57372">
          <w:rPr>
            <w:noProof/>
            <w:webHidden/>
          </w:rPr>
          <w:tab/>
        </w:r>
        <w:r w:rsidR="00F57372">
          <w:rPr>
            <w:noProof/>
            <w:webHidden/>
          </w:rPr>
          <w:fldChar w:fldCharType="begin"/>
        </w:r>
        <w:r w:rsidR="00F57372">
          <w:rPr>
            <w:noProof/>
            <w:webHidden/>
          </w:rPr>
          <w:instrText xml:space="preserve"> PAGEREF _Toc181351476 \h </w:instrText>
        </w:r>
        <w:r w:rsidR="00F57372">
          <w:rPr>
            <w:noProof/>
            <w:webHidden/>
          </w:rPr>
        </w:r>
        <w:r w:rsidR="00F57372">
          <w:rPr>
            <w:noProof/>
            <w:webHidden/>
          </w:rPr>
          <w:fldChar w:fldCharType="separate"/>
        </w:r>
        <w:r w:rsidR="006B0E47">
          <w:rPr>
            <w:noProof/>
            <w:webHidden/>
          </w:rPr>
          <w:t>22</w:t>
        </w:r>
        <w:r w:rsidR="00F57372">
          <w:rPr>
            <w:noProof/>
            <w:webHidden/>
          </w:rPr>
          <w:fldChar w:fldCharType="end"/>
        </w:r>
      </w:hyperlink>
    </w:p>
    <w:p w14:paraId="09D40BA2" w14:textId="7DDB1BE6" w:rsidR="00F57372"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77" w:history="1">
        <w:r w:rsidR="00F57372" w:rsidRPr="0089228F">
          <w:rPr>
            <w:rStyle w:val="Lienhypertexte"/>
            <w:noProof/>
          </w:rPr>
          <w:t>7.1.1</w:t>
        </w:r>
        <w:r w:rsidR="00F57372">
          <w:rPr>
            <w:rFonts w:eastAsiaTheme="minorEastAsia" w:cstheme="minorBidi"/>
            <w:i w:val="0"/>
            <w:iCs w:val="0"/>
            <w:noProof/>
            <w:kern w:val="2"/>
            <w:sz w:val="22"/>
            <w:szCs w:val="22"/>
            <w14:ligatures w14:val="standardContextual"/>
          </w:rPr>
          <w:tab/>
        </w:r>
        <w:r w:rsidR="00F57372" w:rsidRPr="0089228F">
          <w:rPr>
            <w:rStyle w:val="Lienhypertexte"/>
            <w:noProof/>
          </w:rPr>
          <w:t>P_UX</w:t>
        </w:r>
        <w:r w:rsidR="00F57372">
          <w:rPr>
            <w:noProof/>
            <w:webHidden/>
          </w:rPr>
          <w:tab/>
        </w:r>
        <w:r w:rsidR="00F57372">
          <w:rPr>
            <w:noProof/>
            <w:webHidden/>
          </w:rPr>
          <w:fldChar w:fldCharType="begin"/>
        </w:r>
        <w:r w:rsidR="00F57372">
          <w:rPr>
            <w:noProof/>
            <w:webHidden/>
          </w:rPr>
          <w:instrText xml:space="preserve"> PAGEREF _Toc181351477 \h </w:instrText>
        </w:r>
        <w:r w:rsidR="00F57372">
          <w:rPr>
            <w:noProof/>
            <w:webHidden/>
          </w:rPr>
        </w:r>
        <w:r w:rsidR="00F57372">
          <w:rPr>
            <w:noProof/>
            <w:webHidden/>
          </w:rPr>
          <w:fldChar w:fldCharType="separate"/>
        </w:r>
        <w:r w:rsidR="006B0E47">
          <w:rPr>
            <w:noProof/>
            <w:webHidden/>
          </w:rPr>
          <w:t>22</w:t>
        </w:r>
        <w:r w:rsidR="00F57372">
          <w:rPr>
            <w:noProof/>
            <w:webHidden/>
          </w:rPr>
          <w:fldChar w:fldCharType="end"/>
        </w:r>
      </w:hyperlink>
    </w:p>
    <w:p w14:paraId="26CEFB5A" w14:textId="3F9D8709" w:rsidR="00F57372"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351478" w:history="1">
        <w:r w:rsidR="00F57372" w:rsidRPr="0089228F">
          <w:rPr>
            <w:rStyle w:val="Lienhypertexte"/>
            <w:noProof/>
          </w:rPr>
          <w:t>8</w:t>
        </w:r>
        <w:r w:rsidR="00F57372">
          <w:rPr>
            <w:rFonts w:eastAsiaTheme="minorEastAsia" w:cstheme="minorBidi"/>
            <w:b w:val="0"/>
            <w:bCs w:val="0"/>
            <w:caps w:val="0"/>
            <w:noProof/>
            <w:kern w:val="2"/>
            <w:sz w:val="22"/>
            <w:szCs w:val="22"/>
            <w14:ligatures w14:val="standardContextual"/>
          </w:rPr>
          <w:tab/>
        </w:r>
        <w:r w:rsidR="00F57372" w:rsidRPr="0089228F">
          <w:rPr>
            <w:rStyle w:val="Lienhypertexte"/>
            <w:noProof/>
          </w:rPr>
          <w:t>REFERENCES</w:t>
        </w:r>
        <w:r w:rsidR="00F57372">
          <w:rPr>
            <w:noProof/>
            <w:webHidden/>
          </w:rPr>
          <w:tab/>
        </w:r>
        <w:r w:rsidR="00F57372">
          <w:rPr>
            <w:noProof/>
            <w:webHidden/>
          </w:rPr>
          <w:fldChar w:fldCharType="begin"/>
        </w:r>
        <w:r w:rsidR="00F57372">
          <w:rPr>
            <w:noProof/>
            <w:webHidden/>
          </w:rPr>
          <w:instrText xml:space="preserve"> PAGEREF _Toc181351478 \h </w:instrText>
        </w:r>
        <w:r w:rsidR="00F57372">
          <w:rPr>
            <w:noProof/>
            <w:webHidden/>
          </w:rPr>
        </w:r>
        <w:r w:rsidR="00F57372">
          <w:rPr>
            <w:noProof/>
            <w:webHidden/>
          </w:rPr>
          <w:fldChar w:fldCharType="separate"/>
        </w:r>
        <w:r w:rsidR="006B0E47">
          <w:rPr>
            <w:noProof/>
            <w:webHidden/>
          </w:rPr>
          <w:t>22</w:t>
        </w:r>
        <w:r w:rsidR="00F57372">
          <w:rPr>
            <w:noProof/>
            <w:webHidden/>
          </w:rPr>
          <w:fldChar w:fldCharType="end"/>
        </w:r>
      </w:hyperlink>
    </w:p>
    <w:p w14:paraId="6D8D79B1" w14:textId="03C3A2BC" w:rsidR="00F57372"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79" w:history="1">
        <w:r w:rsidR="00F57372" w:rsidRPr="0089228F">
          <w:rPr>
            <w:rStyle w:val="Lienhypertexte"/>
            <w:noProof/>
          </w:rPr>
          <w:t>8.1</w:t>
        </w:r>
        <w:r w:rsidR="00F57372">
          <w:rPr>
            <w:rFonts w:eastAsiaTheme="minorEastAsia" w:cstheme="minorBidi"/>
            <w:smallCaps w:val="0"/>
            <w:noProof/>
            <w:kern w:val="2"/>
            <w:sz w:val="22"/>
            <w:szCs w:val="22"/>
            <w14:ligatures w14:val="standardContextual"/>
          </w:rPr>
          <w:tab/>
        </w:r>
        <w:r w:rsidR="00F57372" w:rsidRPr="0089228F">
          <w:rPr>
            <w:rStyle w:val="Lienhypertexte"/>
            <w:noProof/>
          </w:rPr>
          <w:t>Liens UX</w:t>
        </w:r>
        <w:r w:rsidR="00F57372">
          <w:rPr>
            <w:noProof/>
            <w:webHidden/>
          </w:rPr>
          <w:tab/>
        </w:r>
        <w:r w:rsidR="00F57372">
          <w:rPr>
            <w:noProof/>
            <w:webHidden/>
          </w:rPr>
          <w:fldChar w:fldCharType="begin"/>
        </w:r>
        <w:r w:rsidR="00F57372">
          <w:rPr>
            <w:noProof/>
            <w:webHidden/>
          </w:rPr>
          <w:instrText xml:space="preserve"> PAGEREF _Toc181351479 \h </w:instrText>
        </w:r>
        <w:r w:rsidR="00F57372">
          <w:rPr>
            <w:noProof/>
            <w:webHidden/>
          </w:rPr>
        </w:r>
        <w:r w:rsidR="00F57372">
          <w:rPr>
            <w:noProof/>
            <w:webHidden/>
          </w:rPr>
          <w:fldChar w:fldCharType="separate"/>
        </w:r>
        <w:r w:rsidR="006B0E47">
          <w:rPr>
            <w:noProof/>
            <w:webHidden/>
          </w:rPr>
          <w:t>22</w:t>
        </w:r>
        <w:r w:rsidR="00F57372">
          <w:rPr>
            <w:noProof/>
            <w:webHidden/>
          </w:rPr>
          <w:fldChar w:fldCharType="end"/>
        </w:r>
      </w:hyperlink>
    </w:p>
    <w:p w14:paraId="67827EDF" w14:textId="4BC78D4C" w:rsidR="00F57372"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80" w:history="1">
        <w:r w:rsidR="00F57372" w:rsidRPr="0089228F">
          <w:rPr>
            <w:rStyle w:val="Lienhypertexte"/>
            <w:noProof/>
          </w:rPr>
          <w:t>8.2</w:t>
        </w:r>
        <w:r w:rsidR="00F57372">
          <w:rPr>
            <w:rFonts w:eastAsiaTheme="minorEastAsia" w:cstheme="minorBidi"/>
            <w:smallCaps w:val="0"/>
            <w:noProof/>
            <w:kern w:val="2"/>
            <w:sz w:val="22"/>
            <w:szCs w:val="22"/>
            <w14:ligatures w14:val="standardContextual"/>
          </w:rPr>
          <w:tab/>
        </w:r>
        <w:r w:rsidR="00F57372" w:rsidRPr="0089228F">
          <w:rPr>
            <w:rStyle w:val="Lienhypertexte"/>
            <w:noProof/>
          </w:rPr>
          <w:t>Liens DB</w:t>
        </w:r>
        <w:r w:rsidR="00F57372">
          <w:rPr>
            <w:noProof/>
            <w:webHidden/>
          </w:rPr>
          <w:tab/>
        </w:r>
        <w:r w:rsidR="00F57372">
          <w:rPr>
            <w:noProof/>
            <w:webHidden/>
          </w:rPr>
          <w:fldChar w:fldCharType="begin"/>
        </w:r>
        <w:r w:rsidR="00F57372">
          <w:rPr>
            <w:noProof/>
            <w:webHidden/>
          </w:rPr>
          <w:instrText xml:space="preserve"> PAGEREF _Toc181351480 \h </w:instrText>
        </w:r>
        <w:r w:rsidR="00F57372">
          <w:rPr>
            <w:noProof/>
            <w:webHidden/>
          </w:rPr>
        </w:r>
        <w:r w:rsidR="00F57372">
          <w:rPr>
            <w:noProof/>
            <w:webHidden/>
          </w:rPr>
          <w:fldChar w:fldCharType="separate"/>
        </w:r>
        <w:r w:rsidR="006B0E47">
          <w:rPr>
            <w:noProof/>
            <w:webHidden/>
          </w:rPr>
          <w:t>22</w:t>
        </w:r>
        <w:r w:rsidR="00F57372">
          <w:rPr>
            <w:noProof/>
            <w:webHidden/>
          </w:rPr>
          <w:fldChar w:fldCharType="end"/>
        </w:r>
      </w:hyperlink>
    </w:p>
    <w:p w14:paraId="3E81FF41" w14:textId="144A2FB8" w:rsidR="00742484" w:rsidRPr="00682802" w:rsidRDefault="00A65F0B">
      <w:r w:rsidRPr="00682802">
        <w:rPr>
          <w:rFonts w:cs="Arial"/>
          <w:i/>
          <w:iCs/>
          <w:caps/>
          <w:sz w:val="22"/>
          <w:szCs w:val="22"/>
        </w:rPr>
        <w:fldChar w:fldCharType="end"/>
      </w:r>
    </w:p>
    <w:p w14:paraId="6D6B76ED" w14:textId="77777777" w:rsidR="00FE0237" w:rsidRDefault="00FE0237">
      <w:pPr>
        <w:rPr>
          <w:rFonts w:asciiTheme="majorHAnsi" w:hAnsiTheme="majorHAnsi" w:cs="Arial"/>
          <w:b/>
          <w:bCs/>
          <w:caps/>
          <w:kern w:val="32"/>
          <w:sz w:val="32"/>
          <w:szCs w:val="32"/>
        </w:rPr>
      </w:pPr>
      <w:bookmarkStart w:id="0" w:name="_Toc532179955"/>
      <w:bookmarkStart w:id="1" w:name="_Toc165969637"/>
      <w:r>
        <w:br w:type="page"/>
      </w:r>
    </w:p>
    <w:p w14:paraId="1C2A4326" w14:textId="7D39F005" w:rsidR="00D160DD" w:rsidRPr="00682802" w:rsidRDefault="0091716E" w:rsidP="008E53F9">
      <w:pPr>
        <w:pStyle w:val="Titre1"/>
      </w:pPr>
      <w:bookmarkStart w:id="2" w:name="_Toc181351430"/>
      <w:bookmarkEnd w:id="0"/>
      <w:bookmarkEnd w:id="1"/>
      <w:r>
        <w:lastRenderedPageBreak/>
        <w:t>INTRODUCTION</w:t>
      </w:r>
      <w:bookmarkEnd w:id="2"/>
    </w:p>
    <w:p w14:paraId="1C5EB6D0" w14:textId="77777777" w:rsidR="008E53F9" w:rsidRPr="00682802" w:rsidRDefault="008E53F9" w:rsidP="008E53F9">
      <w:pPr>
        <w:pStyle w:val="Corpsdetexte"/>
      </w:pPr>
    </w:p>
    <w:p w14:paraId="78981144" w14:textId="77777777" w:rsidR="00D160DD" w:rsidRPr="00682802" w:rsidRDefault="00753A51" w:rsidP="008E53F9">
      <w:pPr>
        <w:pStyle w:val="Titre2"/>
      </w:pPr>
      <w:bookmarkStart w:id="3" w:name="_Toc181351431"/>
      <w:bookmarkStart w:id="4" w:name="_Toc532179969"/>
      <w:bookmarkStart w:id="5" w:name="_Toc165969639"/>
      <w:r w:rsidRPr="00682802">
        <w:t>T</w:t>
      </w:r>
      <w:r w:rsidR="00902523" w:rsidRPr="00682802">
        <w:t>itr</w:t>
      </w:r>
      <w:r w:rsidR="0015167D" w:rsidRPr="00682802">
        <w:t>e</w:t>
      </w:r>
      <w:bookmarkEnd w:id="3"/>
    </w:p>
    <w:p w14:paraId="7CDB5762" w14:textId="77777777" w:rsidR="0015167D" w:rsidRPr="00682802" w:rsidRDefault="0015167D" w:rsidP="0015167D">
      <w:pPr>
        <w:pStyle w:val="Retraitcorpsdetexte"/>
      </w:pPr>
    </w:p>
    <w:p w14:paraId="05B44A35" w14:textId="77777777" w:rsidR="00F664DF" w:rsidRPr="00682802" w:rsidRDefault="00487251" w:rsidP="00487251">
      <w:pPr>
        <w:ind w:left="426" w:firstLine="708"/>
      </w:pPr>
      <w:r>
        <w:t>Shoot Me Up !</w:t>
      </w:r>
    </w:p>
    <w:p w14:paraId="708F939D" w14:textId="77777777" w:rsidR="0015167D" w:rsidRPr="00682802" w:rsidRDefault="0015167D" w:rsidP="0015167D">
      <w:pPr>
        <w:pStyle w:val="Retraitcorpsdetexte"/>
      </w:pPr>
    </w:p>
    <w:p w14:paraId="4F1EEF5C" w14:textId="77777777" w:rsidR="00753A51" w:rsidRPr="00682802" w:rsidRDefault="00902523" w:rsidP="008E53F9">
      <w:pPr>
        <w:pStyle w:val="Titre2"/>
      </w:pPr>
      <w:bookmarkStart w:id="6" w:name="_Toc181351432"/>
      <w:r w:rsidRPr="00682802">
        <w:t>Description</w:t>
      </w:r>
      <w:bookmarkEnd w:id="6"/>
    </w:p>
    <w:p w14:paraId="70D18A0A" w14:textId="77777777" w:rsidR="0015167D" w:rsidRPr="00682802" w:rsidRDefault="0015167D" w:rsidP="0015167D">
      <w:pPr>
        <w:pStyle w:val="Retraitcorpsdetexte"/>
      </w:pPr>
    </w:p>
    <w:p w14:paraId="31A997DF" w14:textId="77777777" w:rsidR="00487251" w:rsidRDefault="00487251" w:rsidP="00487251">
      <w:pPr>
        <w:ind w:left="1134"/>
        <w:jc w:val="both"/>
      </w:pPr>
      <w:r>
        <w:t xml:space="preserve">Créer un jeu similaire à « Space Invaders » avec le nom « Shoot Me Up » à l’aide de la programmation en C#, la gestion de base de données et l’UX. </w:t>
      </w:r>
    </w:p>
    <w:p w14:paraId="523411C3" w14:textId="77777777" w:rsidR="00487251" w:rsidRPr="00682802" w:rsidRDefault="00487251" w:rsidP="00487251">
      <w:pPr>
        <w:ind w:left="1134"/>
        <w:jc w:val="both"/>
      </w:pPr>
    </w:p>
    <w:p w14:paraId="329A582E" w14:textId="77777777" w:rsidR="00753A51" w:rsidRPr="00682802" w:rsidRDefault="00902523" w:rsidP="008E53F9">
      <w:pPr>
        <w:pStyle w:val="Titre2"/>
      </w:pPr>
      <w:bookmarkStart w:id="7" w:name="_Toc181351433"/>
      <w:r w:rsidRPr="00682802">
        <w:t>Matériel et logiciels à disposition</w:t>
      </w:r>
      <w:bookmarkEnd w:id="7"/>
    </w:p>
    <w:p w14:paraId="6635BD97" w14:textId="77777777" w:rsidR="00F664DF" w:rsidRDefault="00F664DF" w:rsidP="00487251"/>
    <w:p w14:paraId="36B744BD" w14:textId="77777777" w:rsidR="00487251" w:rsidRDefault="00487251">
      <w:pPr>
        <w:pStyle w:val="Paragraphedeliste"/>
        <w:numPr>
          <w:ilvl w:val="0"/>
          <w:numId w:val="5"/>
        </w:numPr>
        <w:ind w:left="1425" w:hanging="285"/>
      </w:pPr>
      <w:r>
        <w:t>Un PC ETML</w:t>
      </w:r>
    </w:p>
    <w:p w14:paraId="2FD4DC4E" w14:textId="77777777" w:rsidR="00487251" w:rsidRDefault="00487251">
      <w:pPr>
        <w:pStyle w:val="Paragraphedeliste"/>
        <w:numPr>
          <w:ilvl w:val="0"/>
          <w:numId w:val="5"/>
        </w:numPr>
        <w:ind w:left="1425" w:hanging="285"/>
      </w:pPr>
      <w:r>
        <w:t>Accès à internet</w:t>
      </w:r>
    </w:p>
    <w:p w14:paraId="1414676B" w14:textId="77777777" w:rsidR="00436B0F" w:rsidRDefault="00436B0F">
      <w:pPr>
        <w:pStyle w:val="Paragraphedeliste"/>
        <w:numPr>
          <w:ilvl w:val="0"/>
          <w:numId w:val="5"/>
        </w:numPr>
        <w:ind w:left="1425" w:hanging="285"/>
      </w:pPr>
      <w:r>
        <w:t>Excel</w:t>
      </w:r>
      <w:r w:rsidR="00533A0B">
        <w:t>/</w:t>
      </w:r>
      <w:r>
        <w:t>IceScrum</w:t>
      </w:r>
    </w:p>
    <w:p w14:paraId="6DD0277F" w14:textId="77777777" w:rsidR="00370306" w:rsidRDefault="0049657D">
      <w:pPr>
        <w:pStyle w:val="Paragraphedeliste"/>
        <w:numPr>
          <w:ilvl w:val="0"/>
          <w:numId w:val="5"/>
        </w:numPr>
        <w:ind w:left="1425" w:hanging="285"/>
      </w:pPr>
      <w:r>
        <w:t>GitHub</w:t>
      </w:r>
    </w:p>
    <w:p w14:paraId="658812BE" w14:textId="77777777" w:rsidR="00436B0F" w:rsidRDefault="00370306">
      <w:pPr>
        <w:pStyle w:val="Paragraphedeliste"/>
        <w:numPr>
          <w:ilvl w:val="0"/>
          <w:numId w:val="5"/>
        </w:numPr>
        <w:ind w:left="1425" w:hanging="285"/>
      </w:pPr>
      <w:r>
        <w:t>Word</w:t>
      </w:r>
      <w:r w:rsidR="00436B0F">
        <w:t xml:space="preserve"> </w:t>
      </w:r>
    </w:p>
    <w:p w14:paraId="3043FA89" w14:textId="77777777" w:rsidR="00487251" w:rsidRDefault="00487251">
      <w:pPr>
        <w:pStyle w:val="Paragraphedeliste"/>
        <w:numPr>
          <w:ilvl w:val="0"/>
          <w:numId w:val="5"/>
        </w:numPr>
        <w:ind w:left="1425" w:hanging="285"/>
      </w:pPr>
      <w:r>
        <w:t>Visual Studio 2022</w:t>
      </w:r>
      <w:r w:rsidR="00436B0F">
        <w:t xml:space="preserve"> (Partie OO)</w:t>
      </w:r>
    </w:p>
    <w:p w14:paraId="3AEF28BF" w14:textId="77777777" w:rsidR="00487251" w:rsidRDefault="00487251">
      <w:pPr>
        <w:pStyle w:val="Paragraphedeliste"/>
        <w:numPr>
          <w:ilvl w:val="0"/>
          <w:numId w:val="5"/>
        </w:numPr>
        <w:ind w:left="1425" w:hanging="285"/>
      </w:pPr>
      <w:r>
        <w:t>Figma (Partie UX)</w:t>
      </w:r>
    </w:p>
    <w:p w14:paraId="03FAEC1A" w14:textId="77777777" w:rsidR="00533A0B" w:rsidRDefault="00533A0B">
      <w:pPr>
        <w:pStyle w:val="Paragraphedeliste"/>
        <w:numPr>
          <w:ilvl w:val="0"/>
          <w:numId w:val="5"/>
        </w:numPr>
        <w:ind w:left="1425" w:hanging="285"/>
      </w:pPr>
      <w:r>
        <w:t>Looping (Partie DB)</w:t>
      </w:r>
    </w:p>
    <w:p w14:paraId="4C404436" w14:textId="77777777" w:rsidR="00487251" w:rsidRDefault="00487251">
      <w:pPr>
        <w:pStyle w:val="Paragraphedeliste"/>
        <w:numPr>
          <w:ilvl w:val="0"/>
          <w:numId w:val="5"/>
        </w:numPr>
        <w:ind w:left="1425" w:hanging="285"/>
      </w:pPr>
      <w:r>
        <w:t>Docker</w:t>
      </w:r>
      <w:r w:rsidR="00533A0B">
        <w:t>/</w:t>
      </w:r>
      <w:r>
        <w:t>Uwamp (Partie DB)</w:t>
      </w:r>
    </w:p>
    <w:p w14:paraId="5885B03F" w14:textId="77777777" w:rsidR="00487251" w:rsidRDefault="00487251">
      <w:pPr>
        <w:pStyle w:val="Paragraphedeliste"/>
        <w:numPr>
          <w:ilvl w:val="0"/>
          <w:numId w:val="5"/>
        </w:numPr>
        <w:ind w:left="1425" w:hanging="285"/>
      </w:pPr>
      <w:r>
        <w:t>MySQL (Partie DB)</w:t>
      </w:r>
    </w:p>
    <w:p w14:paraId="1BC7388E" w14:textId="77777777" w:rsidR="00533A0B" w:rsidRDefault="00533A0B">
      <w:pPr>
        <w:pStyle w:val="Paragraphedeliste"/>
        <w:numPr>
          <w:ilvl w:val="0"/>
          <w:numId w:val="5"/>
        </w:numPr>
        <w:ind w:left="1425" w:hanging="285"/>
      </w:pPr>
      <w:r>
        <w:t>Visual Studio Code/bloc de notes (Partie DB)</w:t>
      </w:r>
    </w:p>
    <w:p w14:paraId="44D166FE" w14:textId="77777777" w:rsidR="00436B0F" w:rsidRPr="00682802" w:rsidRDefault="00436B0F" w:rsidP="00436B0F">
      <w:pPr>
        <w:ind w:left="1140"/>
      </w:pPr>
    </w:p>
    <w:p w14:paraId="3068FC16" w14:textId="77777777" w:rsidR="00753A51" w:rsidRPr="00682802" w:rsidRDefault="00753A51" w:rsidP="008E53F9">
      <w:pPr>
        <w:pStyle w:val="Titre2"/>
      </w:pPr>
      <w:bookmarkStart w:id="8" w:name="_Toc181351434"/>
      <w:r w:rsidRPr="00682802">
        <w:t>P</w:t>
      </w:r>
      <w:r w:rsidR="00902523" w:rsidRPr="00682802">
        <w:t>rérequis</w:t>
      </w:r>
      <w:bookmarkEnd w:id="8"/>
    </w:p>
    <w:p w14:paraId="469B9B5A" w14:textId="77777777" w:rsidR="0015167D" w:rsidRPr="00682802" w:rsidRDefault="0015167D" w:rsidP="0015167D">
      <w:pPr>
        <w:pStyle w:val="Retraitcorpsdetexte"/>
      </w:pPr>
    </w:p>
    <w:p w14:paraId="5AA3B0D9" w14:textId="77777777" w:rsidR="00370306" w:rsidRDefault="00370306">
      <w:pPr>
        <w:pStyle w:val="Paragraphedeliste"/>
        <w:numPr>
          <w:ilvl w:val="0"/>
          <w:numId w:val="5"/>
        </w:numPr>
        <w:ind w:left="1425" w:hanging="285"/>
      </w:pPr>
      <w:r>
        <w:t>Modules de programmation de base</w:t>
      </w:r>
    </w:p>
    <w:p w14:paraId="54C456EA" w14:textId="77777777" w:rsidR="00370306" w:rsidRDefault="00370306">
      <w:pPr>
        <w:pStyle w:val="Paragraphedeliste"/>
        <w:numPr>
          <w:ilvl w:val="0"/>
          <w:numId w:val="5"/>
        </w:numPr>
        <w:ind w:left="1425" w:hanging="285"/>
      </w:pPr>
      <w:r>
        <w:t>Modules de bases de données de base</w:t>
      </w:r>
    </w:p>
    <w:p w14:paraId="0B471FEF" w14:textId="77777777" w:rsidR="00370306" w:rsidRDefault="00370306">
      <w:pPr>
        <w:pStyle w:val="Paragraphedeliste"/>
        <w:numPr>
          <w:ilvl w:val="0"/>
          <w:numId w:val="5"/>
        </w:numPr>
        <w:ind w:left="1425" w:hanging="285"/>
      </w:pPr>
      <w:r>
        <w:t>ICT-320 en cours</w:t>
      </w:r>
    </w:p>
    <w:p w14:paraId="42A0CDE5" w14:textId="77777777" w:rsidR="00370306" w:rsidRDefault="00370306">
      <w:pPr>
        <w:pStyle w:val="Paragraphedeliste"/>
        <w:numPr>
          <w:ilvl w:val="0"/>
          <w:numId w:val="5"/>
        </w:numPr>
        <w:ind w:left="1425" w:hanging="285"/>
      </w:pPr>
      <w:r>
        <w:t>ICT-322 en cours</w:t>
      </w:r>
    </w:p>
    <w:p w14:paraId="2E079B44" w14:textId="77777777" w:rsidR="007C1A38" w:rsidRPr="00682802" w:rsidRDefault="00370306">
      <w:pPr>
        <w:pStyle w:val="Paragraphedeliste"/>
        <w:numPr>
          <w:ilvl w:val="0"/>
          <w:numId w:val="5"/>
        </w:numPr>
        <w:ind w:left="1425" w:hanging="285"/>
      </w:pPr>
      <w:r>
        <w:t>ICT-106 en cours</w:t>
      </w:r>
    </w:p>
    <w:p w14:paraId="41B7D9F3" w14:textId="77777777" w:rsidR="000E626A" w:rsidRDefault="007F30AE" w:rsidP="000E626A">
      <w:pPr>
        <w:pStyle w:val="Titre1"/>
      </w:pPr>
      <w:bookmarkStart w:id="9" w:name="_Toc181351435"/>
      <w:r w:rsidRPr="00682802">
        <w:t>Planification</w:t>
      </w:r>
      <w:bookmarkEnd w:id="4"/>
      <w:bookmarkEnd w:id="5"/>
      <w:r w:rsidR="00640350">
        <w:t>s</w:t>
      </w:r>
      <w:bookmarkEnd w:id="9"/>
    </w:p>
    <w:p w14:paraId="7C8E6A13" w14:textId="6FF4C792" w:rsidR="00F57372" w:rsidRDefault="00F57372" w:rsidP="00F57372">
      <w:pPr>
        <w:pStyle w:val="Corpsdetexte"/>
      </w:pPr>
    </w:p>
    <w:p w14:paraId="36EAAA3F" w14:textId="436E5EE1" w:rsidR="00F57372" w:rsidRDefault="00F57372" w:rsidP="00F57372">
      <w:pPr>
        <w:pStyle w:val="Corpsdetexte"/>
      </w:pPr>
      <w:r>
        <w:t>La planification de chaque partie du projet, se trouve dans chaque dossier de chaque partie.</w:t>
      </w:r>
    </w:p>
    <w:p w14:paraId="3E64C298" w14:textId="7C3AB9AC" w:rsidR="00F57372" w:rsidRDefault="00F57372" w:rsidP="00F57372">
      <w:pPr>
        <w:pStyle w:val="Corpsdetexte"/>
        <w:ind w:left="720"/>
      </w:pPr>
      <w:r w:rsidRPr="00F57372">
        <w:rPr>
          <w:noProof/>
        </w:rPr>
        <w:drawing>
          <wp:anchor distT="0" distB="0" distL="114300" distR="114300" simplePos="0" relativeHeight="251678208" behindDoc="0" locked="0" layoutInCell="1" allowOverlap="1" wp14:anchorId="3FF9B672" wp14:editId="72071161">
            <wp:simplePos x="0" y="0"/>
            <wp:positionH relativeFrom="column">
              <wp:posOffset>872192</wp:posOffset>
            </wp:positionH>
            <wp:positionV relativeFrom="paragraph">
              <wp:posOffset>635</wp:posOffset>
            </wp:positionV>
            <wp:extent cx="4179570" cy="559435"/>
            <wp:effectExtent l="19050" t="19050" r="11430" b="12065"/>
            <wp:wrapThrough wrapText="bothSides">
              <wp:wrapPolygon edited="0">
                <wp:start x="-98" y="-736"/>
                <wp:lineTo x="-98" y="21330"/>
                <wp:lineTo x="21561" y="21330"/>
                <wp:lineTo x="21561" y="-736"/>
                <wp:lineTo x="-98" y="-736"/>
              </wp:wrapPolygon>
            </wp:wrapThrough>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79570" cy="55943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747A6DAA" w14:textId="77777777" w:rsidR="00F57372" w:rsidRPr="00F57372" w:rsidRDefault="00F57372" w:rsidP="00F57372"/>
    <w:p w14:paraId="2DE3D19F" w14:textId="77777777" w:rsidR="00F57372" w:rsidRPr="00F57372" w:rsidRDefault="00F57372" w:rsidP="00F57372"/>
    <w:p w14:paraId="0D3A86B2" w14:textId="77777777" w:rsidR="00F57372" w:rsidRDefault="00F57372" w:rsidP="00F57372"/>
    <w:p w14:paraId="630586CD" w14:textId="2258D8BB" w:rsidR="00F57372" w:rsidRDefault="00F57372" w:rsidP="00F57372">
      <w:r w:rsidRPr="00F57372">
        <w:rPr>
          <w:noProof/>
        </w:rPr>
        <w:drawing>
          <wp:anchor distT="0" distB="0" distL="114300" distR="114300" simplePos="0" relativeHeight="251679232" behindDoc="0" locked="0" layoutInCell="1" allowOverlap="1" wp14:anchorId="46E5CF98" wp14:editId="588D40E7">
            <wp:simplePos x="0" y="0"/>
            <wp:positionH relativeFrom="column">
              <wp:posOffset>573198</wp:posOffset>
            </wp:positionH>
            <wp:positionV relativeFrom="paragraph">
              <wp:posOffset>56515</wp:posOffset>
            </wp:positionV>
            <wp:extent cx="4817110" cy="272415"/>
            <wp:effectExtent l="19050" t="19050" r="21590" b="13335"/>
            <wp:wrapThrough wrapText="bothSides">
              <wp:wrapPolygon edited="0">
                <wp:start x="-85" y="-1510"/>
                <wp:lineTo x="-85" y="21147"/>
                <wp:lineTo x="21611" y="21147"/>
                <wp:lineTo x="21611" y="-1510"/>
                <wp:lineTo x="-85" y="-151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17110" cy="27241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5FD98207" w14:textId="4B554C31" w:rsidR="00F57372" w:rsidRPr="00F57372" w:rsidRDefault="00F57372" w:rsidP="00F57372">
      <w:pPr>
        <w:tabs>
          <w:tab w:val="left" w:pos="2189"/>
        </w:tabs>
      </w:pPr>
      <w:r>
        <w:tab/>
      </w:r>
    </w:p>
    <w:p w14:paraId="45310808" w14:textId="6F7C7FE5" w:rsidR="007F30AE" w:rsidRDefault="000E626A" w:rsidP="008E53F9">
      <w:pPr>
        <w:pStyle w:val="Titre1"/>
      </w:pPr>
      <w:bookmarkStart w:id="10" w:name="_Toc181351436"/>
      <w:r>
        <w:lastRenderedPageBreak/>
        <w:t xml:space="preserve">PARTIE </w:t>
      </w:r>
      <w:r w:rsidRPr="00FE643F">
        <w:t>UX</w:t>
      </w:r>
      <w:r w:rsidR="00FE643F" w:rsidRPr="00FE643F">
        <w:t xml:space="preserve"> </w:t>
      </w:r>
      <w:r w:rsidR="00FE643F" w:rsidRPr="00FE643F">
        <w:rPr>
          <w:b w:val="0"/>
          <w:bCs w:val="0"/>
          <w:color w:val="1D1B11" w:themeColor="background2" w:themeShade="1A"/>
        </w:rPr>
        <w:t>(</w:t>
      </w:r>
      <w:hyperlink r:id="rId14" w:history="1">
        <w:r w:rsidR="00FE643F" w:rsidRPr="00FE643F">
          <w:rPr>
            <w:rStyle w:val="Lienhypertexte"/>
            <w:color w:val="1D1B11" w:themeColor="background2" w:themeShade="1A"/>
          </w:rPr>
          <w:t>LIEN</w:t>
        </w:r>
      </w:hyperlink>
      <w:r w:rsidR="00FE643F" w:rsidRPr="00FE643F">
        <w:t xml:space="preserve"> </w:t>
      </w:r>
      <w:r w:rsidR="00FE643F" w:rsidRPr="00FE643F">
        <w:rPr>
          <w:b w:val="0"/>
          <w:bCs w:val="0"/>
        </w:rPr>
        <w:t>DU DOSSIER UX</w:t>
      </w:r>
      <w:r w:rsidR="00BA6AC2">
        <w:rPr>
          <w:b w:val="0"/>
          <w:bCs w:val="0"/>
        </w:rPr>
        <w:t xml:space="preserve"> - GITHUB</w:t>
      </w:r>
      <w:r w:rsidR="00FE643F" w:rsidRPr="00FE643F">
        <w:rPr>
          <w:b w:val="0"/>
          <w:bCs w:val="0"/>
        </w:rPr>
        <w:t>)</w:t>
      </w:r>
      <w:bookmarkEnd w:id="10"/>
    </w:p>
    <w:p w14:paraId="050E030F" w14:textId="7D32D5B4" w:rsidR="000E626A" w:rsidRDefault="00F10E20" w:rsidP="000E626A">
      <w:pPr>
        <w:pStyle w:val="Titre2"/>
      </w:pPr>
      <w:bookmarkStart w:id="11" w:name="_Toc181351437"/>
      <w:r>
        <w:t>Persona</w:t>
      </w:r>
      <w:r w:rsidR="00743D81">
        <w:t>s</w:t>
      </w:r>
      <w:r w:rsidR="00FC2D14">
        <w:t xml:space="preserve"> </w:t>
      </w:r>
      <w:r w:rsidR="00FC2D14" w:rsidRPr="00FC2D14">
        <w:rPr>
          <w:b w:val="0"/>
          <w:bCs w:val="0"/>
          <w:color w:val="0D0D0D" w:themeColor="text1" w:themeTint="F2"/>
        </w:rPr>
        <w:t>(</w:t>
      </w:r>
      <w:hyperlink r:id="rId15" w:history="1">
        <w:r w:rsidR="00FC2D14" w:rsidRPr="00272729">
          <w:rPr>
            <w:rStyle w:val="Lienhypertexte"/>
            <w:bCs w:val="0"/>
            <w:color w:val="1D1B11" w:themeColor="background2" w:themeShade="1A"/>
          </w:rPr>
          <w:t>Lien</w:t>
        </w:r>
      </w:hyperlink>
      <w:r w:rsidR="00FC2D14" w:rsidRPr="00272729">
        <w:rPr>
          <w:color w:val="1D1B11" w:themeColor="background2" w:themeShade="1A"/>
        </w:rPr>
        <w:t xml:space="preserve"> </w:t>
      </w:r>
      <w:r w:rsidR="00FC2D14" w:rsidRPr="00FC2D14">
        <w:rPr>
          <w:b w:val="0"/>
          <w:bCs w:val="0"/>
          <w:color w:val="0D0D0D" w:themeColor="text1" w:themeTint="F2"/>
        </w:rPr>
        <w:t>pour une meilleure visualisation)</w:t>
      </w:r>
      <w:bookmarkEnd w:id="11"/>
    </w:p>
    <w:p w14:paraId="05981C5C" w14:textId="636D199D" w:rsidR="00743D81" w:rsidRPr="00272729" w:rsidRDefault="00743D81" w:rsidP="00D43120">
      <w:pPr>
        <w:pStyle w:val="Titre3"/>
        <w:rPr>
          <w:color w:val="0D0D0D" w:themeColor="text1" w:themeTint="F2"/>
        </w:rPr>
      </w:pPr>
      <w:bookmarkStart w:id="12" w:name="_Toc181351438"/>
      <w:r w:rsidRPr="00272729">
        <w:rPr>
          <w:color w:val="0D0D0D" w:themeColor="text1" w:themeTint="F2"/>
        </w:rPr>
        <w:t>Persona 1</w:t>
      </w:r>
      <w:bookmarkEnd w:id="12"/>
    </w:p>
    <w:p w14:paraId="327EB35F" w14:textId="390116B8" w:rsidR="00260526" w:rsidRDefault="00260526" w:rsidP="00260526">
      <w:pPr>
        <w:pStyle w:val="NormalWeb"/>
      </w:pPr>
      <w:r>
        <w:rPr>
          <w:noProof/>
        </w:rPr>
        <w:drawing>
          <wp:inline distT="0" distB="0" distL="0" distR="0" wp14:anchorId="74B72E78" wp14:editId="505BC749">
            <wp:extent cx="5759450" cy="3465584"/>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59450" cy="3465584"/>
                    </a:xfrm>
                    <a:prstGeom prst="rect">
                      <a:avLst/>
                    </a:prstGeom>
                    <a:noFill/>
                    <a:ln>
                      <a:noFill/>
                    </a:ln>
                  </pic:spPr>
                </pic:pic>
              </a:graphicData>
            </a:graphic>
          </wp:inline>
        </w:drawing>
      </w:r>
    </w:p>
    <w:p w14:paraId="4BC6A564" w14:textId="77777777" w:rsidR="00260526" w:rsidRPr="00260526" w:rsidRDefault="00260526" w:rsidP="00260526">
      <w:pPr>
        <w:pStyle w:val="Retraitcorpsdetexte3"/>
      </w:pPr>
    </w:p>
    <w:p w14:paraId="1B74D009" w14:textId="23E20019" w:rsidR="009D5814" w:rsidRDefault="00743D81" w:rsidP="009D5814">
      <w:pPr>
        <w:pStyle w:val="Titre3"/>
      </w:pPr>
      <w:bookmarkStart w:id="13" w:name="_Toc181351439"/>
      <w:r>
        <w:t>Persona 2</w:t>
      </w:r>
      <w:bookmarkEnd w:id="13"/>
    </w:p>
    <w:p w14:paraId="160367D1" w14:textId="02A45571" w:rsidR="00260526" w:rsidRPr="00260526" w:rsidRDefault="00260526" w:rsidP="00D32F88">
      <w:pPr>
        <w:pStyle w:val="NormalWeb"/>
      </w:pPr>
      <w:r>
        <w:rPr>
          <w:noProof/>
        </w:rPr>
        <w:drawing>
          <wp:inline distT="0" distB="0" distL="0" distR="0" wp14:anchorId="17D879B3" wp14:editId="66738AF2">
            <wp:extent cx="5759450" cy="3462874"/>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59450" cy="3462874"/>
                    </a:xfrm>
                    <a:prstGeom prst="rect">
                      <a:avLst/>
                    </a:prstGeom>
                    <a:noFill/>
                    <a:ln>
                      <a:noFill/>
                    </a:ln>
                  </pic:spPr>
                </pic:pic>
              </a:graphicData>
            </a:graphic>
          </wp:inline>
        </w:drawing>
      </w:r>
    </w:p>
    <w:p w14:paraId="7A05120E" w14:textId="77777777" w:rsidR="000E626A" w:rsidRDefault="000E626A" w:rsidP="000E626A">
      <w:pPr>
        <w:pStyle w:val="Titre2"/>
      </w:pPr>
      <w:bookmarkStart w:id="14" w:name="_Toc181351440"/>
      <w:r>
        <w:lastRenderedPageBreak/>
        <w:t>Palette graphique</w:t>
      </w:r>
      <w:bookmarkEnd w:id="14"/>
    </w:p>
    <w:p w14:paraId="2F92A71C" w14:textId="5AFFD7D6" w:rsidR="00743D81" w:rsidRDefault="00AB796D" w:rsidP="00743D81">
      <w:pPr>
        <w:pStyle w:val="Titre3"/>
      </w:pPr>
      <w:bookmarkStart w:id="15" w:name="_Toc181351441"/>
      <w:r>
        <w:t>Description et photo</w:t>
      </w:r>
      <w:bookmarkEnd w:id="15"/>
    </w:p>
    <w:p w14:paraId="650ADB9D" w14:textId="50B49CCA" w:rsidR="00AB796D" w:rsidRDefault="00AB796D" w:rsidP="00AB796D">
      <w:pPr>
        <w:pStyle w:val="Retraitcorpsdetexte3"/>
      </w:pPr>
      <w:r>
        <w:t xml:space="preserve">Après d’avoir essayé de coder mon jeu en console et avec WindForms, j’ai </w:t>
      </w:r>
      <w:r w:rsidR="00260526">
        <w:t>pu choisir et j’ai choisi de coder en mode console. Donc, la palette couleur e</w:t>
      </w:r>
      <w:r w:rsidR="005C481E">
        <w:t xml:space="preserve">st composé de couleurs plutôt vifs </w:t>
      </w:r>
      <w:r w:rsidR="00D45D42">
        <w:t>grâce à l’outil « </w:t>
      </w:r>
      <w:hyperlink r:id="rId18" w:history="1">
        <w:r w:rsidR="00D45D42" w:rsidRPr="004332CD">
          <w:rPr>
            <w:rStyle w:val="Lienhypertexte"/>
            <w:b/>
            <w:bCs/>
            <w:color w:val="000000" w:themeColor="text1"/>
          </w:rPr>
          <w:t>Adobe Color </w:t>
        </w:r>
      </w:hyperlink>
      <w:r w:rsidR="00D45D42">
        <w:t xml:space="preserve">» </w:t>
      </w:r>
      <w:r w:rsidR="005C481E">
        <w:t>pour bien remarquer les composants de mon programme</w:t>
      </w:r>
      <w:r w:rsidR="00260526">
        <w:t xml:space="preserve">. </w:t>
      </w:r>
      <w:r w:rsidR="00D45D42">
        <w:t>L’harmonie chromatique est du type Semblable, et le mode colorimétrique est RVB.</w:t>
      </w:r>
    </w:p>
    <w:p w14:paraId="3841F4DE" w14:textId="6C43C11A" w:rsidR="005C481E" w:rsidRDefault="005C481E" w:rsidP="005C481E">
      <w:pPr>
        <w:pStyle w:val="NormalWeb"/>
      </w:pPr>
      <w:r>
        <w:rPr>
          <w:noProof/>
        </w:rPr>
        <w:drawing>
          <wp:anchor distT="0" distB="0" distL="114300" distR="114300" simplePos="0" relativeHeight="251667968" behindDoc="0" locked="0" layoutInCell="1" allowOverlap="1" wp14:anchorId="474835BA" wp14:editId="79412A1E">
            <wp:simplePos x="0" y="0"/>
            <wp:positionH relativeFrom="column">
              <wp:posOffset>2143125</wp:posOffset>
            </wp:positionH>
            <wp:positionV relativeFrom="paragraph">
              <wp:posOffset>61595</wp:posOffset>
            </wp:positionV>
            <wp:extent cx="2443480" cy="2947670"/>
            <wp:effectExtent l="19050" t="19050" r="13970" b="24130"/>
            <wp:wrapThrough wrapText="bothSides">
              <wp:wrapPolygon edited="0">
                <wp:start x="-168" y="-140"/>
                <wp:lineTo x="-168" y="21637"/>
                <wp:lineTo x="21555" y="21637"/>
                <wp:lineTo x="21555" y="-140"/>
                <wp:lineTo x="-168" y="-14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9578"/>
                    <a:stretch/>
                  </pic:blipFill>
                  <pic:spPr bwMode="auto">
                    <a:xfrm>
                      <a:off x="0" y="0"/>
                      <a:ext cx="2443480" cy="2947670"/>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BA902D" w14:textId="6B58B545" w:rsidR="00260526" w:rsidRDefault="00260526" w:rsidP="00260526">
      <w:pPr>
        <w:pStyle w:val="NormalWeb"/>
      </w:pPr>
    </w:p>
    <w:p w14:paraId="69F74AD0" w14:textId="03AC4F60" w:rsidR="00260526" w:rsidRPr="00AB796D" w:rsidRDefault="00260526" w:rsidP="00AB796D">
      <w:pPr>
        <w:pStyle w:val="Retraitcorpsdetexte3"/>
      </w:pPr>
    </w:p>
    <w:p w14:paraId="340266CC" w14:textId="77777777" w:rsidR="005C481E" w:rsidRDefault="005C481E">
      <w:pPr>
        <w:rPr>
          <w:rFonts w:asciiTheme="majorHAnsi" w:hAnsiTheme="majorHAnsi" w:cs="Arial"/>
          <w:b/>
          <w:bCs/>
          <w:iCs/>
          <w:sz w:val="28"/>
          <w:szCs w:val="28"/>
        </w:rPr>
      </w:pPr>
      <w:r>
        <w:br w:type="page"/>
      </w:r>
    </w:p>
    <w:p w14:paraId="2821B91C" w14:textId="6CAC95F9" w:rsidR="000E626A" w:rsidRDefault="000E626A" w:rsidP="000E626A">
      <w:pPr>
        <w:pStyle w:val="Titre2"/>
      </w:pPr>
      <w:bookmarkStart w:id="16" w:name="_Toc181351442"/>
      <w:r w:rsidRPr="000E626A">
        <w:lastRenderedPageBreak/>
        <w:t>Eco-conception</w:t>
      </w:r>
      <w:bookmarkEnd w:id="16"/>
    </w:p>
    <w:p w14:paraId="452F8F47" w14:textId="77777777" w:rsidR="009F05C7" w:rsidRPr="009F05C7" w:rsidRDefault="009F05C7" w:rsidP="009F05C7">
      <w:pPr>
        <w:pStyle w:val="Retraitcorpsdetexte"/>
      </w:pPr>
    </w:p>
    <w:p w14:paraId="646A9052" w14:textId="1A7C6B5B" w:rsidR="008A0F0D" w:rsidRDefault="009F05C7" w:rsidP="008A0F0D">
      <w:pPr>
        <w:pStyle w:val="Retraitcorpsdetexte"/>
      </w:pPr>
      <w:r>
        <w:t>L’éco-conception dans ce projet est bien pris</w:t>
      </w:r>
      <w:r w:rsidR="00543BC3">
        <w:t>e</w:t>
      </w:r>
      <w:r>
        <w:t xml:space="preserve"> en compte, dès la partie programmation jusqu’à la partie UX. Voici deux pratiques d’éco-conceptio</w:t>
      </w:r>
      <w:r w:rsidR="008A0F0D">
        <w:t>n mises en place pour ce projet.</w:t>
      </w:r>
    </w:p>
    <w:p w14:paraId="334B57D2" w14:textId="676347C2" w:rsidR="002314FA" w:rsidRDefault="008A0F0D" w:rsidP="008A0F0D">
      <w:pPr>
        <w:pStyle w:val="Titre3"/>
      </w:pPr>
      <w:bookmarkStart w:id="17" w:name="_Toc181351443"/>
      <w:r>
        <w:t>Une technologie économe</w:t>
      </w:r>
      <w:bookmarkEnd w:id="17"/>
      <w:r>
        <w:t xml:space="preserve"> </w:t>
      </w:r>
    </w:p>
    <w:p w14:paraId="25CA584E" w14:textId="5D02ECA6" w:rsidR="008A0F0D" w:rsidRDefault="008A0F0D" w:rsidP="008A0F0D">
      <w:pPr>
        <w:pStyle w:val="Retraitcorpsdetexte3"/>
      </w:pPr>
      <w:r>
        <w:t>Au moment de choisir le langage de programmation que j’allais utiliser, j’ai testé la programmation en C# en console et aussi avec WindForms. J’ai trouvé sympa l’option de faire avec WindForms puisque c’était cool le fait de pouvoir changer la forme avec des images ou ic</w:t>
      </w:r>
      <w:r w:rsidR="00661DAB">
        <w:t>ô</w:t>
      </w:r>
      <w:r>
        <w:t>nes, mais j’ai fini pour choisir la programmation en console, le niveau d’éco-conception est beaucoup prise en compte avec lorsqu’on n’utilise pas d’images pour, on s’évite des classes supplémentaires pour la partie WindForms, et aussi si on veut, on peut créer un jeu simple.</w:t>
      </w:r>
    </w:p>
    <w:p w14:paraId="08395D10" w14:textId="5039D817" w:rsidR="000C19CD" w:rsidRDefault="00B0452E" w:rsidP="000C19CD">
      <w:pPr>
        <w:pStyle w:val="Titre3"/>
      </w:pPr>
      <w:bookmarkStart w:id="18" w:name="_Toc181351444"/>
      <w:r>
        <w:t>Simplicité</w:t>
      </w:r>
      <w:bookmarkEnd w:id="18"/>
    </w:p>
    <w:p w14:paraId="367DB494" w14:textId="19EA3B96" w:rsidR="00B0452E" w:rsidRPr="00B0452E" w:rsidRDefault="00B0452E" w:rsidP="00B0452E">
      <w:pPr>
        <w:pStyle w:val="Retraitcorpsdetexte3"/>
      </w:pPr>
      <w:r>
        <w:t>L’utilisation de ce jeu est simple et intuitive. Au moment qu’on lance le jeu, on peut se rendre compte au menu principal il y a des instructions pour savoir avec quelles touches</w:t>
      </w:r>
      <w:r w:rsidR="00543BC3">
        <w:t xml:space="preserve">, </w:t>
      </w:r>
      <w:r>
        <w:t xml:space="preserve">on peut jouer et ils sont avec une couleur qu’on peut bien visualiser </w:t>
      </w:r>
      <w:r w:rsidR="00595E66">
        <w:t xml:space="preserve">comment interagir avec ce jeu. </w:t>
      </w:r>
    </w:p>
    <w:p w14:paraId="54EDF657" w14:textId="77777777" w:rsidR="003A5ED0" w:rsidRDefault="003A5ED0" w:rsidP="008A0F0D">
      <w:pPr>
        <w:pStyle w:val="Retraitcorpsdetexte3"/>
      </w:pPr>
    </w:p>
    <w:p w14:paraId="19E366E7" w14:textId="77777777" w:rsidR="008A0F0D" w:rsidRPr="008A0F0D" w:rsidRDefault="008A0F0D" w:rsidP="008A0F0D">
      <w:pPr>
        <w:pStyle w:val="Retraitcorpsdetexte3"/>
      </w:pPr>
    </w:p>
    <w:p w14:paraId="30C73C24" w14:textId="77777777" w:rsidR="000E626A" w:rsidRDefault="000E626A" w:rsidP="000E626A">
      <w:pPr>
        <w:pStyle w:val="Titre2"/>
      </w:pPr>
      <w:bookmarkStart w:id="19" w:name="_Toc181351445"/>
      <w:r w:rsidRPr="000E626A">
        <w:t>Accessibilité</w:t>
      </w:r>
      <w:bookmarkEnd w:id="19"/>
    </w:p>
    <w:p w14:paraId="06C33F45" w14:textId="77777777" w:rsidR="009B3867" w:rsidRPr="009B3867" w:rsidRDefault="009B3867" w:rsidP="009B3867">
      <w:pPr>
        <w:pStyle w:val="Retraitcorpsdetexte"/>
      </w:pPr>
    </w:p>
    <w:p w14:paraId="5E25DF63" w14:textId="7031AD67" w:rsidR="00F17FA1" w:rsidRDefault="00661DAB" w:rsidP="00F17FA1">
      <w:pPr>
        <w:pStyle w:val="Retraitcorpsdetexte"/>
      </w:pPr>
      <w:r>
        <w:t xml:space="preserve">L’implémentation d’accessibilité </w:t>
      </w:r>
      <w:r w:rsidR="00F17FA1">
        <w:t>correspond bien aux besoins des personas. Par exemple :</w:t>
      </w:r>
    </w:p>
    <w:p w14:paraId="2AB078AB" w14:textId="77777777" w:rsidR="00F17FA1" w:rsidRDefault="00F17FA1" w:rsidP="00F17FA1">
      <w:pPr>
        <w:pStyle w:val="Retraitcorpsdetexte"/>
      </w:pPr>
    </w:p>
    <w:p w14:paraId="00BE8F57" w14:textId="32519BB7" w:rsidR="00F17FA1" w:rsidRDefault="00F17FA1" w:rsidP="00F17FA1">
      <w:pPr>
        <w:pStyle w:val="Retraitcorpsdetexte"/>
      </w:pPr>
      <w:r w:rsidRPr="00F17FA1">
        <w:rPr>
          <w:b/>
          <w:bCs/>
        </w:rPr>
        <w:t>Thomas Gonzalez</w:t>
      </w:r>
      <w:r>
        <w:t xml:space="preserve"> est un professeur qui aimerait plutôt se détendre et se reconnecter avec des jeux qu’il jouait quand il était jeune. </w:t>
      </w:r>
      <w:r w:rsidR="007F3B03">
        <w:t>Cependant</w:t>
      </w:r>
      <w:r>
        <w:t>, il a des difficultés avec les polices trop petites et aussi</w:t>
      </w:r>
      <w:r w:rsidR="00543BC3">
        <w:t>,</w:t>
      </w:r>
      <w:r>
        <w:t xml:space="preserve"> il a la peine avec les nouvelles dispositions des touches qui chaque fois sont implémenté</w:t>
      </w:r>
      <w:r w:rsidR="00543BC3">
        <w:t>e</w:t>
      </w:r>
      <w:r>
        <w:t>s dans chaque nouveau jeu. Donc, pour lui</w:t>
      </w:r>
      <w:r w:rsidR="00543BC3">
        <w:t>,</w:t>
      </w:r>
      <w:r>
        <w:t xml:space="preserve"> j’ai implémenté un bouton au menu principal pour qu’il puisse cliquer et augmenter la taille des polices et aussi mettre en gras les éléments du jeu et pour la partie des touches, j’ai implémenté une option sur le menu principal ou l’utilisateur aura le choix de changer ses touches pour interagir avec le jeu.</w:t>
      </w:r>
    </w:p>
    <w:p w14:paraId="7D9F6E5C" w14:textId="77777777" w:rsidR="00F17FA1" w:rsidRDefault="00F17FA1" w:rsidP="00F17FA1">
      <w:pPr>
        <w:pStyle w:val="Retraitcorpsdetexte"/>
      </w:pPr>
    </w:p>
    <w:p w14:paraId="557DF5DB" w14:textId="42494704" w:rsidR="00F17FA1" w:rsidRPr="0047309D" w:rsidRDefault="0047309D" w:rsidP="00F17FA1">
      <w:pPr>
        <w:pStyle w:val="Retraitcorpsdetexte"/>
        <w:rPr>
          <w:sz w:val="22"/>
          <w:szCs w:val="22"/>
        </w:rPr>
      </w:pPr>
      <w:r w:rsidRPr="00F17FA1">
        <w:rPr>
          <w:b/>
          <w:bCs/>
        </w:rPr>
        <w:t>Jean-Michel</w:t>
      </w:r>
      <w:r w:rsidR="00F17FA1" w:rsidRPr="00F17FA1">
        <w:rPr>
          <w:b/>
          <w:bCs/>
        </w:rPr>
        <w:t xml:space="preserve"> Guignard</w:t>
      </w:r>
      <w:r>
        <w:rPr>
          <w:b/>
          <w:bCs/>
        </w:rPr>
        <w:t xml:space="preserve"> </w:t>
      </w:r>
      <w:r w:rsidRPr="0047309D">
        <w:t>es</w:t>
      </w:r>
      <w:r>
        <w:t xml:space="preserve">t un retraité qui veut juste reprendre ces jeux qui lui souviennent ses jeunes années mais vu qu’il est un peu âgé ses difficultés voyantes deviennent de plus en plus pire, donc l’implémentation des augmentation de taille des polices lui aidera beaucoup et aussi le fait de que je n’ai pas travaillé avec WindForms sera un point d’aide beaucoup plus agréable pour lui, puisque lui n’est pas adapté aux jeux qui ont beaucoup des graphiques comme Fortnite, Valorant, </w:t>
      </w:r>
      <w:proofErr w:type="spellStart"/>
      <w:r>
        <w:t>etc</w:t>
      </w:r>
      <w:proofErr w:type="spellEnd"/>
      <w:r>
        <w:t xml:space="preserve"> et ce jeu fait avec console, est beaucoup plus simple et minimaliste pour sa difficulté.</w:t>
      </w:r>
    </w:p>
    <w:p w14:paraId="30801E9E" w14:textId="77777777" w:rsidR="00F17FA1" w:rsidRDefault="00F17FA1" w:rsidP="00F17FA1">
      <w:pPr>
        <w:pStyle w:val="Retraitcorpsdetexte"/>
      </w:pPr>
    </w:p>
    <w:p w14:paraId="57B77888" w14:textId="77777777" w:rsidR="007B697D" w:rsidRPr="002314FA" w:rsidRDefault="007B697D" w:rsidP="002314FA">
      <w:pPr>
        <w:pStyle w:val="Retraitcorpsdetexte"/>
      </w:pPr>
    </w:p>
    <w:p w14:paraId="738BCE9A" w14:textId="77777777" w:rsidR="00532A89" w:rsidRDefault="00532A89">
      <w:pPr>
        <w:rPr>
          <w:rFonts w:asciiTheme="majorHAnsi" w:hAnsiTheme="majorHAnsi" w:cs="Arial"/>
          <w:b/>
          <w:bCs/>
          <w:iCs/>
          <w:sz w:val="28"/>
          <w:szCs w:val="28"/>
        </w:rPr>
      </w:pPr>
      <w:r>
        <w:br w:type="page"/>
      </w:r>
    </w:p>
    <w:p w14:paraId="665B0A2A" w14:textId="069DECA3" w:rsidR="00F10E20" w:rsidRPr="00F10E20" w:rsidRDefault="00F10E20" w:rsidP="00F10E20">
      <w:pPr>
        <w:pStyle w:val="Titre2"/>
      </w:pPr>
      <w:bookmarkStart w:id="20" w:name="_Toc181351446"/>
      <w:r>
        <w:lastRenderedPageBreak/>
        <w:t>Conception</w:t>
      </w:r>
      <w:bookmarkEnd w:id="20"/>
    </w:p>
    <w:p w14:paraId="4DA1EC56" w14:textId="550AE19C" w:rsidR="000E626A" w:rsidRDefault="000E626A" w:rsidP="00F10E20">
      <w:pPr>
        <w:pStyle w:val="Titre3"/>
      </w:pPr>
      <w:bookmarkStart w:id="21" w:name="_Toc181351447"/>
      <w:r>
        <w:t>Maquettes base-</w:t>
      </w:r>
      <w:r w:rsidR="00F10E20">
        <w:t>fidélité</w:t>
      </w:r>
      <w:r w:rsidR="00CB414C">
        <w:t>s</w:t>
      </w:r>
      <w:r w:rsidR="00F47896">
        <w:t xml:space="preserve"> (</w:t>
      </w:r>
      <w:hyperlink r:id="rId20" w:history="1">
        <w:r w:rsidR="00F47896" w:rsidRPr="00272729">
          <w:rPr>
            <w:rStyle w:val="Lienhypertexte"/>
            <w:b/>
            <w:bCs w:val="0"/>
            <w:color w:val="1D1B11" w:themeColor="background2" w:themeShade="1A"/>
          </w:rPr>
          <w:t>Lien</w:t>
        </w:r>
      </w:hyperlink>
      <w:r w:rsidR="00F47896" w:rsidRPr="00272729">
        <w:rPr>
          <w:color w:val="1D1B11" w:themeColor="background2" w:themeShade="1A"/>
        </w:rPr>
        <w:t xml:space="preserve"> </w:t>
      </w:r>
      <w:r w:rsidR="00F47896">
        <w:t>pour une meilleure visualisation)</w:t>
      </w:r>
      <w:bookmarkEnd w:id="21"/>
    </w:p>
    <w:p w14:paraId="7D3465F8" w14:textId="77777777" w:rsidR="00F47896" w:rsidRPr="00F47896" w:rsidRDefault="00F47896" w:rsidP="001E20F1">
      <w:pPr>
        <w:pStyle w:val="Retraitcorpsdetexte3"/>
        <w:ind w:left="1134"/>
      </w:pPr>
    </w:p>
    <w:p w14:paraId="714DA21E" w14:textId="0EE41DE1" w:rsidR="009A6FD3" w:rsidRDefault="00A7248C">
      <w:pPr>
        <w:pStyle w:val="Titre3"/>
        <w:numPr>
          <w:ilvl w:val="2"/>
          <w:numId w:val="7"/>
        </w:numPr>
      </w:pPr>
      <w:bookmarkStart w:id="22" w:name="_Toc181351448"/>
      <w:r>
        <w:t>Jeu en cours</w:t>
      </w:r>
      <w:bookmarkEnd w:id="22"/>
    </w:p>
    <w:p w14:paraId="089CD88F" w14:textId="0DAACBC4" w:rsidR="009A6FD3" w:rsidRDefault="00FC770D" w:rsidP="009A6FD3">
      <w:pPr>
        <w:pStyle w:val="NormalWeb"/>
        <w:ind w:left="567"/>
      </w:pPr>
      <w:r>
        <w:rPr>
          <w:noProof/>
        </w:rPr>
        <w:drawing>
          <wp:anchor distT="0" distB="0" distL="114300" distR="114300" simplePos="0" relativeHeight="251661824" behindDoc="0" locked="0" layoutInCell="1" allowOverlap="1" wp14:anchorId="7A906AF8" wp14:editId="7CE5944D">
            <wp:simplePos x="0" y="0"/>
            <wp:positionH relativeFrom="column">
              <wp:posOffset>1274445</wp:posOffset>
            </wp:positionH>
            <wp:positionV relativeFrom="paragraph">
              <wp:posOffset>96031</wp:posOffset>
            </wp:positionV>
            <wp:extent cx="3928110" cy="2793365"/>
            <wp:effectExtent l="19050" t="19050" r="15240" b="26035"/>
            <wp:wrapThrough wrapText="bothSides">
              <wp:wrapPolygon edited="0">
                <wp:start x="-105" y="-147"/>
                <wp:lineTo x="-105" y="21654"/>
                <wp:lineTo x="21579" y="21654"/>
                <wp:lineTo x="21579" y="-147"/>
                <wp:lineTo x="-105" y="-147"/>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28110" cy="279336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9102B67" w14:textId="41FABEAB" w:rsidR="009A6FD3" w:rsidRDefault="009A6FD3" w:rsidP="009A6FD3">
      <w:pPr>
        <w:pStyle w:val="Retraitcorpsdetexte3"/>
      </w:pPr>
    </w:p>
    <w:p w14:paraId="28212336" w14:textId="4DA4C14A" w:rsidR="009A6FD3" w:rsidRDefault="009A6FD3" w:rsidP="009A6FD3">
      <w:pPr>
        <w:pStyle w:val="Retraitcorpsdetexte3"/>
      </w:pPr>
    </w:p>
    <w:p w14:paraId="1FF4695D" w14:textId="68314EFA" w:rsidR="009A6FD3" w:rsidRDefault="009A6FD3" w:rsidP="009A6FD3">
      <w:pPr>
        <w:pStyle w:val="Retraitcorpsdetexte3"/>
      </w:pPr>
    </w:p>
    <w:p w14:paraId="4A780072" w14:textId="2A4BE0DE" w:rsidR="009A6FD3" w:rsidRDefault="009A6FD3" w:rsidP="009A6FD3">
      <w:pPr>
        <w:pStyle w:val="Retraitcorpsdetexte3"/>
      </w:pPr>
    </w:p>
    <w:p w14:paraId="793D8489" w14:textId="4272E96F" w:rsidR="009A6FD3" w:rsidRDefault="009A6FD3" w:rsidP="009A6FD3">
      <w:pPr>
        <w:pStyle w:val="Retraitcorpsdetexte3"/>
      </w:pPr>
    </w:p>
    <w:p w14:paraId="09C8BE96" w14:textId="2C88290E" w:rsidR="009A6FD3" w:rsidRDefault="009A6FD3" w:rsidP="009A6FD3">
      <w:pPr>
        <w:pStyle w:val="Retraitcorpsdetexte3"/>
      </w:pPr>
    </w:p>
    <w:p w14:paraId="52D2B68D" w14:textId="77777777" w:rsidR="009A6FD3" w:rsidRDefault="009A6FD3" w:rsidP="009A6FD3">
      <w:pPr>
        <w:pStyle w:val="Retraitcorpsdetexte3"/>
      </w:pPr>
    </w:p>
    <w:p w14:paraId="65EAF04A" w14:textId="77777777" w:rsidR="009A6FD3" w:rsidRDefault="009A6FD3" w:rsidP="009A6FD3">
      <w:pPr>
        <w:pStyle w:val="Retraitcorpsdetexte3"/>
      </w:pPr>
    </w:p>
    <w:p w14:paraId="0C68851F" w14:textId="1C20CF0B" w:rsidR="009A6FD3" w:rsidRDefault="009A6FD3" w:rsidP="009A6FD3">
      <w:pPr>
        <w:pStyle w:val="Retraitcorpsdetexte3"/>
      </w:pPr>
    </w:p>
    <w:p w14:paraId="2499EDED" w14:textId="77777777" w:rsidR="009A6FD3" w:rsidRDefault="009A6FD3" w:rsidP="009A6FD3">
      <w:pPr>
        <w:pStyle w:val="Retraitcorpsdetexte3"/>
      </w:pPr>
    </w:p>
    <w:p w14:paraId="58D9EB2C" w14:textId="26959A1F" w:rsidR="009A6FD3" w:rsidRDefault="009A6FD3" w:rsidP="009A6FD3">
      <w:pPr>
        <w:pStyle w:val="Retraitcorpsdetexte3"/>
      </w:pPr>
    </w:p>
    <w:p w14:paraId="4E41E455" w14:textId="4EAC5184" w:rsidR="009A6FD3" w:rsidRPr="009A6FD3" w:rsidRDefault="009A6FD3" w:rsidP="009A6FD3">
      <w:pPr>
        <w:pStyle w:val="Retraitcorpsdetexte3"/>
      </w:pPr>
    </w:p>
    <w:p w14:paraId="3AC17DA8" w14:textId="04F8BA05" w:rsidR="009A6FD3" w:rsidRDefault="00A7248C">
      <w:pPr>
        <w:pStyle w:val="Titre3"/>
        <w:numPr>
          <w:ilvl w:val="2"/>
          <w:numId w:val="7"/>
        </w:numPr>
      </w:pPr>
      <w:bookmarkStart w:id="23" w:name="_Toc181351449"/>
      <w:r>
        <w:t>Menu principal</w:t>
      </w:r>
      <w:bookmarkEnd w:id="23"/>
    </w:p>
    <w:p w14:paraId="1164A422" w14:textId="7E9BBAC6" w:rsidR="00FC770D" w:rsidRDefault="00FC770D" w:rsidP="00FC770D">
      <w:pPr>
        <w:pStyle w:val="NormalWeb"/>
        <w:ind w:left="567"/>
      </w:pPr>
      <w:r>
        <w:rPr>
          <w:noProof/>
        </w:rPr>
        <w:drawing>
          <wp:anchor distT="0" distB="0" distL="114300" distR="114300" simplePos="0" relativeHeight="251660800" behindDoc="0" locked="0" layoutInCell="1" allowOverlap="1" wp14:anchorId="020EB0AF" wp14:editId="166D3895">
            <wp:simplePos x="0" y="0"/>
            <wp:positionH relativeFrom="column">
              <wp:posOffset>1309370</wp:posOffset>
            </wp:positionH>
            <wp:positionV relativeFrom="paragraph">
              <wp:posOffset>131445</wp:posOffset>
            </wp:positionV>
            <wp:extent cx="3935095" cy="2813685"/>
            <wp:effectExtent l="19050" t="19050" r="27305" b="24765"/>
            <wp:wrapThrough wrapText="bothSides">
              <wp:wrapPolygon edited="0">
                <wp:start x="-105" y="-146"/>
                <wp:lineTo x="-105" y="21644"/>
                <wp:lineTo x="21645" y="21644"/>
                <wp:lineTo x="21645" y="-146"/>
                <wp:lineTo x="-105" y="-146"/>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935095" cy="281368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058ADE8" w14:textId="77777777" w:rsidR="00FC770D" w:rsidRDefault="00FC770D" w:rsidP="00FC770D">
      <w:pPr>
        <w:pStyle w:val="Retraitcorpsdetexte3"/>
      </w:pPr>
    </w:p>
    <w:p w14:paraId="42804C22" w14:textId="77777777" w:rsidR="00FC770D" w:rsidRDefault="00FC770D" w:rsidP="00FC770D">
      <w:pPr>
        <w:pStyle w:val="Retraitcorpsdetexte3"/>
      </w:pPr>
    </w:p>
    <w:p w14:paraId="50095B9C" w14:textId="77777777" w:rsidR="00FC770D" w:rsidRDefault="00FC770D" w:rsidP="00FC770D">
      <w:pPr>
        <w:pStyle w:val="Retraitcorpsdetexte3"/>
      </w:pPr>
    </w:p>
    <w:p w14:paraId="7A872E1D" w14:textId="77777777" w:rsidR="00FC770D" w:rsidRDefault="00FC770D" w:rsidP="00FC770D">
      <w:pPr>
        <w:pStyle w:val="Retraitcorpsdetexte3"/>
      </w:pPr>
    </w:p>
    <w:p w14:paraId="577110E4" w14:textId="77777777" w:rsidR="00FC770D" w:rsidRDefault="00FC770D" w:rsidP="00FC770D">
      <w:pPr>
        <w:pStyle w:val="Retraitcorpsdetexte3"/>
      </w:pPr>
    </w:p>
    <w:p w14:paraId="07400C19" w14:textId="77777777" w:rsidR="00FC770D" w:rsidRDefault="00FC770D" w:rsidP="00FC770D">
      <w:pPr>
        <w:pStyle w:val="Retraitcorpsdetexte3"/>
      </w:pPr>
    </w:p>
    <w:p w14:paraId="4EC87A26" w14:textId="77777777" w:rsidR="00FC770D" w:rsidRDefault="00FC770D" w:rsidP="00FC770D">
      <w:pPr>
        <w:pStyle w:val="Retraitcorpsdetexte3"/>
      </w:pPr>
    </w:p>
    <w:p w14:paraId="138B054D" w14:textId="77777777" w:rsidR="00FC770D" w:rsidRDefault="00FC770D" w:rsidP="00FC770D">
      <w:pPr>
        <w:pStyle w:val="Retraitcorpsdetexte3"/>
      </w:pPr>
    </w:p>
    <w:p w14:paraId="40F1ED89" w14:textId="77777777" w:rsidR="00FC770D" w:rsidRDefault="00FC770D" w:rsidP="00FC770D">
      <w:pPr>
        <w:pStyle w:val="Retraitcorpsdetexte3"/>
      </w:pPr>
    </w:p>
    <w:p w14:paraId="59B2EC07" w14:textId="77777777" w:rsidR="00FC770D" w:rsidRDefault="00FC770D" w:rsidP="00FC770D">
      <w:pPr>
        <w:pStyle w:val="Retraitcorpsdetexte3"/>
      </w:pPr>
    </w:p>
    <w:p w14:paraId="1D9266C5" w14:textId="77777777" w:rsidR="00FC770D" w:rsidRDefault="00FC770D" w:rsidP="00FC770D">
      <w:pPr>
        <w:pStyle w:val="Retraitcorpsdetexte3"/>
      </w:pPr>
    </w:p>
    <w:p w14:paraId="274329D7" w14:textId="77777777" w:rsidR="00FC770D" w:rsidRDefault="00FC770D" w:rsidP="00FC770D">
      <w:pPr>
        <w:pStyle w:val="Retraitcorpsdetexte3"/>
      </w:pPr>
    </w:p>
    <w:p w14:paraId="276D5DBF" w14:textId="77777777" w:rsidR="00FC770D" w:rsidRDefault="00FC770D" w:rsidP="00FC770D">
      <w:pPr>
        <w:pStyle w:val="Retraitcorpsdetexte3"/>
      </w:pPr>
    </w:p>
    <w:p w14:paraId="36AEFC3A" w14:textId="77777777" w:rsidR="00FC770D" w:rsidRPr="00FC770D" w:rsidRDefault="00FC770D" w:rsidP="00FC770D">
      <w:pPr>
        <w:pStyle w:val="Retraitcorpsdetexte3"/>
      </w:pPr>
    </w:p>
    <w:p w14:paraId="395ACCBC" w14:textId="1AA0C15A" w:rsidR="009A6FD3" w:rsidRDefault="009A6FD3">
      <w:pPr>
        <w:pStyle w:val="Titre3"/>
        <w:numPr>
          <w:ilvl w:val="2"/>
          <w:numId w:val="7"/>
        </w:numPr>
      </w:pPr>
      <w:bookmarkStart w:id="24" w:name="_Toc181351450"/>
      <w:r>
        <w:lastRenderedPageBreak/>
        <w:t>Fin de jeu</w:t>
      </w:r>
      <w:bookmarkEnd w:id="24"/>
    </w:p>
    <w:p w14:paraId="5EE84CE5" w14:textId="24264B26" w:rsidR="00FC770D" w:rsidRDefault="004F65EA" w:rsidP="00A87F9B">
      <w:pPr>
        <w:pStyle w:val="NormalWeb"/>
        <w:ind w:left="567"/>
      </w:pPr>
      <w:r>
        <w:rPr>
          <w:noProof/>
        </w:rPr>
        <w:drawing>
          <wp:anchor distT="0" distB="0" distL="114300" distR="114300" simplePos="0" relativeHeight="251662848" behindDoc="0" locked="0" layoutInCell="1" allowOverlap="1" wp14:anchorId="7CA4F217" wp14:editId="121517EB">
            <wp:simplePos x="0" y="0"/>
            <wp:positionH relativeFrom="column">
              <wp:posOffset>1316355</wp:posOffset>
            </wp:positionH>
            <wp:positionV relativeFrom="paragraph">
              <wp:posOffset>263525</wp:posOffset>
            </wp:positionV>
            <wp:extent cx="4039870" cy="2872105"/>
            <wp:effectExtent l="19050" t="19050" r="17780" b="23495"/>
            <wp:wrapThrough wrapText="bothSides">
              <wp:wrapPolygon edited="0">
                <wp:start x="-102" y="-143"/>
                <wp:lineTo x="-102" y="21633"/>
                <wp:lineTo x="21593" y="21633"/>
                <wp:lineTo x="21593" y="-143"/>
                <wp:lineTo x="-102" y="-143"/>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39870" cy="287210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F314A65" w14:textId="057BC067" w:rsidR="00FC770D" w:rsidRDefault="00FC770D" w:rsidP="00FC770D">
      <w:pPr>
        <w:pStyle w:val="Retraitcorpsdetexte3"/>
      </w:pPr>
    </w:p>
    <w:p w14:paraId="10259DB0" w14:textId="77777777" w:rsidR="00FC770D" w:rsidRDefault="00FC770D" w:rsidP="00FC770D">
      <w:pPr>
        <w:pStyle w:val="Retraitcorpsdetexte3"/>
      </w:pPr>
    </w:p>
    <w:p w14:paraId="128E4B63" w14:textId="77777777" w:rsidR="00FC770D" w:rsidRDefault="00FC770D" w:rsidP="00FC770D">
      <w:pPr>
        <w:pStyle w:val="Retraitcorpsdetexte3"/>
      </w:pPr>
    </w:p>
    <w:p w14:paraId="28A0086E" w14:textId="77777777" w:rsidR="00A87F9B" w:rsidRDefault="00A87F9B" w:rsidP="00FC770D">
      <w:pPr>
        <w:pStyle w:val="Retraitcorpsdetexte3"/>
      </w:pPr>
    </w:p>
    <w:p w14:paraId="4E092C4E" w14:textId="77777777" w:rsidR="00A87F9B" w:rsidRDefault="00A87F9B" w:rsidP="00FC770D">
      <w:pPr>
        <w:pStyle w:val="Retraitcorpsdetexte3"/>
      </w:pPr>
    </w:p>
    <w:p w14:paraId="78DB1EFA" w14:textId="77777777" w:rsidR="00A87F9B" w:rsidRDefault="00A87F9B" w:rsidP="00FC770D">
      <w:pPr>
        <w:pStyle w:val="Retraitcorpsdetexte3"/>
      </w:pPr>
    </w:p>
    <w:p w14:paraId="066E3339" w14:textId="77777777" w:rsidR="00A87F9B" w:rsidRDefault="00A87F9B" w:rsidP="00FC770D">
      <w:pPr>
        <w:pStyle w:val="Retraitcorpsdetexte3"/>
      </w:pPr>
    </w:p>
    <w:p w14:paraId="0CED5C1B" w14:textId="77777777" w:rsidR="00A87F9B" w:rsidRDefault="00A87F9B" w:rsidP="00FC770D">
      <w:pPr>
        <w:pStyle w:val="Retraitcorpsdetexte3"/>
      </w:pPr>
    </w:p>
    <w:p w14:paraId="734F0702" w14:textId="77777777" w:rsidR="00A87F9B" w:rsidRDefault="00A87F9B" w:rsidP="00FC770D">
      <w:pPr>
        <w:pStyle w:val="Retraitcorpsdetexte3"/>
      </w:pPr>
    </w:p>
    <w:p w14:paraId="017F02E8" w14:textId="77777777" w:rsidR="00A87F9B" w:rsidRDefault="00A87F9B" w:rsidP="00FC770D">
      <w:pPr>
        <w:pStyle w:val="Retraitcorpsdetexte3"/>
      </w:pPr>
    </w:p>
    <w:p w14:paraId="74E8E0CC" w14:textId="77777777" w:rsidR="00A87F9B" w:rsidRDefault="00A87F9B" w:rsidP="00FC770D">
      <w:pPr>
        <w:pStyle w:val="Retraitcorpsdetexte3"/>
      </w:pPr>
    </w:p>
    <w:p w14:paraId="45B6011D" w14:textId="77777777" w:rsidR="00A87F9B" w:rsidRDefault="00A87F9B" w:rsidP="00FC770D">
      <w:pPr>
        <w:pStyle w:val="Retraitcorpsdetexte3"/>
      </w:pPr>
    </w:p>
    <w:p w14:paraId="56089774" w14:textId="77777777" w:rsidR="00A87F9B" w:rsidRPr="00FC770D" w:rsidRDefault="00A87F9B" w:rsidP="00FC770D">
      <w:pPr>
        <w:pStyle w:val="Retraitcorpsdetexte3"/>
      </w:pPr>
    </w:p>
    <w:p w14:paraId="3E57C7B6" w14:textId="608175B7" w:rsidR="009A6FD3" w:rsidRDefault="009A6FD3">
      <w:pPr>
        <w:pStyle w:val="Titre3"/>
        <w:numPr>
          <w:ilvl w:val="2"/>
          <w:numId w:val="7"/>
        </w:numPr>
      </w:pPr>
      <w:bookmarkStart w:id="25" w:name="_Toc181351451"/>
      <w:r>
        <w:t>Editeur de niveau</w:t>
      </w:r>
      <w:bookmarkEnd w:id="25"/>
    </w:p>
    <w:p w14:paraId="6E9A8728" w14:textId="23141AE8" w:rsidR="00A87F9B" w:rsidRDefault="00A87F9B" w:rsidP="00A87F9B">
      <w:pPr>
        <w:pStyle w:val="NormalWeb"/>
        <w:ind w:left="567"/>
      </w:pPr>
      <w:r>
        <w:rPr>
          <w:noProof/>
        </w:rPr>
        <w:drawing>
          <wp:anchor distT="0" distB="0" distL="114300" distR="114300" simplePos="0" relativeHeight="251663872" behindDoc="0" locked="0" layoutInCell="1" allowOverlap="1" wp14:anchorId="43CEC64E" wp14:editId="3D9CFB24">
            <wp:simplePos x="0" y="0"/>
            <wp:positionH relativeFrom="column">
              <wp:posOffset>1354455</wp:posOffset>
            </wp:positionH>
            <wp:positionV relativeFrom="paragraph">
              <wp:posOffset>120015</wp:posOffset>
            </wp:positionV>
            <wp:extent cx="3963670" cy="2880360"/>
            <wp:effectExtent l="19050" t="19050" r="17780" b="15240"/>
            <wp:wrapThrough wrapText="bothSides">
              <wp:wrapPolygon edited="0">
                <wp:start x="-104" y="-143"/>
                <wp:lineTo x="-104" y="21571"/>
                <wp:lineTo x="21593" y="21571"/>
                <wp:lineTo x="21593" y="-143"/>
                <wp:lineTo x="-104" y="-143"/>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963670" cy="28803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243DDEB" w14:textId="77777777" w:rsidR="00FC770D" w:rsidRDefault="00FC770D" w:rsidP="00FC770D">
      <w:pPr>
        <w:pStyle w:val="Retraitcorpsdetexte3"/>
      </w:pPr>
    </w:p>
    <w:p w14:paraId="1AC6D7E7" w14:textId="77777777" w:rsidR="00A87F9B" w:rsidRDefault="00A87F9B" w:rsidP="00FC770D">
      <w:pPr>
        <w:pStyle w:val="Retraitcorpsdetexte3"/>
      </w:pPr>
    </w:p>
    <w:p w14:paraId="3F8220F7" w14:textId="77777777" w:rsidR="00A87F9B" w:rsidRDefault="00A87F9B" w:rsidP="00FC770D">
      <w:pPr>
        <w:pStyle w:val="Retraitcorpsdetexte3"/>
      </w:pPr>
    </w:p>
    <w:p w14:paraId="6FA13413" w14:textId="77777777" w:rsidR="008B36DF" w:rsidRDefault="008B36DF" w:rsidP="00FC770D">
      <w:pPr>
        <w:pStyle w:val="Retraitcorpsdetexte3"/>
      </w:pPr>
    </w:p>
    <w:p w14:paraId="3D215C06" w14:textId="77777777" w:rsidR="008B36DF" w:rsidRDefault="008B36DF" w:rsidP="00FC770D">
      <w:pPr>
        <w:pStyle w:val="Retraitcorpsdetexte3"/>
      </w:pPr>
    </w:p>
    <w:p w14:paraId="3DAC6D5C" w14:textId="77777777" w:rsidR="008B36DF" w:rsidRDefault="008B36DF" w:rsidP="00FC770D">
      <w:pPr>
        <w:pStyle w:val="Retraitcorpsdetexte3"/>
      </w:pPr>
    </w:p>
    <w:p w14:paraId="73214FE6" w14:textId="77777777" w:rsidR="008B36DF" w:rsidRDefault="008B36DF" w:rsidP="00FC770D">
      <w:pPr>
        <w:pStyle w:val="Retraitcorpsdetexte3"/>
      </w:pPr>
    </w:p>
    <w:p w14:paraId="71E8A48A" w14:textId="77777777" w:rsidR="008B36DF" w:rsidRPr="00FC770D" w:rsidRDefault="008B36DF" w:rsidP="00FC770D">
      <w:pPr>
        <w:pStyle w:val="Retraitcorpsdetexte3"/>
      </w:pPr>
    </w:p>
    <w:p w14:paraId="7E7D01E3" w14:textId="77777777" w:rsidR="008B36DF" w:rsidRDefault="008B36DF">
      <w:pPr>
        <w:rPr>
          <w:rFonts w:asciiTheme="majorHAnsi" w:hAnsiTheme="majorHAnsi" w:cs="Arial"/>
          <w:bCs/>
          <w:i/>
          <w:sz w:val="24"/>
          <w:szCs w:val="26"/>
        </w:rPr>
      </w:pPr>
      <w:r>
        <w:br w:type="page"/>
      </w:r>
    </w:p>
    <w:p w14:paraId="1A324349" w14:textId="6F959DD8" w:rsidR="009A6FD3" w:rsidRDefault="009A6FD3">
      <w:pPr>
        <w:pStyle w:val="Titre3"/>
        <w:numPr>
          <w:ilvl w:val="2"/>
          <w:numId w:val="7"/>
        </w:numPr>
      </w:pPr>
      <w:bookmarkStart w:id="26" w:name="_Toc181351452"/>
      <w:r>
        <w:lastRenderedPageBreak/>
        <w:t>Highscore</w:t>
      </w:r>
      <w:bookmarkEnd w:id="26"/>
    </w:p>
    <w:p w14:paraId="4B0B169C" w14:textId="596968CA" w:rsidR="008B36DF" w:rsidRDefault="008B36DF" w:rsidP="008B36DF">
      <w:pPr>
        <w:pStyle w:val="NormalWeb"/>
        <w:ind w:left="567"/>
      </w:pPr>
      <w:r>
        <w:rPr>
          <w:noProof/>
        </w:rPr>
        <w:drawing>
          <wp:anchor distT="0" distB="0" distL="114300" distR="114300" simplePos="0" relativeHeight="251664896" behindDoc="0" locked="0" layoutInCell="1" allowOverlap="1" wp14:anchorId="622F48DC" wp14:editId="500EBAD5">
            <wp:simplePos x="0" y="0"/>
            <wp:positionH relativeFrom="column">
              <wp:posOffset>1338580</wp:posOffset>
            </wp:positionH>
            <wp:positionV relativeFrom="paragraph">
              <wp:posOffset>118745</wp:posOffset>
            </wp:positionV>
            <wp:extent cx="4172585" cy="2966720"/>
            <wp:effectExtent l="19050" t="19050" r="18415" b="24130"/>
            <wp:wrapThrough wrapText="bothSides">
              <wp:wrapPolygon edited="0">
                <wp:start x="-99" y="-139"/>
                <wp:lineTo x="-99" y="21637"/>
                <wp:lineTo x="21597" y="21637"/>
                <wp:lineTo x="21597" y="-139"/>
                <wp:lineTo x="-99" y="-139"/>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72585" cy="296672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C3A6B86" w14:textId="2AF6CED4" w:rsidR="008B36DF" w:rsidRDefault="008B36DF" w:rsidP="008B36DF">
      <w:pPr>
        <w:pStyle w:val="Retraitcorpsdetexte3"/>
      </w:pPr>
    </w:p>
    <w:p w14:paraId="1AEEFBEB" w14:textId="77777777" w:rsidR="004F65EA" w:rsidRDefault="004F65EA" w:rsidP="008B36DF">
      <w:pPr>
        <w:pStyle w:val="Retraitcorpsdetexte3"/>
      </w:pPr>
    </w:p>
    <w:p w14:paraId="17680893" w14:textId="77777777" w:rsidR="004F65EA" w:rsidRDefault="004F65EA" w:rsidP="008B36DF">
      <w:pPr>
        <w:pStyle w:val="Retraitcorpsdetexte3"/>
      </w:pPr>
    </w:p>
    <w:p w14:paraId="44072E88" w14:textId="77777777" w:rsidR="004F65EA" w:rsidRDefault="004F65EA" w:rsidP="008B36DF">
      <w:pPr>
        <w:pStyle w:val="Retraitcorpsdetexte3"/>
      </w:pPr>
    </w:p>
    <w:p w14:paraId="6ED1408E" w14:textId="77777777" w:rsidR="004F65EA" w:rsidRDefault="004F65EA" w:rsidP="008B36DF">
      <w:pPr>
        <w:pStyle w:val="Retraitcorpsdetexte3"/>
      </w:pPr>
    </w:p>
    <w:p w14:paraId="48FC816D" w14:textId="77777777" w:rsidR="004F65EA" w:rsidRDefault="004F65EA" w:rsidP="008B36DF">
      <w:pPr>
        <w:pStyle w:val="Retraitcorpsdetexte3"/>
      </w:pPr>
    </w:p>
    <w:p w14:paraId="43272B3D" w14:textId="77777777" w:rsidR="004F65EA" w:rsidRDefault="004F65EA" w:rsidP="008B36DF">
      <w:pPr>
        <w:pStyle w:val="Retraitcorpsdetexte3"/>
      </w:pPr>
    </w:p>
    <w:p w14:paraId="6DCDEB39" w14:textId="77777777" w:rsidR="004F65EA" w:rsidRDefault="004F65EA" w:rsidP="008B36DF">
      <w:pPr>
        <w:pStyle w:val="Retraitcorpsdetexte3"/>
      </w:pPr>
    </w:p>
    <w:p w14:paraId="352A32B9" w14:textId="77777777" w:rsidR="004F65EA" w:rsidRDefault="004F65EA" w:rsidP="008B36DF">
      <w:pPr>
        <w:pStyle w:val="Retraitcorpsdetexte3"/>
      </w:pPr>
    </w:p>
    <w:p w14:paraId="2F2843DF" w14:textId="77777777" w:rsidR="004F65EA" w:rsidRDefault="004F65EA" w:rsidP="008B36DF">
      <w:pPr>
        <w:pStyle w:val="Retraitcorpsdetexte3"/>
      </w:pPr>
    </w:p>
    <w:p w14:paraId="15D46F9F" w14:textId="77777777" w:rsidR="004F65EA" w:rsidRDefault="004F65EA" w:rsidP="008B36DF">
      <w:pPr>
        <w:pStyle w:val="Retraitcorpsdetexte3"/>
      </w:pPr>
    </w:p>
    <w:p w14:paraId="2EBB80FB" w14:textId="77777777" w:rsidR="004F65EA" w:rsidRDefault="004F65EA" w:rsidP="008B36DF">
      <w:pPr>
        <w:pStyle w:val="Retraitcorpsdetexte3"/>
      </w:pPr>
    </w:p>
    <w:p w14:paraId="14B6C18B" w14:textId="77777777" w:rsidR="004F65EA" w:rsidRPr="008B36DF" w:rsidRDefault="004F65EA" w:rsidP="008B36DF">
      <w:pPr>
        <w:pStyle w:val="Retraitcorpsdetexte3"/>
      </w:pPr>
    </w:p>
    <w:p w14:paraId="7DE123D2" w14:textId="11C3F3CA" w:rsidR="009A6FD3" w:rsidRDefault="009A6FD3">
      <w:pPr>
        <w:pStyle w:val="Titre3"/>
        <w:numPr>
          <w:ilvl w:val="2"/>
          <w:numId w:val="7"/>
        </w:numPr>
      </w:pPr>
      <w:bookmarkStart w:id="27" w:name="_Toc181351453"/>
      <w:r>
        <w:t>A</w:t>
      </w:r>
      <w:r w:rsidR="004F65EA">
        <w:t xml:space="preserve"> </w:t>
      </w:r>
      <w:r>
        <w:t>propos</w:t>
      </w:r>
      <w:bookmarkEnd w:id="27"/>
    </w:p>
    <w:p w14:paraId="554419E4" w14:textId="3479F232" w:rsidR="009A6FD3" w:rsidRDefault="009A6FD3" w:rsidP="009A6FD3">
      <w:pPr>
        <w:pStyle w:val="Retraitcorpsdetexte3"/>
      </w:pPr>
    </w:p>
    <w:p w14:paraId="6ABBF736" w14:textId="454D2F0C" w:rsidR="008B36DF" w:rsidRDefault="004F65EA" w:rsidP="008B36DF">
      <w:pPr>
        <w:pStyle w:val="NormalWeb"/>
      </w:pPr>
      <w:r>
        <w:rPr>
          <w:noProof/>
        </w:rPr>
        <w:drawing>
          <wp:anchor distT="0" distB="0" distL="114300" distR="114300" simplePos="0" relativeHeight="251665920" behindDoc="0" locked="0" layoutInCell="1" allowOverlap="1" wp14:anchorId="3243B678" wp14:editId="3389FF2A">
            <wp:simplePos x="0" y="0"/>
            <wp:positionH relativeFrom="column">
              <wp:posOffset>1324208</wp:posOffset>
            </wp:positionH>
            <wp:positionV relativeFrom="paragraph">
              <wp:posOffset>56515</wp:posOffset>
            </wp:positionV>
            <wp:extent cx="4247515" cy="3020060"/>
            <wp:effectExtent l="19050" t="19050" r="19685" b="27940"/>
            <wp:wrapThrough wrapText="bothSides">
              <wp:wrapPolygon edited="0">
                <wp:start x="-97" y="-136"/>
                <wp:lineTo x="-97" y="21664"/>
                <wp:lineTo x="21603" y="21664"/>
                <wp:lineTo x="21603" y="-136"/>
                <wp:lineTo x="-97" y="-136"/>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47515" cy="30200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3938D4F" w14:textId="77777777" w:rsidR="008B36DF" w:rsidRPr="009A6FD3" w:rsidRDefault="008B36DF" w:rsidP="009A6FD3">
      <w:pPr>
        <w:pStyle w:val="Retraitcorpsdetexte3"/>
      </w:pPr>
    </w:p>
    <w:p w14:paraId="2B532AAE" w14:textId="77777777" w:rsidR="00755754" w:rsidRDefault="00755754">
      <w:pPr>
        <w:rPr>
          <w:rFonts w:asciiTheme="majorHAnsi" w:hAnsiTheme="majorHAnsi" w:cs="Arial"/>
          <w:bCs/>
          <w:i/>
          <w:sz w:val="24"/>
          <w:szCs w:val="26"/>
        </w:rPr>
      </w:pPr>
      <w:r>
        <w:br w:type="page"/>
      </w:r>
    </w:p>
    <w:p w14:paraId="57F47B7A" w14:textId="0A980A13" w:rsidR="000E626A" w:rsidRDefault="000E626A" w:rsidP="00F10E20">
      <w:pPr>
        <w:pStyle w:val="Titre3"/>
      </w:pPr>
      <w:bookmarkStart w:id="28" w:name="_Toc181351454"/>
      <w:r>
        <w:lastRenderedPageBreak/>
        <w:t xml:space="preserve">Maquette </w:t>
      </w:r>
      <w:r w:rsidR="00F10E20">
        <w:t>haute-fidélité</w:t>
      </w:r>
      <w:r w:rsidR="005C481E">
        <w:t xml:space="preserve"> (</w:t>
      </w:r>
      <w:hyperlink r:id="rId27" w:history="1">
        <w:r w:rsidR="005C481E" w:rsidRPr="00272729">
          <w:rPr>
            <w:rStyle w:val="Lienhypertexte"/>
            <w:b/>
            <w:bCs w:val="0"/>
            <w:color w:val="1D1B11" w:themeColor="background2" w:themeShade="1A"/>
          </w:rPr>
          <w:t>Lien</w:t>
        </w:r>
      </w:hyperlink>
      <w:r w:rsidR="005C481E" w:rsidRPr="00272729">
        <w:rPr>
          <w:color w:val="1D1B11" w:themeColor="background2" w:themeShade="1A"/>
        </w:rPr>
        <w:t xml:space="preserve"> </w:t>
      </w:r>
      <w:r w:rsidR="005C481E">
        <w:t>pour une meilleure visualisation)</w:t>
      </w:r>
      <w:bookmarkEnd w:id="28"/>
    </w:p>
    <w:p w14:paraId="7AD8008E" w14:textId="23979231" w:rsidR="00755754" w:rsidRPr="00755754" w:rsidRDefault="00755754" w:rsidP="00755754">
      <w:pPr>
        <w:pStyle w:val="Retraitcorpsdetexte3"/>
      </w:pPr>
    </w:p>
    <w:p w14:paraId="20C37702" w14:textId="6924E15A" w:rsidR="00755754" w:rsidRDefault="00755754" w:rsidP="00755754">
      <w:pPr>
        <w:pStyle w:val="Retraitcorpsdetexte3"/>
      </w:pPr>
      <w:r>
        <w:t>Editeur de niveau</w:t>
      </w:r>
      <w:r w:rsidR="003A5ED0">
        <w:t xml:space="preserve"> </w:t>
      </w:r>
    </w:p>
    <w:p w14:paraId="453759BA" w14:textId="4041EEF5" w:rsidR="00F352F7" w:rsidRDefault="00F352F7" w:rsidP="00F352F7">
      <w:pPr>
        <w:pStyle w:val="NormalWeb"/>
      </w:pPr>
      <w:r>
        <w:rPr>
          <w:noProof/>
        </w:rPr>
        <w:drawing>
          <wp:anchor distT="0" distB="0" distL="114300" distR="114300" simplePos="0" relativeHeight="251668992" behindDoc="1" locked="0" layoutInCell="1" allowOverlap="1" wp14:anchorId="4C315804" wp14:editId="36CC9E3B">
            <wp:simplePos x="0" y="0"/>
            <wp:positionH relativeFrom="column">
              <wp:posOffset>1439199</wp:posOffset>
            </wp:positionH>
            <wp:positionV relativeFrom="paragraph">
              <wp:posOffset>117187</wp:posOffset>
            </wp:positionV>
            <wp:extent cx="4097020" cy="2863790"/>
            <wp:effectExtent l="19050" t="19050" r="17780" b="13335"/>
            <wp:wrapTight wrapText="bothSides">
              <wp:wrapPolygon edited="0">
                <wp:start x="-100" y="-144"/>
                <wp:lineTo x="-100" y="21557"/>
                <wp:lineTo x="21593" y="21557"/>
                <wp:lineTo x="21593" y="-144"/>
                <wp:lineTo x="-100" y="-144"/>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097020" cy="286379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ED2B77A" w14:textId="77777777" w:rsidR="00F352F7" w:rsidRDefault="00F352F7" w:rsidP="00F352F7">
      <w:pPr>
        <w:pStyle w:val="NormalWeb"/>
      </w:pPr>
    </w:p>
    <w:p w14:paraId="5E12AC92" w14:textId="77777777" w:rsidR="00F352F7" w:rsidRDefault="00F352F7" w:rsidP="00F352F7">
      <w:pPr>
        <w:pStyle w:val="NormalWeb"/>
      </w:pPr>
    </w:p>
    <w:p w14:paraId="1A2F4ED7" w14:textId="77777777" w:rsidR="00F352F7" w:rsidRDefault="00F352F7" w:rsidP="00F352F7">
      <w:pPr>
        <w:pStyle w:val="NormalWeb"/>
      </w:pPr>
    </w:p>
    <w:p w14:paraId="56639C85" w14:textId="77777777" w:rsidR="00F352F7" w:rsidRDefault="00F352F7" w:rsidP="00F352F7">
      <w:pPr>
        <w:pStyle w:val="NormalWeb"/>
      </w:pPr>
    </w:p>
    <w:p w14:paraId="1726A788" w14:textId="77777777" w:rsidR="00F352F7" w:rsidRDefault="00F352F7" w:rsidP="00F352F7">
      <w:pPr>
        <w:pStyle w:val="NormalWeb"/>
      </w:pPr>
    </w:p>
    <w:p w14:paraId="31757441" w14:textId="77777777" w:rsidR="00F352F7" w:rsidRDefault="00F352F7" w:rsidP="00F352F7">
      <w:pPr>
        <w:pStyle w:val="NormalWeb"/>
      </w:pPr>
    </w:p>
    <w:p w14:paraId="60EB45FE" w14:textId="77777777" w:rsidR="00F352F7" w:rsidRDefault="00F352F7" w:rsidP="00F352F7">
      <w:pPr>
        <w:pStyle w:val="NormalWeb"/>
      </w:pPr>
    </w:p>
    <w:p w14:paraId="534D3A4E" w14:textId="77777777" w:rsidR="00F352F7" w:rsidRDefault="00F352F7" w:rsidP="00F352F7">
      <w:pPr>
        <w:pStyle w:val="NormalWeb"/>
      </w:pPr>
    </w:p>
    <w:p w14:paraId="18FA8F66" w14:textId="65245716" w:rsidR="00982FBC" w:rsidRDefault="009D5814" w:rsidP="00982FBC">
      <w:pPr>
        <w:pStyle w:val="Titre3"/>
      </w:pPr>
      <w:bookmarkStart w:id="29" w:name="_Toc181351455"/>
      <w:r>
        <w:t xml:space="preserve">Fonctionnalités supplémentaires tirées des Personas </w:t>
      </w:r>
      <w:r w:rsidR="007B0C2C">
        <w:t>plus</w:t>
      </w:r>
      <w:r>
        <w:t xml:space="preserve"> élément original</w:t>
      </w:r>
      <w:r w:rsidR="009D7A7B">
        <w:t xml:space="preserve"> (</w:t>
      </w:r>
      <w:hyperlink r:id="rId29" w:history="1">
        <w:r w:rsidR="009D7A7B" w:rsidRPr="00272729">
          <w:rPr>
            <w:rStyle w:val="Lienhypertexte"/>
            <w:b/>
            <w:bCs w:val="0"/>
            <w:color w:val="1D1B11" w:themeColor="background2" w:themeShade="1A"/>
          </w:rPr>
          <w:t>Lien</w:t>
        </w:r>
      </w:hyperlink>
      <w:r w:rsidR="009D7A7B" w:rsidRPr="00272729">
        <w:rPr>
          <w:color w:val="1D1B11" w:themeColor="background2" w:themeShade="1A"/>
        </w:rPr>
        <w:t xml:space="preserve"> </w:t>
      </w:r>
      <w:r w:rsidR="009D7A7B">
        <w:t>pour une meilleure visualisation)</w:t>
      </w:r>
      <w:bookmarkEnd w:id="29"/>
    </w:p>
    <w:p w14:paraId="41BCB8DC" w14:textId="14FABE82" w:rsidR="00834226" w:rsidRDefault="00982FBC" w:rsidP="00834226">
      <w:pPr>
        <w:pStyle w:val="Retraitcorpsdetexte3"/>
      </w:pPr>
      <w:r w:rsidRPr="00EA0498">
        <w:rPr>
          <w:b/>
          <w:bCs/>
        </w:rPr>
        <w:t>Menu principal</w:t>
      </w:r>
      <w:r w:rsidR="00834226" w:rsidRPr="00EA0498">
        <w:rPr>
          <w:b/>
          <w:bCs/>
        </w:rPr>
        <w:t> :</w:t>
      </w:r>
      <w:r w:rsidR="00834226">
        <w:t xml:space="preserve"> Bouton pour l’augmentation des tailles de polices + nouvelle option pour le changement des touches pour interagir avec le jeu</w:t>
      </w:r>
      <w:r w:rsidR="00FF2BC6">
        <w:t xml:space="preserve"> + option pour changer la langue du jeu.</w:t>
      </w:r>
    </w:p>
    <w:p w14:paraId="64B66BD1" w14:textId="7091C5E0" w:rsidR="002C114B" w:rsidRDefault="002C114B" w:rsidP="00834226">
      <w:pPr>
        <w:pStyle w:val="Retraitcorpsdetexte3"/>
      </w:pPr>
      <w:r w:rsidRPr="002C114B">
        <w:rPr>
          <w:noProof/>
        </w:rPr>
        <w:drawing>
          <wp:anchor distT="0" distB="0" distL="114300" distR="114300" simplePos="0" relativeHeight="251670016" behindDoc="0" locked="0" layoutInCell="1" allowOverlap="1" wp14:anchorId="148EFF1D" wp14:editId="120A4F33">
            <wp:simplePos x="0" y="0"/>
            <wp:positionH relativeFrom="column">
              <wp:posOffset>1680210</wp:posOffset>
            </wp:positionH>
            <wp:positionV relativeFrom="paragraph">
              <wp:posOffset>103505</wp:posOffset>
            </wp:positionV>
            <wp:extent cx="3694430" cy="2618740"/>
            <wp:effectExtent l="19050" t="19050" r="20320" b="10160"/>
            <wp:wrapThrough wrapText="bothSides">
              <wp:wrapPolygon edited="0">
                <wp:start x="-111" y="-157"/>
                <wp:lineTo x="-111" y="21527"/>
                <wp:lineTo x="21607" y="21527"/>
                <wp:lineTo x="21607" y="-157"/>
                <wp:lineTo x="-111" y="-157"/>
              </wp:wrapPolygon>
            </wp:wrapThrough>
            <wp:docPr id="19530509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50919" name="Imag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94430" cy="26187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7A848D7E" w14:textId="77B186EA" w:rsidR="002C114B" w:rsidRDefault="002C114B" w:rsidP="00834226">
      <w:pPr>
        <w:pStyle w:val="Retraitcorpsdetexte3"/>
      </w:pPr>
    </w:p>
    <w:p w14:paraId="60335C9D" w14:textId="77777777" w:rsidR="002C114B" w:rsidRDefault="002C114B">
      <w:pPr>
        <w:rPr>
          <w:szCs w:val="16"/>
        </w:rPr>
      </w:pPr>
      <w:r>
        <w:br w:type="page"/>
      </w:r>
    </w:p>
    <w:p w14:paraId="21F1BFE0" w14:textId="6BEDDC4A" w:rsidR="00834226" w:rsidRDefault="00834226" w:rsidP="00834226">
      <w:pPr>
        <w:pStyle w:val="Retraitcorpsdetexte3"/>
      </w:pPr>
      <w:r w:rsidRPr="00EA0498">
        <w:rPr>
          <w:b/>
          <w:bCs/>
        </w:rPr>
        <w:lastRenderedPageBreak/>
        <w:t>Configuration</w:t>
      </w:r>
      <w:r>
        <w:t> </w:t>
      </w:r>
      <w:r w:rsidRPr="007C77DF">
        <w:rPr>
          <w:b/>
          <w:bCs/>
        </w:rPr>
        <w:t>:</w:t>
      </w:r>
      <w:r>
        <w:t xml:space="preserve"> Nouvelle option pour les changements de touches qui seront par défaut les flèches</w:t>
      </w:r>
      <w:r w:rsidR="002C114B">
        <w:t>, enter et espace. L’utilisateur aura le choix de</w:t>
      </w:r>
      <w:r w:rsidR="00B7040B">
        <w:t xml:space="preserve"> </w:t>
      </w:r>
      <w:r w:rsidR="002C114B">
        <w:t>changer cela pour les touches qu’ils veulent.</w:t>
      </w:r>
    </w:p>
    <w:p w14:paraId="32818364" w14:textId="086D99AD" w:rsidR="002C114B" w:rsidRDefault="002C114B" w:rsidP="00834226">
      <w:pPr>
        <w:pStyle w:val="Retraitcorpsdetexte3"/>
      </w:pPr>
      <w:r w:rsidRPr="002C114B">
        <w:rPr>
          <w:noProof/>
        </w:rPr>
        <w:drawing>
          <wp:anchor distT="0" distB="0" distL="114300" distR="114300" simplePos="0" relativeHeight="251671040" behindDoc="0" locked="0" layoutInCell="1" allowOverlap="1" wp14:anchorId="64D9413C" wp14:editId="1387A27D">
            <wp:simplePos x="0" y="0"/>
            <wp:positionH relativeFrom="column">
              <wp:posOffset>1856509</wp:posOffset>
            </wp:positionH>
            <wp:positionV relativeFrom="paragraph">
              <wp:posOffset>143510</wp:posOffset>
            </wp:positionV>
            <wp:extent cx="3650615" cy="2649220"/>
            <wp:effectExtent l="19050" t="19050" r="26035" b="17780"/>
            <wp:wrapThrough wrapText="bothSides">
              <wp:wrapPolygon edited="0">
                <wp:start x="-113" y="-155"/>
                <wp:lineTo x="-113" y="21590"/>
                <wp:lineTo x="21641" y="21590"/>
                <wp:lineTo x="21641" y="-155"/>
                <wp:lineTo x="-113" y="-155"/>
              </wp:wrapPolygon>
            </wp:wrapThrough>
            <wp:docPr id="117093317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33172" name="Image 1" descr="Une image contenant texte, capture d’écran, Police, conception&#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3650615" cy="26492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647E8102" w14:textId="228206F1" w:rsidR="002C114B" w:rsidRDefault="002C114B" w:rsidP="00834226">
      <w:pPr>
        <w:pStyle w:val="Retraitcorpsdetexte3"/>
      </w:pPr>
    </w:p>
    <w:p w14:paraId="188E99F8" w14:textId="53E80DFE" w:rsidR="002C114B" w:rsidRDefault="002C114B" w:rsidP="00834226">
      <w:pPr>
        <w:pStyle w:val="Retraitcorpsdetexte3"/>
      </w:pPr>
    </w:p>
    <w:p w14:paraId="19499918" w14:textId="79C32C61" w:rsidR="002C114B" w:rsidRDefault="002C114B" w:rsidP="00834226">
      <w:pPr>
        <w:pStyle w:val="Retraitcorpsdetexte3"/>
      </w:pPr>
    </w:p>
    <w:p w14:paraId="32E94E21" w14:textId="77777777" w:rsidR="002C114B" w:rsidRDefault="002C114B" w:rsidP="00834226">
      <w:pPr>
        <w:pStyle w:val="Retraitcorpsdetexte3"/>
      </w:pPr>
    </w:p>
    <w:p w14:paraId="7EE58F8C" w14:textId="77777777" w:rsidR="002C114B" w:rsidRDefault="002C114B" w:rsidP="00834226">
      <w:pPr>
        <w:pStyle w:val="Retraitcorpsdetexte3"/>
      </w:pPr>
    </w:p>
    <w:p w14:paraId="6250E96B" w14:textId="77777777" w:rsidR="002C114B" w:rsidRDefault="002C114B" w:rsidP="00834226">
      <w:pPr>
        <w:pStyle w:val="Retraitcorpsdetexte3"/>
      </w:pPr>
    </w:p>
    <w:p w14:paraId="3F60FA0B" w14:textId="77777777" w:rsidR="002C114B" w:rsidRDefault="002C114B" w:rsidP="00834226">
      <w:pPr>
        <w:pStyle w:val="Retraitcorpsdetexte3"/>
      </w:pPr>
    </w:p>
    <w:p w14:paraId="777196E1" w14:textId="77777777" w:rsidR="002C114B" w:rsidRDefault="002C114B" w:rsidP="00834226">
      <w:pPr>
        <w:pStyle w:val="Retraitcorpsdetexte3"/>
      </w:pPr>
    </w:p>
    <w:p w14:paraId="74915AB7" w14:textId="77777777" w:rsidR="002C114B" w:rsidRDefault="002C114B" w:rsidP="00834226">
      <w:pPr>
        <w:pStyle w:val="Retraitcorpsdetexte3"/>
      </w:pPr>
    </w:p>
    <w:p w14:paraId="710338D6" w14:textId="77777777" w:rsidR="002C114B" w:rsidRDefault="002C114B" w:rsidP="00834226">
      <w:pPr>
        <w:pStyle w:val="Retraitcorpsdetexte3"/>
      </w:pPr>
    </w:p>
    <w:p w14:paraId="0F9ED31C" w14:textId="77777777" w:rsidR="002C114B" w:rsidRDefault="002C114B" w:rsidP="00834226">
      <w:pPr>
        <w:pStyle w:val="Retraitcorpsdetexte3"/>
      </w:pPr>
    </w:p>
    <w:p w14:paraId="2D52317C" w14:textId="38EE0DE0" w:rsidR="002314FA" w:rsidRDefault="002314FA" w:rsidP="002314FA">
      <w:pPr>
        <w:pStyle w:val="Retraitcorpsdetexte3"/>
      </w:pPr>
    </w:p>
    <w:p w14:paraId="55FE84FC" w14:textId="2E833285" w:rsidR="00E36E04" w:rsidRDefault="00E36E04" w:rsidP="002314FA">
      <w:pPr>
        <w:pStyle w:val="Retraitcorpsdetexte3"/>
      </w:pPr>
      <w:r w:rsidRPr="00EA0498">
        <w:rPr>
          <w:b/>
          <w:bCs/>
        </w:rPr>
        <w:t>Langue</w:t>
      </w:r>
      <w:r>
        <w:t> </w:t>
      </w:r>
      <w:r w:rsidRPr="007C77DF">
        <w:rPr>
          <w:b/>
          <w:bCs/>
        </w:rPr>
        <w:t xml:space="preserve">: </w:t>
      </w:r>
      <w:r>
        <w:t xml:space="preserve">Cette option, c’est </w:t>
      </w:r>
      <w:r w:rsidR="000B3CC5">
        <w:t>une option personnelle</w:t>
      </w:r>
      <w:r>
        <w:t xml:space="preserve"> que me facilite beaucoup la vie</w:t>
      </w:r>
      <w:r w:rsidR="000B3CC5">
        <w:t>,</w:t>
      </w:r>
      <w:r>
        <w:t xml:space="preserve"> car il y a des gens qui ne sont pas forcément de langue française comme mon persona Jean-Michel Guignard, donc j’ai implémenté cette option pour les gens comment Thomas Gonzalez, n’a pas </w:t>
      </w:r>
      <w:r w:rsidR="00663BE6">
        <w:t>forcément</w:t>
      </w:r>
      <w:r>
        <w:t xml:space="preserve"> la langue française comme langue maternelle et aussi comme lui</w:t>
      </w:r>
      <w:r w:rsidR="000B3CC5">
        <w:t xml:space="preserve">, </w:t>
      </w:r>
      <w:r>
        <w:t xml:space="preserve">il pourrait avoir d’autres situations similaires. </w:t>
      </w:r>
    </w:p>
    <w:p w14:paraId="41DC66EE" w14:textId="38C48919" w:rsidR="00336C6B" w:rsidRDefault="00336C6B" w:rsidP="002314FA">
      <w:pPr>
        <w:pStyle w:val="Retraitcorpsdetexte3"/>
      </w:pPr>
    </w:p>
    <w:p w14:paraId="1A34466D" w14:textId="7D03B1B6" w:rsidR="00336C6B" w:rsidRDefault="00336C6B" w:rsidP="002314FA">
      <w:pPr>
        <w:pStyle w:val="Retraitcorpsdetexte3"/>
      </w:pPr>
      <w:r w:rsidRPr="00336C6B">
        <w:rPr>
          <w:noProof/>
        </w:rPr>
        <w:drawing>
          <wp:anchor distT="0" distB="0" distL="114300" distR="114300" simplePos="0" relativeHeight="251672064" behindDoc="0" locked="0" layoutInCell="1" allowOverlap="1" wp14:anchorId="6C042A7B" wp14:editId="4D37CD3E">
            <wp:simplePos x="0" y="0"/>
            <wp:positionH relativeFrom="column">
              <wp:posOffset>1945005</wp:posOffset>
            </wp:positionH>
            <wp:positionV relativeFrom="paragraph">
              <wp:posOffset>35664</wp:posOffset>
            </wp:positionV>
            <wp:extent cx="3638550" cy="2601595"/>
            <wp:effectExtent l="0" t="0" r="0" b="8255"/>
            <wp:wrapThrough wrapText="bothSides">
              <wp:wrapPolygon edited="0">
                <wp:start x="0" y="0"/>
                <wp:lineTo x="0" y="21510"/>
                <wp:lineTo x="21487" y="21510"/>
                <wp:lineTo x="21487"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38550" cy="2601595"/>
                    </a:xfrm>
                    <a:prstGeom prst="rect">
                      <a:avLst/>
                    </a:prstGeom>
                  </pic:spPr>
                </pic:pic>
              </a:graphicData>
            </a:graphic>
            <wp14:sizeRelH relativeFrom="page">
              <wp14:pctWidth>0</wp14:pctWidth>
            </wp14:sizeRelH>
            <wp14:sizeRelV relativeFrom="page">
              <wp14:pctHeight>0</wp14:pctHeight>
            </wp14:sizeRelV>
          </wp:anchor>
        </w:drawing>
      </w:r>
    </w:p>
    <w:p w14:paraId="291B0088" w14:textId="77777777" w:rsidR="00336C6B" w:rsidRDefault="00336C6B" w:rsidP="002314FA">
      <w:pPr>
        <w:pStyle w:val="Retraitcorpsdetexte3"/>
      </w:pPr>
    </w:p>
    <w:p w14:paraId="18F59EE2" w14:textId="77777777" w:rsidR="00336C6B" w:rsidRDefault="00336C6B" w:rsidP="002314FA">
      <w:pPr>
        <w:pStyle w:val="Retraitcorpsdetexte3"/>
      </w:pPr>
    </w:p>
    <w:p w14:paraId="6061889C" w14:textId="77777777" w:rsidR="00336C6B" w:rsidRDefault="00336C6B" w:rsidP="002314FA">
      <w:pPr>
        <w:pStyle w:val="Retraitcorpsdetexte3"/>
      </w:pPr>
    </w:p>
    <w:p w14:paraId="7C81B4B0" w14:textId="77777777" w:rsidR="00336C6B" w:rsidRDefault="00336C6B" w:rsidP="002314FA">
      <w:pPr>
        <w:pStyle w:val="Retraitcorpsdetexte3"/>
      </w:pPr>
    </w:p>
    <w:p w14:paraId="2082A904" w14:textId="77777777" w:rsidR="00336C6B" w:rsidRDefault="00336C6B" w:rsidP="002314FA">
      <w:pPr>
        <w:pStyle w:val="Retraitcorpsdetexte3"/>
      </w:pPr>
    </w:p>
    <w:p w14:paraId="007CFD09" w14:textId="77777777" w:rsidR="00336C6B" w:rsidRDefault="00336C6B" w:rsidP="002314FA">
      <w:pPr>
        <w:pStyle w:val="Retraitcorpsdetexte3"/>
      </w:pPr>
    </w:p>
    <w:p w14:paraId="73057A64" w14:textId="77777777" w:rsidR="00336C6B" w:rsidRDefault="00336C6B" w:rsidP="002314FA">
      <w:pPr>
        <w:pStyle w:val="Retraitcorpsdetexte3"/>
      </w:pPr>
    </w:p>
    <w:p w14:paraId="79F061B9" w14:textId="77777777" w:rsidR="00336C6B" w:rsidRDefault="00336C6B" w:rsidP="002314FA">
      <w:pPr>
        <w:pStyle w:val="Retraitcorpsdetexte3"/>
      </w:pPr>
    </w:p>
    <w:p w14:paraId="164CE7A0" w14:textId="77777777" w:rsidR="00336C6B" w:rsidRDefault="00336C6B" w:rsidP="002314FA">
      <w:pPr>
        <w:pStyle w:val="Retraitcorpsdetexte3"/>
      </w:pPr>
    </w:p>
    <w:p w14:paraId="0B8CB80F" w14:textId="77777777" w:rsidR="00336C6B" w:rsidRDefault="00336C6B" w:rsidP="002314FA">
      <w:pPr>
        <w:pStyle w:val="Retraitcorpsdetexte3"/>
      </w:pPr>
    </w:p>
    <w:p w14:paraId="6BD58A2B" w14:textId="28FFEBBE" w:rsidR="00336C6B" w:rsidRPr="002314FA" w:rsidRDefault="00336C6B" w:rsidP="002314FA">
      <w:pPr>
        <w:pStyle w:val="Retraitcorpsdetexte3"/>
      </w:pPr>
    </w:p>
    <w:p w14:paraId="446F4695" w14:textId="77777777" w:rsidR="00336C6B" w:rsidRDefault="00336C6B">
      <w:pPr>
        <w:rPr>
          <w:rFonts w:asciiTheme="majorHAnsi" w:hAnsiTheme="majorHAnsi" w:cs="Arial"/>
          <w:bCs/>
          <w:i/>
          <w:sz w:val="24"/>
          <w:szCs w:val="26"/>
        </w:rPr>
      </w:pPr>
      <w:r>
        <w:br w:type="page"/>
      </w:r>
    </w:p>
    <w:p w14:paraId="5931E829" w14:textId="306C43BC" w:rsidR="00F10E20" w:rsidRDefault="00F10E20" w:rsidP="00F10E20">
      <w:pPr>
        <w:pStyle w:val="Titre3"/>
      </w:pPr>
      <w:bookmarkStart w:id="30" w:name="_Toc181351456"/>
      <w:r>
        <w:lastRenderedPageBreak/>
        <w:t>Choix effectués</w:t>
      </w:r>
      <w:bookmarkEnd w:id="30"/>
    </w:p>
    <w:p w14:paraId="7CA28ABE" w14:textId="20E19659" w:rsidR="00201E3F" w:rsidRDefault="00201E3F">
      <w:pPr>
        <w:pStyle w:val="Retraitcorpsdetexte3"/>
        <w:numPr>
          <w:ilvl w:val="0"/>
          <w:numId w:val="10"/>
        </w:numPr>
      </w:pPr>
      <w:r w:rsidRPr="00853773">
        <w:rPr>
          <w:b/>
          <w:bCs/>
        </w:rPr>
        <w:t>Journal de travail</w:t>
      </w:r>
      <w:r w:rsidR="00B03E24" w:rsidRPr="00853773">
        <w:rPr>
          <w:b/>
          <w:bCs/>
        </w:rPr>
        <w:t>/Planification</w:t>
      </w:r>
      <w:r w:rsidRPr="00853773">
        <w:rPr>
          <w:b/>
          <w:bCs/>
        </w:rPr>
        <w:t> :</w:t>
      </w:r>
      <w:r w:rsidR="00B03E24">
        <w:t xml:space="preserve"> </w:t>
      </w:r>
      <w:r w:rsidR="00447E40">
        <w:t>J’ai choisi de faire mon journal de travail et planification dans un fichier Excel</w:t>
      </w:r>
      <w:r w:rsidR="00853773">
        <w:t>,</w:t>
      </w:r>
      <w:r w:rsidR="00447E40">
        <w:t xml:space="preserve"> car je connaissais déjà comment </w:t>
      </w:r>
      <w:r w:rsidR="00853773">
        <w:t>ça</w:t>
      </w:r>
      <w:r w:rsidR="00447E40">
        <w:t xml:space="preserve"> marchait puis comment c’était un projet de plusieurs semaines et un projet </w:t>
      </w:r>
      <w:r w:rsidR="00543BC3">
        <w:t>regroupe</w:t>
      </w:r>
      <w:r w:rsidR="00447E40">
        <w:t xml:space="preserve"> trois</w:t>
      </w:r>
      <w:r w:rsidR="00543BC3">
        <w:t xml:space="preserve"> autres</w:t>
      </w:r>
      <w:r w:rsidR="00447E40">
        <w:t xml:space="preserve"> projets, alors je me suis dit que séparer un fichier par chaque partie du projet serait bien.</w:t>
      </w:r>
    </w:p>
    <w:p w14:paraId="6FB973E7" w14:textId="2860FD66" w:rsidR="00201E3F" w:rsidRDefault="00201E3F">
      <w:pPr>
        <w:pStyle w:val="Retraitcorpsdetexte3"/>
        <w:numPr>
          <w:ilvl w:val="0"/>
          <w:numId w:val="10"/>
        </w:numPr>
      </w:pPr>
      <w:r w:rsidRPr="00E94752">
        <w:rPr>
          <w:b/>
          <w:bCs/>
        </w:rPr>
        <w:t>Maquette basse-fidélité :</w:t>
      </w:r>
      <w:r w:rsidR="00A850B2">
        <w:t xml:space="preserve"> </w:t>
      </w:r>
      <w:r w:rsidR="00E94752">
        <w:t>Puisque j’ai rencontré des difficultés en C# pour travailler avec WindForms, j’ai dû de choisir de travailler sur console, donc cela ne m’a pas laissé beaucoup de choix par rapport au design de ma maquette de basse-fidélité, alors j’ai fait ma maquette d’accord à comment j’ai visé</w:t>
      </w:r>
      <w:r w:rsidR="00F6448B">
        <w:t>e</w:t>
      </w:r>
      <w:r w:rsidR="00E94752">
        <w:t xml:space="preserve"> travailler en C#.</w:t>
      </w:r>
    </w:p>
    <w:p w14:paraId="6B868FED" w14:textId="7CB4B02F" w:rsidR="00117BE1" w:rsidRDefault="00117BE1">
      <w:pPr>
        <w:pStyle w:val="Retraitcorpsdetexte3"/>
        <w:numPr>
          <w:ilvl w:val="0"/>
          <w:numId w:val="10"/>
        </w:numPr>
      </w:pPr>
      <w:r w:rsidRPr="00117BE1">
        <w:rPr>
          <w:b/>
          <w:bCs/>
        </w:rPr>
        <w:t>Palette de couleur :</w:t>
      </w:r>
      <w:r>
        <w:t xml:space="preserve"> J’ai choisi ma palette de couleurs avec des couleurs vi</w:t>
      </w:r>
      <w:r w:rsidR="00F6448B">
        <w:t>ves</w:t>
      </w:r>
      <w:r>
        <w:t xml:space="preserve">, puisque l’écran de la console est déjà noir, donc il faut que le texte, vaisseau et </w:t>
      </w:r>
      <w:r w:rsidR="0003375E">
        <w:t>autres types</w:t>
      </w:r>
      <w:r>
        <w:t xml:space="preserve"> de composants soient visible, alors ce type de couleur me plaisait et je les ai appliqu</w:t>
      </w:r>
      <w:r w:rsidR="00F6448B">
        <w:t>ées</w:t>
      </w:r>
      <w:r>
        <w:t xml:space="preserve"> sur ma maquette </w:t>
      </w:r>
      <w:r w:rsidR="00E535CE">
        <w:t>d’haute-fidélité</w:t>
      </w:r>
      <w:r>
        <w:t>.</w:t>
      </w:r>
    </w:p>
    <w:p w14:paraId="58560721" w14:textId="01857CF6" w:rsidR="00201E3F" w:rsidRDefault="00201E3F">
      <w:pPr>
        <w:pStyle w:val="Retraitcorpsdetexte3"/>
        <w:numPr>
          <w:ilvl w:val="0"/>
          <w:numId w:val="10"/>
        </w:numPr>
      </w:pPr>
      <w:r w:rsidRPr="00283BCC">
        <w:rPr>
          <w:b/>
          <w:bCs/>
        </w:rPr>
        <w:t>Maquette haute-fidélité :</w:t>
      </w:r>
      <w:r w:rsidR="00117BE1">
        <w:t xml:space="preserve"> Après d’avoir sélectionné ma palette de couleur, j’ai fait l’éditeur de niveau et utilisé ces couleurs</w:t>
      </w:r>
      <w:r w:rsidR="00DE21D2">
        <w:t>. J’ai recherch</w:t>
      </w:r>
      <w:r w:rsidR="005E101C">
        <w:t>é</w:t>
      </w:r>
      <w:r w:rsidR="00DE21D2">
        <w:t xml:space="preserve"> un </w:t>
      </w:r>
      <w:r w:rsidR="0003375E">
        <w:t>convertisseur</w:t>
      </w:r>
      <w:r w:rsidR="00DE21D2">
        <w:t xml:space="preserve"> de </w:t>
      </w:r>
      <w:r w:rsidR="0003375E">
        <w:t>texte en ASCII pour afficher le titre et j’ai trouvé cool le style. Pour le texte</w:t>
      </w:r>
      <w:r w:rsidR="005E101C">
        <w:t>,</w:t>
      </w:r>
      <w:r w:rsidR="0003375E">
        <w:t xml:space="preserve"> j’ai choisi un autre type de style plus sérieux</w:t>
      </w:r>
      <w:r w:rsidR="005E101C">
        <w:t>,</w:t>
      </w:r>
      <w:r w:rsidR="0003375E">
        <w:t xml:space="preserve"> car je me suis dit que ce jeu</w:t>
      </w:r>
      <w:r w:rsidR="005E101C">
        <w:t>,</w:t>
      </w:r>
      <w:r w:rsidR="0003375E">
        <w:t xml:space="preserve"> c’est une réplique du jeu « Space Invaders » alors, il ne faut pas ajouter trop de style dans ce type de jeu.</w:t>
      </w:r>
    </w:p>
    <w:p w14:paraId="5F77A771" w14:textId="5DE48D36" w:rsidR="0078459A" w:rsidRPr="00EA39C0" w:rsidRDefault="0078459A">
      <w:pPr>
        <w:pStyle w:val="Retraitcorpsdetexte3"/>
        <w:numPr>
          <w:ilvl w:val="0"/>
          <w:numId w:val="10"/>
        </w:numPr>
        <w:rPr>
          <w:b/>
          <w:bCs/>
        </w:rPr>
      </w:pPr>
      <w:r w:rsidRPr="0067678D">
        <w:rPr>
          <w:b/>
          <w:bCs/>
        </w:rPr>
        <w:t>Personas :</w:t>
      </w:r>
      <w:r w:rsidR="0067678D">
        <w:rPr>
          <w:b/>
          <w:bCs/>
        </w:rPr>
        <w:t xml:space="preserve"> </w:t>
      </w:r>
      <w:r w:rsidR="00117EF1">
        <w:t xml:space="preserve">Pour la création de mes personas, j’ai pensé à un ami qui était un ancien professeur de mathématiques au Pérou, car il parlait toujours en classe des jeux qu’il jouait à ses époques. Pour l’autre persona j’ai pensé plutôt à mon </w:t>
      </w:r>
      <w:r w:rsidR="003341DB">
        <w:t>grand-père</w:t>
      </w:r>
      <w:r w:rsidR="00117EF1">
        <w:t xml:space="preserve">, car il va bientôt prendre </w:t>
      </w:r>
      <w:r w:rsidR="005E101C">
        <w:t>sa</w:t>
      </w:r>
      <w:r w:rsidR="00117EF1">
        <w:t xml:space="preserve"> retraite et j’ai entendu plein de fois qu’il disait que quand il prendra sa </w:t>
      </w:r>
      <w:r w:rsidR="003341DB">
        <w:t>retraite</w:t>
      </w:r>
      <w:r w:rsidR="00117EF1">
        <w:t xml:space="preserve"> allait acheter des comics, des jeux</w:t>
      </w:r>
      <w:r w:rsidR="003341DB">
        <w:t xml:space="preserve"> vieux comment la première Play Station ou console avec des manettes.</w:t>
      </w:r>
    </w:p>
    <w:p w14:paraId="7CA36B2C" w14:textId="3C34C39D" w:rsidR="00EA39C0" w:rsidRPr="0067678D" w:rsidRDefault="00EA39C0">
      <w:pPr>
        <w:pStyle w:val="Retraitcorpsdetexte3"/>
        <w:numPr>
          <w:ilvl w:val="0"/>
          <w:numId w:val="10"/>
        </w:numPr>
        <w:rPr>
          <w:b/>
          <w:bCs/>
        </w:rPr>
      </w:pPr>
      <w:r>
        <w:rPr>
          <w:b/>
          <w:bCs/>
        </w:rPr>
        <w:t xml:space="preserve">Fonctionnalités attirées aux personas : </w:t>
      </w:r>
      <w:r>
        <w:t xml:space="preserve">Pour cette partie, j’ai juste pris les points faibles/douleur de chaque persona que j’ai faite puis j’ai modifié mes maquettes de façons que les points de douleurs des personas soient plus prises en compte pour eux de façons que le jeu est plus adapté à eux. Aussi j’ai choisi l’option de la langue, car de fois </w:t>
      </w:r>
      <w:r w:rsidR="00C54920">
        <w:t>ça</w:t>
      </w:r>
      <w:r>
        <w:t xml:space="preserve"> m’arrive qu’il y a des jeux qui ne sont pas dans une langue que je parle et j’aimerais bien que cette tipe de idéologie soient implémenté en tous les jeux/programmes.</w:t>
      </w:r>
    </w:p>
    <w:p w14:paraId="6F7CB390" w14:textId="77777777" w:rsidR="00201E3F" w:rsidRPr="00201E3F" w:rsidRDefault="00201E3F" w:rsidP="00201E3F">
      <w:pPr>
        <w:pStyle w:val="Retraitcorpsdetexte3"/>
      </w:pPr>
    </w:p>
    <w:p w14:paraId="34CFA8AC" w14:textId="1B02AFFC" w:rsidR="00F352F7" w:rsidRDefault="00F352F7">
      <w:pPr>
        <w:rPr>
          <w:rFonts w:asciiTheme="majorHAnsi" w:hAnsiTheme="majorHAnsi" w:cs="Arial"/>
          <w:b/>
          <w:bCs/>
          <w:caps/>
          <w:kern w:val="32"/>
          <w:sz w:val="32"/>
          <w:szCs w:val="32"/>
        </w:rPr>
      </w:pPr>
    </w:p>
    <w:p w14:paraId="54D2C71F" w14:textId="77777777" w:rsidR="00127F07" w:rsidRPr="00127F07" w:rsidRDefault="00127F07" w:rsidP="00127F07">
      <w:pPr>
        <w:rPr>
          <w:rFonts w:asciiTheme="majorHAnsi" w:hAnsiTheme="majorHAnsi" w:cs="Arial"/>
          <w:sz w:val="32"/>
          <w:szCs w:val="32"/>
        </w:rPr>
      </w:pPr>
    </w:p>
    <w:p w14:paraId="3CE5089F" w14:textId="77777777" w:rsidR="00127F07" w:rsidRPr="00127F07" w:rsidRDefault="00127F07" w:rsidP="00127F07">
      <w:pPr>
        <w:rPr>
          <w:rFonts w:asciiTheme="majorHAnsi" w:hAnsiTheme="majorHAnsi" w:cs="Arial"/>
          <w:sz w:val="32"/>
          <w:szCs w:val="32"/>
        </w:rPr>
      </w:pPr>
    </w:p>
    <w:p w14:paraId="462DFA25" w14:textId="77777777" w:rsidR="00127F07" w:rsidRPr="00127F07" w:rsidRDefault="00127F07" w:rsidP="00127F07">
      <w:pPr>
        <w:rPr>
          <w:rFonts w:asciiTheme="majorHAnsi" w:hAnsiTheme="majorHAnsi" w:cs="Arial"/>
          <w:sz w:val="32"/>
          <w:szCs w:val="32"/>
        </w:rPr>
      </w:pPr>
    </w:p>
    <w:p w14:paraId="3EA328FE" w14:textId="77777777" w:rsidR="00127F07" w:rsidRPr="00127F07" w:rsidRDefault="00127F07" w:rsidP="00127F07">
      <w:pPr>
        <w:rPr>
          <w:rFonts w:asciiTheme="majorHAnsi" w:hAnsiTheme="majorHAnsi" w:cs="Arial"/>
          <w:sz w:val="32"/>
          <w:szCs w:val="32"/>
        </w:rPr>
      </w:pPr>
    </w:p>
    <w:p w14:paraId="0308F594" w14:textId="77777777" w:rsidR="00127F07" w:rsidRPr="00127F07" w:rsidRDefault="00127F07" w:rsidP="00127F07">
      <w:pPr>
        <w:rPr>
          <w:rFonts w:asciiTheme="majorHAnsi" w:hAnsiTheme="majorHAnsi" w:cs="Arial"/>
          <w:sz w:val="32"/>
          <w:szCs w:val="32"/>
        </w:rPr>
      </w:pPr>
    </w:p>
    <w:p w14:paraId="6C5C49DA" w14:textId="77777777" w:rsidR="00127F07" w:rsidRPr="00127F07" w:rsidRDefault="00127F07" w:rsidP="00127F07">
      <w:pPr>
        <w:rPr>
          <w:rFonts w:asciiTheme="majorHAnsi" w:hAnsiTheme="majorHAnsi" w:cs="Arial"/>
          <w:sz w:val="32"/>
          <w:szCs w:val="32"/>
        </w:rPr>
      </w:pPr>
    </w:p>
    <w:p w14:paraId="26B946EC" w14:textId="77777777" w:rsidR="00127F07" w:rsidRPr="00127F07" w:rsidRDefault="00127F07" w:rsidP="00127F07">
      <w:pPr>
        <w:rPr>
          <w:rFonts w:asciiTheme="majorHAnsi" w:hAnsiTheme="majorHAnsi" w:cs="Arial"/>
          <w:sz w:val="32"/>
          <w:szCs w:val="32"/>
        </w:rPr>
      </w:pPr>
    </w:p>
    <w:p w14:paraId="3E650780" w14:textId="7D8D67AF" w:rsidR="006632C5" w:rsidRDefault="006632C5" w:rsidP="006632C5">
      <w:pPr>
        <w:pStyle w:val="Titre1"/>
      </w:pPr>
      <w:bookmarkStart w:id="31" w:name="_Toc181351457"/>
      <w:r>
        <w:lastRenderedPageBreak/>
        <w:t>partie poo</w:t>
      </w:r>
      <w:bookmarkEnd w:id="31"/>
    </w:p>
    <w:p w14:paraId="44DD87A6" w14:textId="77777777" w:rsidR="006632C5" w:rsidRDefault="004C58AF" w:rsidP="004C58AF">
      <w:pPr>
        <w:pStyle w:val="Titre2"/>
      </w:pPr>
      <w:bookmarkStart w:id="32" w:name="_Toc181351458"/>
      <w:r>
        <w:t>Analyse</w:t>
      </w:r>
      <w:r w:rsidR="00CB414C">
        <w:t>s</w:t>
      </w:r>
      <w:r>
        <w:t xml:space="preserve"> fonctionnelle</w:t>
      </w:r>
      <w:r w:rsidR="00CB414C">
        <w:t>s</w:t>
      </w:r>
      <w:r>
        <w:t xml:space="preserve"> (Users Stories)</w:t>
      </w:r>
      <w:bookmarkEnd w:id="32"/>
    </w:p>
    <w:p w14:paraId="41A3AB02" w14:textId="77777777" w:rsidR="00AB3DD8" w:rsidRDefault="00AB3DD8" w:rsidP="00AB3DD8">
      <w:pPr>
        <w:pStyle w:val="Retraitcorpsdetexte"/>
      </w:pPr>
    </w:p>
    <w:p w14:paraId="55E06243" w14:textId="340E06F7" w:rsidR="00AB3DD8" w:rsidRPr="00AB3DD8" w:rsidRDefault="00AB3DD8" w:rsidP="00AB3DD8">
      <w:pPr>
        <w:pStyle w:val="Retraitcorpsdetexte"/>
      </w:pPr>
      <w:r>
        <w:t>Voir le fichier Excel</w:t>
      </w:r>
    </w:p>
    <w:p w14:paraId="01A9D675" w14:textId="77777777" w:rsidR="004C58AF" w:rsidRDefault="004C58AF" w:rsidP="004C58AF">
      <w:pPr>
        <w:pStyle w:val="Titre2"/>
      </w:pPr>
      <w:bookmarkStart w:id="33" w:name="_Toc181351459"/>
      <w:r>
        <w:t>Automatique du code (manuel de référence)</w:t>
      </w:r>
      <w:bookmarkEnd w:id="33"/>
    </w:p>
    <w:p w14:paraId="3ECB436C" w14:textId="74B836DC" w:rsidR="008D5263" w:rsidRDefault="00C24CD1" w:rsidP="008D5263">
      <w:pPr>
        <w:pStyle w:val="Retraitcorpsdetexte"/>
      </w:pPr>
      <w:r>
        <w:t xml:space="preserve">J’ai tenté de faire le Doc FX mais, ça ne montre pas toutes les classes. Je n’ai pas pu trouver pourquoi </w:t>
      </w:r>
      <w:r w:rsidR="00192EA7">
        <w:t>il ne montre pas</w:t>
      </w:r>
      <w:r>
        <w:t xml:space="preserve"> toutes les classes</w:t>
      </w:r>
      <w:r w:rsidR="001F5F9A">
        <w:t>.</w:t>
      </w:r>
    </w:p>
    <w:p w14:paraId="3907C64D" w14:textId="77777777" w:rsidR="003C037E" w:rsidRDefault="003C037E" w:rsidP="008D5263">
      <w:pPr>
        <w:pStyle w:val="Retraitcorpsdetexte"/>
      </w:pPr>
    </w:p>
    <w:p w14:paraId="51051E98" w14:textId="6E1A84AD" w:rsidR="003C037E" w:rsidRDefault="003C037E" w:rsidP="008D5263">
      <w:pPr>
        <w:pStyle w:val="Retraitcorpsdetexte"/>
      </w:pPr>
      <w:r>
        <w:t>Le Doc FX se trouve dans le répertoire avec le projet, P_POO.</w:t>
      </w:r>
    </w:p>
    <w:p w14:paraId="6B94F03D" w14:textId="151AA459" w:rsidR="004C58AF" w:rsidRDefault="004C58AF" w:rsidP="004C58AF">
      <w:pPr>
        <w:pStyle w:val="Titre2"/>
      </w:pPr>
      <w:bookmarkStart w:id="34" w:name="_Toc181351460"/>
      <w:r>
        <w:t>Schémas des classes</w:t>
      </w:r>
      <w:bookmarkEnd w:id="34"/>
    </w:p>
    <w:p w14:paraId="28CAB8F3" w14:textId="5ADA375E" w:rsidR="00D32D6A" w:rsidRDefault="00D32D6A" w:rsidP="00D32D6A">
      <w:pPr>
        <w:pStyle w:val="Retraitcorpsdetexte"/>
      </w:pPr>
      <w:r>
        <w:rPr>
          <w:noProof/>
        </w:rPr>
        <w:drawing>
          <wp:anchor distT="0" distB="0" distL="114300" distR="114300" simplePos="0" relativeHeight="251680256" behindDoc="0" locked="0" layoutInCell="1" allowOverlap="1" wp14:anchorId="621E542D" wp14:editId="0948A5D7">
            <wp:simplePos x="0" y="0"/>
            <wp:positionH relativeFrom="margin">
              <wp:align>right</wp:align>
            </wp:positionH>
            <wp:positionV relativeFrom="paragraph">
              <wp:posOffset>296545</wp:posOffset>
            </wp:positionV>
            <wp:extent cx="5476875" cy="2294121"/>
            <wp:effectExtent l="0" t="0" r="0" b="0"/>
            <wp:wrapThrough wrapText="bothSides">
              <wp:wrapPolygon edited="0">
                <wp:start x="0" y="0"/>
                <wp:lineTo x="0" y="21349"/>
                <wp:lineTo x="21487" y="21349"/>
                <wp:lineTo x="21487" y="0"/>
                <wp:lineTo x="0" y="0"/>
              </wp:wrapPolygon>
            </wp:wrapThrough>
            <wp:docPr id="1097361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76875" cy="2294121"/>
                    </a:xfrm>
                    <a:prstGeom prst="rect">
                      <a:avLst/>
                    </a:prstGeom>
                    <a:noFill/>
                    <a:ln>
                      <a:noFill/>
                    </a:ln>
                  </pic:spPr>
                </pic:pic>
              </a:graphicData>
            </a:graphic>
          </wp:anchor>
        </w:drawing>
      </w:r>
    </w:p>
    <w:p w14:paraId="4106AB21" w14:textId="696ECDCE" w:rsidR="00D32D6A" w:rsidRPr="00D32D6A" w:rsidRDefault="00D32D6A" w:rsidP="00D32D6A">
      <w:pPr>
        <w:pStyle w:val="Retraitcorpsdetexte"/>
        <w:jc w:val="center"/>
      </w:pPr>
    </w:p>
    <w:p w14:paraId="4BD134AB" w14:textId="77777777" w:rsidR="004C58AF" w:rsidRDefault="004C58AF" w:rsidP="004C58AF">
      <w:pPr>
        <w:pStyle w:val="Titre2"/>
      </w:pPr>
      <w:bookmarkStart w:id="35" w:name="_Toc181351461"/>
      <w:r>
        <w:t>Implémentation spécifique</w:t>
      </w:r>
      <w:bookmarkEnd w:id="35"/>
    </w:p>
    <w:p w14:paraId="00CD74BD" w14:textId="77777777" w:rsidR="0041433B" w:rsidRDefault="0041433B" w:rsidP="0041433B">
      <w:pPr>
        <w:pStyle w:val="Retraitcorpsdetexte"/>
      </w:pPr>
    </w:p>
    <w:p w14:paraId="47B74E0D" w14:textId="77777777" w:rsidR="0041433B" w:rsidRDefault="0041433B" w:rsidP="0041433B">
      <w:pPr>
        <w:pStyle w:val="Retraitcorpsdetexte"/>
        <w:ind w:left="567"/>
        <w:rPr>
          <w:b/>
          <w:bCs/>
        </w:rPr>
      </w:pPr>
      <w:r w:rsidRPr="0041433B">
        <w:rPr>
          <w:b/>
          <w:bCs/>
        </w:rPr>
        <w:t>Implémentation : Génération et Régénération des Ennemis</w:t>
      </w:r>
    </w:p>
    <w:p w14:paraId="6BEF552A" w14:textId="77777777" w:rsidR="00C30C87" w:rsidRPr="0041433B" w:rsidRDefault="00C30C87" w:rsidP="0041433B">
      <w:pPr>
        <w:pStyle w:val="Retraitcorpsdetexte"/>
        <w:ind w:left="567"/>
        <w:rPr>
          <w:b/>
          <w:bCs/>
        </w:rPr>
      </w:pPr>
    </w:p>
    <w:p w14:paraId="5E3A3179" w14:textId="7909F219" w:rsidR="0041433B" w:rsidRPr="00C2202A" w:rsidRDefault="0041433B" w:rsidP="0041433B">
      <w:pPr>
        <w:pStyle w:val="Retraitcorpsdetexte"/>
      </w:pPr>
      <w:r w:rsidRPr="0041433B">
        <w:t xml:space="preserve">Dans </w:t>
      </w:r>
      <w:r w:rsidR="005F5B3B">
        <w:t>mon code</w:t>
      </w:r>
      <w:r w:rsidRPr="0041433B">
        <w:t xml:space="preserve">, cette fonctionnalité est répartie dans deux méthodes </w:t>
      </w:r>
      <w:r w:rsidR="006A116C" w:rsidRPr="0041433B">
        <w:t>principales :</w:t>
      </w:r>
      <w:r w:rsidRPr="0041433B">
        <w:t xml:space="preserve"> </w:t>
      </w:r>
      <w:proofErr w:type="spellStart"/>
      <w:r w:rsidRPr="0041433B">
        <w:t>GenererEnnemis</w:t>
      </w:r>
      <w:proofErr w:type="spellEnd"/>
      <w:r w:rsidRPr="0041433B">
        <w:t xml:space="preserve"> et </w:t>
      </w:r>
      <w:proofErr w:type="spellStart"/>
      <w:r w:rsidRPr="0041433B">
        <w:t>RegenererTousLesEnnemis</w:t>
      </w:r>
      <w:proofErr w:type="spellEnd"/>
      <w:r w:rsidRPr="0041433B">
        <w:t xml:space="preserve">. Ces méthodes sont appelées au début du jeu et après que tous les ennemis soient </w:t>
      </w:r>
      <w:r w:rsidR="00C2202A">
        <w:t>morts</w:t>
      </w:r>
      <w:r w:rsidRPr="0041433B">
        <w:t>. Voici leur fonctionnement :</w:t>
      </w:r>
    </w:p>
    <w:p w14:paraId="4C689549" w14:textId="77777777" w:rsidR="0066360C" w:rsidRPr="0041433B" w:rsidRDefault="0066360C" w:rsidP="0041433B">
      <w:pPr>
        <w:pStyle w:val="Retraitcorpsdetexte"/>
      </w:pPr>
    </w:p>
    <w:p w14:paraId="7988C63F" w14:textId="77777777" w:rsidR="0041433B" w:rsidRPr="0041433B" w:rsidRDefault="0041433B" w:rsidP="0041433B">
      <w:pPr>
        <w:pStyle w:val="Retraitcorpsdetexte"/>
        <w:numPr>
          <w:ilvl w:val="0"/>
          <w:numId w:val="14"/>
        </w:numPr>
      </w:pPr>
      <w:proofErr w:type="spellStart"/>
      <w:r w:rsidRPr="0041433B">
        <w:rPr>
          <w:b/>
          <w:bCs/>
        </w:rPr>
        <w:t>GenererEnnemis</w:t>
      </w:r>
      <w:proofErr w:type="spellEnd"/>
      <w:r w:rsidRPr="0041433B">
        <w:t xml:space="preserve"> : Cette méthode crée une première vague d'ennemis avec des positions initiales organisées en lignes et en colonnes.</w:t>
      </w:r>
    </w:p>
    <w:p w14:paraId="0F2A502E" w14:textId="77777777" w:rsidR="0041433B" w:rsidRDefault="0041433B" w:rsidP="0041433B">
      <w:pPr>
        <w:pStyle w:val="Retraitcorpsdetexte"/>
        <w:numPr>
          <w:ilvl w:val="0"/>
          <w:numId w:val="14"/>
        </w:numPr>
      </w:pPr>
      <w:proofErr w:type="spellStart"/>
      <w:r w:rsidRPr="0041433B">
        <w:rPr>
          <w:b/>
          <w:bCs/>
        </w:rPr>
        <w:t>RegenererTousLesEnnemis</w:t>
      </w:r>
      <w:proofErr w:type="spellEnd"/>
      <w:r w:rsidRPr="0041433B">
        <w:t xml:space="preserve"> : Cette méthode est appelée chaque fois que la liste des ennemis est vide, c'est-à-dire que le joueur a détruit tous les ennemis. Elle génère un nouvel ensemble d'ennemis de manière similaire à la première vague.</w:t>
      </w:r>
    </w:p>
    <w:p w14:paraId="68BF0827" w14:textId="77777777" w:rsidR="008D03C6" w:rsidRDefault="008D03C6" w:rsidP="008D03C6">
      <w:pPr>
        <w:pStyle w:val="Retraitcorpsdetexte"/>
        <w:ind w:left="720"/>
      </w:pPr>
    </w:p>
    <w:p w14:paraId="7887951C" w14:textId="77777777" w:rsidR="008D03C6" w:rsidRPr="0041433B" w:rsidRDefault="008D03C6" w:rsidP="008D03C6">
      <w:pPr>
        <w:pStyle w:val="Retraitcorpsdetexte"/>
        <w:ind w:left="720"/>
      </w:pPr>
    </w:p>
    <w:p w14:paraId="61899680" w14:textId="277BE4CD" w:rsidR="003655A1" w:rsidRDefault="008D03C6" w:rsidP="008D03C6">
      <w:pPr>
        <w:jc w:val="center"/>
        <w:rPr>
          <w:rFonts w:asciiTheme="majorHAnsi" w:hAnsiTheme="majorHAnsi" w:cs="Arial"/>
          <w:b/>
          <w:bCs/>
          <w:caps/>
          <w:kern w:val="32"/>
          <w:sz w:val="32"/>
          <w:szCs w:val="32"/>
        </w:rPr>
      </w:pPr>
      <w:r w:rsidRPr="008D03C6">
        <w:rPr>
          <w:noProof/>
        </w:rPr>
        <w:lastRenderedPageBreak/>
        <w:drawing>
          <wp:inline distT="0" distB="0" distL="0" distR="0" wp14:anchorId="31640963" wp14:editId="2F03F79A">
            <wp:extent cx="4886325" cy="2987824"/>
            <wp:effectExtent l="0" t="0" r="0" b="3175"/>
            <wp:docPr id="741953131" name="Picture 1" descr="A computer screen shot of a program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53131" name="Picture 1" descr="A computer screen shot of a program code"/>
                    <pic:cNvPicPr/>
                  </pic:nvPicPr>
                  <pic:blipFill>
                    <a:blip r:embed="rId34"/>
                    <a:stretch>
                      <a:fillRect/>
                    </a:stretch>
                  </pic:blipFill>
                  <pic:spPr>
                    <a:xfrm>
                      <a:off x="0" y="0"/>
                      <a:ext cx="4913572" cy="3004485"/>
                    </a:xfrm>
                    <a:prstGeom prst="rect">
                      <a:avLst/>
                    </a:prstGeom>
                  </pic:spPr>
                </pic:pic>
              </a:graphicData>
            </a:graphic>
          </wp:inline>
        </w:drawing>
      </w:r>
    </w:p>
    <w:p w14:paraId="33DE67B4" w14:textId="4973261A" w:rsidR="00743D81" w:rsidRDefault="00743D81" w:rsidP="00743D81">
      <w:pPr>
        <w:pStyle w:val="Titre1"/>
      </w:pPr>
      <w:bookmarkStart w:id="36" w:name="_Toc181351462"/>
      <w:r>
        <w:t>PARTIE DB</w:t>
      </w:r>
      <w:bookmarkEnd w:id="36"/>
    </w:p>
    <w:p w14:paraId="763D2739" w14:textId="31E0CCC3" w:rsidR="00743D81" w:rsidRDefault="00743D81" w:rsidP="00743D81">
      <w:pPr>
        <w:pStyle w:val="Titre2"/>
      </w:pPr>
      <w:bookmarkStart w:id="37" w:name="_Toc181351463"/>
      <w:r>
        <w:t>MCD</w:t>
      </w:r>
      <w:bookmarkEnd w:id="37"/>
    </w:p>
    <w:p w14:paraId="0E49AE9E" w14:textId="181C19A0" w:rsidR="004005E9" w:rsidRDefault="004005E9" w:rsidP="004005E9">
      <w:pPr>
        <w:pStyle w:val="NormalWeb"/>
        <w:rPr>
          <w:noProof/>
        </w:rPr>
      </w:pPr>
      <w:r>
        <w:rPr>
          <w:noProof/>
        </w:rPr>
        <w:drawing>
          <wp:anchor distT="0" distB="0" distL="114300" distR="114300" simplePos="0" relativeHeight="251673088" behindDoc="0" locked="0" layoutInCell="1" allowOverlap="1" wp14:anchorId="126F792E" wp14:editId="275E1EED">
            <wp:simplePos x="0" y="0"/>
            <wp:positionH relativeFrom="column">
              <wp:posOffset>254000</wp:posOffset>
            </wp:positionH>
            <wp:positionV relativeFrom="paragraph">
              <wp:posOffset>341630</wp:posOffset>
            </wp:positionV>
            <wp:extent cx="5129530" cy="2594610"/>
            <wp:effectExtent l="19050" t="19050" r="13970" b="15240"/>
            <wp:wrapThrough wrapText="bothSides">
              <wp:wrapPolygon edited="0">
                <wp:start x="-80" y="-159"/>
                <wp:lineTo x="-80" y="21568"/>
                <wp:lineTo x="21579" y="21568"/>
                <wp:lineTo x="21579" y="-159"/>
                <wp:lineTo x="-80" y="-159"/>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129530" cy="259461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730540CE" w14:textId="73DA37BB" w:rsidR="004005E9" w:rsidRPr="004005E9" w:rsidRDefault="004005E9" w:rsidP="004005E9">
      <w:pPr>
        <w:tabs>
          <w:tab w:val="left" w:pos="1046"/>
        </w:tabs>
      </w:pPr>
    </w:p>
    <w:p w14:paraId="0C80A33E" w14:textId="5C771767" w:rsidR="00A37257" w:rsidRDefault="00743D81" w:rsidP="00A37257">
      <w:pPr>
        <w:pStyle w:val="Titre3"/>
      </w:pPr>
      <w:bookmarkStart w:id="38" w:name="_Toc181351464"/>
      <w:r>
        <w:t>Description des tables</w:t>
      </w:r>
      <w:r w:rsidR="00A37257">
        <w:t xml:space="preserve"> et des entités</w:t>
      </w:r>
      <w:bookmarkEnd w:id="38"/>
    </w:p>
    <w:p w14:paraId="632272AE" w14:textId="77777777" w:rsidR="00B142C8" w:rsidRPr="00B142C8" w:rsidRDefault="00B142C8" w:rsidP="00B142C8">
      <w:pPr>
        <w:pStyle w:val="Retraitcorpsdetexte3"/>
      </w:pPr>
    </w:p>
    <w:p w14:paraId="450407BA" w14:textId="28FB5768" w:rsidR="00A37257" w:rsidRPr="00A37257" w:rsidRDefault="00A37257" w:rsidP="00A37257">
      <w:pPr>
        <w:pStyle w:val="Retraitcorpsdetexte3"/>
        <w:numPr>
          <w:ilvl w:val="0"/>
          <w:numId w:val="13"/>
        </w:numPr>
        <w:ind w:left="1843"/>
        <w:rPr>
          <w:b/>
          <w:bCs/>
        </w:rPr>
      </w:pPr>
      <w:r w:rsidRPr="00A37257">
        <w:rPr>
          <w:b/>
          <w:bCs/>
        </w:rPr>
        <w:t xml:space="preserve">Table </w:t>
      </w:r>
      <w:proofErr w:type="spellStart"/>
      <w:r w:rsidRPr="00A37257">
        <w:rPr>
          <w:b/>
          <w:bCs/>
        </w:rPr>
        <w:t>t_joueur</w:t>
      </w:r>
      <w:proofErr w:type="spellEnd"/>
      <w:r w:rsidRPr="00A37257">
        <w:rPr>
          <w:b/>
          <w:bCs/>
        </w:rPr>
        <w:t> </w:t>
      </w:r>
    </w:p>
    <w:p w14:paraId="46A951D2" w14:textId="77777777" w:rsidR="00A37257" w:rsidRDefault="00A37257" w:rsidP="00A37257">
      <w:pPr>
        <w:pStyle w:val="Retraitcorpsdetexte3"/>
      </w:pPr>
      <w:r>
        <w:t>Description : Représente un joueur dans le jeu.</w:t>
      </w:r>
    </w:p>
    <w:p w14:paraId="68B4CAAA" w14:textId="77777777" w:rsidR="00A37257" w:rsidRPr="00B142C8" w:rsidRDefault="00A37257" w:rsidP="00A37257">
      <w:pPr>
        <w:pStyle w:val="Retraitcorpsdetexte3"/>
      </w:pPr>
      <w:r w:rsidRPr="00B142C8">
        <w:t>Colonnes :</w:t>
      </w:r>
    </w:p>
    <w:p w14:paraId="7ACFD2BE" w14:textId="4DBA0555" w:rsidR="00A37257" w:rsidRDefault="00A37257" w:rsidP="00A37257">
      <w:pPr>
        <w:pStyle w:val="Retraitcorpsdetexte3"/>
        <w:tabs>
          <w:tab w:val="clear" w:pos="4395"/>
          <w:tab w:val="left" w:pos="2410"/>
        </w:tabs>
        <w:ind w:left="2127" w:firstLine="141"/>
      </w:pPr>
      <w:r>
        <w:tab/>
      </w:r>
      <w:proofErr w:type="spellStart"/>
      <w:r>
        <w:t>joueur_id</w:t>
      </w:r>
      <w:proofErr w:type="spellEnd"/>
      <w:r>
        <w:t xml:space="preserve"> : Identifiant unique du joueur.</w:t>
      </w:r>
    </w:p>
    <w:p w14:paraId="11D4ADF3" w14:textId="5B118600" w:rsidR="00A37257" w:rsidRDefault="00A37257" w:rsidP="00A37257">
      <w:pPr>
        <w:pStyle w:val="Retraitcorpsdetexte3"/>
        <w:tabs>
          <w:tab w:val="left" w:pos="2552"/>
        </w:tabs>
        <w:ind w:left="2410"/>
      </w:pPr>
      <w:r>
        <w:t>nom : Nom du joueur.</w:t>
      </w:r>
    </w:p>
    <w:p w14:paraId="2721FE8C" w14:textId="44A97327" w:rsidR="00A37257" w:rsidRDefault="00A37257" w:rsidP="00A37257">
      <w:pPr>
        <w:pStyle w:val="Retraitcorpsdetexte3"/>
        <w:tabs>
          <w:tab w:val="left" w:pos="2552"/>
        </w:tabs>
        <w:ind w:left="2410"/>
      </w:pPr>
      <w:proofErr w:type="spellStart"/>
      <w:r>
        <w:t>niveau_id</w:t>
      </w:r>
      <w:proofErr w:type="spellEnd"/>
      <w:r w:rsidR="00B142C8">
        <w:t xml:space="preserve"> </w:t>
      </w:r>
      <w:r>
        <w:t>: Référence vers le niveau du joueur dans le jeu.</w:t>
      </w:r>
    </w:p>
    <w:p w14:paraId="608C6806" w14:textId="77777777" w:rsidR="00B142C8" w:rsidRDefault="00B142C8" w:rsidP="00A37257">
      <w:pPr>
        <w:pStyle w:val="Retraitcorpsdetexte3"/>
        <w:tabs>
          <w:tab w:val="left" w:pos="2552"/>
        </w:tabs>
        <w:ind w:left="2410"/>
      </w:pPr>
    </w:p>
    <w:p w14:paraId="4E45CC0A" w14:textId="77777777" w:rsidR="00A37257" w:rsidRPr="00A37257" w:rsidRDefault="00A37257" w:rsidP="00B142C8">
      <w:pPr>
        <w:pStyle w:val="Retraitcorpsdetexte3"/>
        <w:numPr>
          <w:ilvl w:val="0"/>
          <w:numId w:val="13"/>
        </w:numPr>
        <w:ind w:left="1843"/>
        <w:rPr>
          <w:b/>
          <w:bCs/>
        </w:rPr>
      </w:pPr>
      <w:r w:rsidRPr="00A37257">
        <w:rPr>
          <w:b/>
          <w:bCs/>
        </w:rPr>
        <w:t xml:space="preserve">Table </w:t>
      </w:r>
      <w:proofErr w:type="spellStart"/>
      <w:r w:rsidRPr="00A37257">
        <w:rPr>
          <w:b/>
          <w:bCs/>
        </w:rPr>
        <w:t>t_ennemi</w:t>
      </w:r>
      <w:proofErr w:type="spellEnd"/>
    </w:p>
    <w:p w14:paraId="66B16A75" w14:textId="77777777" w:rsidR="00A37257" w:rsidRDefault="00A37257" w:rsidP="00A37257">
      <w:pPr>
        <w:pStyle w:val="Retraitcorpsdetexte3"/>
      </w:pPr>
      <w:r>
        <w:t>Description : Représente un ennemi dans le jeu.</w:t>
      </w:r>
    </w:p>
    <w:p w14:paraId="3F4DE7A4" w14:textId="77777777" w:rsidR="00A37257" w:rsidRDefault="00A37257" w:rsidP="00A37257">
      <w:pPr>
        <w:pStyle w:val="Retraitcorpsdetexte3"/>
      </w:pPr>
      <w:r>
        <w:t>Colonnes :</w:t>
      </w:r>
    </w:p>
    <w:p w14:paraId="2ABC4FF4" w14:textId="078C4F86" w:rsidR="00A37257" w:rsidRDefault="00A37257" w:rsidP="00B142C8">
      <w:pPr>
        <w:pStyle w:val="Retraitcorpsdetexte3"/>
        <w:ind w:left="2410"/>
      </w:pPr>
      <w:proofErr w:type="gramStart"/>
      <w:r>
        <w:t>ennemi</w:t>
      </w:r>
      <w:proofErr w:type="gramEnd"/>
      <w:r>
        <w:t>_id : Identifiant unique de l’ennemi.</w:t>
      </w:r>
    </w:p>
    <w:p w14:paraId="15540129" w14:textId="6AB89A0E" w:rsidR="00A37257" w:rsidRDefault="00B142C8" w:rsidP="00B142C8">
      <w:pPr>
        <w:pStyle w:val="Retraitcorpsdetexte3"/>
        <w:ind w:left="2410"/>
      </w:pPr>
      <w:r>
        <w:t>F</w:t>
      </w:r>
      <w:r w:rsidR="00A37257">
        <w:t>orme</w:t>
      </w:r>
      <w:r>
        <w:t xml:space="preserve"> </w:t>
      </w:r>
      <w:r w:rsidR="00A37257">
        <w:t>: Forme ou type visuel de l’ennemi.</w:t>
      </w:r>
    </w:p>
    <w:p w14:paraId="18D6FC44" w14:textId="0F2EDA04" w:rsidR="00B142C8" w:rsidRDefault="00B142C8" w:rsidP="00B142C8">
      <w:pPr>
        <w:pStyle w:val="Retraitcorpsdetexte3"/>
        <w:ind w:left="2410"/>
      </w:pPr>
      <w:proofErr w:type="spellStart"/>
      <w:proofErr w:type="gramStart"/>
      <w:r>
        <w:t>p</w:t>
      </w:r>
      <w:r w:rsidR="00A37257">
        <w:t>ositionx</w:t>
      </w:r>
      <w:proofErr w:type="spellEnd"/>
      <w:proofErr w:type="gramEnd"/>
      <w:r>
        <w:t> : Position de l’ennemi sur l’axe X.</w:t>
      </w:r>
    </w:p>
    <w:p w14:paraId="52BD3A3D" w14:textId="23DFBDF5" w:rsidR="00A37257" w:rsidRDefault="00A37257" w:rsidP="00B142C8">
      <w:pPr>
        <w:pStyle w:val="Retraitcorpsdetexte3"/>
        <w:ind w:left="2410"/>
      </w:pPr>
      <w:proofErr w:type="spellStart"/>
      <w:proofErr w:type="gramStart"/>
      <w:r>
        <w:t>positiony</w:t>
      </w:r>
      <w:proofErr w:type="spellEnd"/>
      <w:proofErr w:type="gramEnd"/>
      <w:r w:rsidR="00B142C8">
        <w:t xml:space="preserve"> </w:t>
      </w:r>
      <w:r>
        <w:t>: Position de l’ennemi sur l’axe Y.</w:t>
      </w:r>
    </w:p>
    <w:p w14:paraId="7E2F7F49" w14:textId="7C973C16" w:rsidR="00B142C8" w:rsidRDefault="00A37257" w:rsidP="00F47C0E">
      <w:pPr>
        <w:pStyle w:val="Retraitcorpsdetexte3"/>
        <w:ind w:left="2410"/>
      </w:pPr>
      <w:proofErr w:type="spellStart"/>
      <w:proofErr w:type="gramStart"/>
      <w:r>
        <w:t>nbvie</w:t>
      </w:r>
      <w:proofErr w:type="spellEnd"/>
      <w:proofErr w:type="gramEnd"/>
      <w:r>
        <w:t xml:space="preserve"> : Nombre de vies de l’ennemi.</w:t>
      </w:r>
    </w:p>
    <w:p w14:paraId="18665285" w14:textId="77777777" w:rsidR="00F47C0E" w:rsidRDefault="00F47C0E" w:rsidP="00F47C0E">
      <w:pPr>
        <w:pStyle w:val="Retraitcorpsdetexte3"/>
        <w:ind w:left="2410"/>
        <w:rPr>
          <w:b/>
          <w:bCs/>
        </w:rPr>
      </w:pPr>
    </w:p>
    <w:p w14:paraId="0D3EDBA4" w14:textId="3135F61D" w:rsidR="00A37257" w:rsidRPr="00B142C8" w:rsidRDefault="00A37257" w:rsidP="00B142C8">
      <w:pPr>
        <w:pStyle w:val="Retraitcorpsdetexte3"/>
        <w:numPr>
          <w:ilvl w:val="0"/>
          <w:numId w:val="13"/>
        </w:numPr>
        <w:ind w:left="1701"/>
        <w:rPr>
          <w:b/>
          <w:bCs/>
        </w:rPr>
      </w:pPr>
      <w:r w:rsidRPr="00B142C8">
        <w:rPr>
          <w:b/>
          <w:bCs/>
        </w:rPr>
        <w:t xml:space="preserve">Table </w:t>
      </w:r>
      <w:proofErr w:type="spellStart"/>
      <w:r w:rsidRPr="00B142C8">
        <w:rPr>
          <w:b/>
          <w:bCs/>
        </w:rPr>
        <w:t>t_missile</w:t>
      </w:r>
      <w:proofErr w:type="spellEnd"/>
    </w:p>
    <w:p w14:paraId="3F7CC93E" w14:textId="77777777" w:rsidR="00A37257" w:rsidRDefault="00A37257" w:rsidP="00A37257">
      <w:pPr>
        <w:pStyle w:val="Retraitcorpsdetexte3"/>
      </w:pPr>
      <w:r>
        <w:t>Description : Représente les missiles lancés par le vaisseau ou les ennemis.</w:t>
      </w:r>
    </w:p>
    <w:p w14:paraId="31411EE0" w14:textId="77777777" w:rsidR="00A37257" w:rsidRDefault="00A37257" w:rsidP="00A37257">
      <w:pPr>
        <w:pStyle w:val="Retraitcorpsdetexte3"/>
      </w:pPr>
      <w:r>
        <w:t>Colonnes :</w:t>
      </w:r>
    </w:p>
    <w:p w14:paraId="2A4A3890" w14:textId="3BA69E71" w:rsidR="00A37257" w:rsidRDefault="00A37257" w:rsidP="00B142C8">
      <w:pPr>
        <w:pStyle w:val="Retraitcorpsdetexte3"/>
        <w:ind w:left="2410"/>
      </w:pPr>
      <w:proofErr w:type="spellStart"/>
      <w:proofErr w:type="gramStart"/>
      <w:r>
        <w:t>missile</w:t>
      </w:r>
      <w:proofErr w:type="gramEnd"/>
      <w:r>
        <w:t>_id</w:t>
      </w:r>
      <w:proofErr w:type="spellEnd"/>
      <w:r>
        <w:t xml:space="preserve"> : Identifiant unique du missile.</w:t>
      </w:r>
    </w:p>
    <w:p w14:paraId="7C68C732" w14:textId="3916A0C0" w:rsidR="00A37257" w:rsidRDefault="00A37257" w:rsidP="00B142C8">
      <w:pPr>
        <w:pStyle w:val="Retraitcorpsdetexte3"/>
        <w:ind w:left="2410"/>
      </w:pPr>
      <w:proofErr w:type="spellStart"/>
      <w:proofErr w:type="gramStart"/>
      <w:r>
        <w:t>positionx</w:t>
      </w:r>
      <w:proofErr w:type="spellEnd"/>
      <w:proofErr w:type="gramEnd"/>
      <w:r>
        <w:t xml:space="preserve"> : Position du missile sur l’axe X</w:t>
      </w:r>
      <w:r w:rsidR="00B142C8">
        <w:t>.</w:t>
      </w:r>
    </w:p>
    <w:p w14:paraId="48AB0CBC" w14:textId="43B9B457" w:rsidR="00B142C8" w:rsidRDefault="00B142C8" w:rsidP="00B142C8">
      <w:pPr>
        <w:pStyle w:val="Retraitcorpsdetexte3"/>
        <w:ind w:left="2410"/>
      </w:pPr>
      <w:proofErr w:type="spellStart"/>
      <w:proofErr w:type="gramStart"/>
      <w:r>
        <w:t>positiony</w:t>
      </w:r>
      <w:proofErr w:type="spellEnd"/>
      <w:proofErr w:type="gramEnd"/>
      <w:r>
        <w:t> : Position du missile sur l’axe Y.</w:t>
      </w:r>
    </w:p>
    <w:p w14:paraId="5AAED607" w14:textId="6ED9EAEE" w:rsidR="00A37257" w:rsidRDefault="00A37257" w:rsidP="00B142C8">
      <w:pPr>
        <w:pStyle w:val="Retraitcorpsdetexte3"/>
        <w:ind w:left="2410"/>
      </w:pPr>
      <w:proofErr w:type="gramStart"/>
      <w:r>
        <w:t>vitesse</w:t>
      </w:r>
      <w:proofErr w:type="gramEnd"/>
      <w:r>
        <w:t xml:space="preserve"> : Vitesse du missile.</w:t>
      </w:r>
    </w:p>
    <w:p w14:paraId="0055B6F8" w14:textId="785866B9" w:rsidR="00A37257" w:rsidRDefault="00A37257" w:rsidP="00B142C8">
      <w:pPr>
        <w:pStyle w:val="Retraitcorpsdetexte3"/>
        <w:ind w:left="2410"/>
      </w:pPr>
      <w:proofErr w:type="spellStart"/>
      <w:proofErr w:type="gramStart"/>
      <w:r>
        <w:t>etat</w:t>
      </w:r>
      <w:proofErr w:type="spellEnd"/>
      <w:proofErr w:type="gramEnd"/>
      <w:r>
        <w:t xml:space="preserve"> : État du missile</w:t>
      </w:r>
      <w:r w:rsidR="00B142C8">
        <w:t xml:space="preserve"> (</w:t>
      </w:r>
      <w:r>
        <w:t>actif, inactif).</w:t>
      </w:r>
    </w:p>
    <w:p w14:paraId="22C582EB" w14:textId="77777777" w:rsidR="00B142C8" w:rsidRDefault="00B142C8" w:rsidP="00B142C8">
      <w:pPr>
        <w:pStyle w:val="Retraitcorpsdetexte3"/>
        <w:ind w:left="1701"/>
      </w:pPr>
    </w:p>
    <w:p w14:paraId="36C38CB5" w14:textId="77777777" w:rsidR="00A37257" w:rsidRPr="00A37257" w:rsidRDefault="00A37257" w:rsidP="00B142C8">
      <w:pPr>
        <w:pStyle w:val="Retraitcorpsdetexte3"/>
        <w:numPr>
          <w:ilvl w:val="0"/>
          <w:numId w:val="13"/>
        </w:numPr>
        <w:ind w:left="1701"/>
        <w:rPr>
          <w:b/>
          <w:bCs/>
        </w:rPr>
      </w:pPr>
      <w:r w:rsidRPr="00A37257">
        <w:rPr>
          <w:b/>
          <w:bCs/>
        </w:rPr>
        <w:t xml:space="preserve">Table </w:t>
      </w:r>
      <w:proofErr w:type="spellStart"/>
      <w:r w:rsidRPr="00A37257">
        <w:rPr>
          <w:b/>
          <w:bCs/>
        </w:rPr>
        <w:t>t_obstacle</w:t>
      </w:r>
      <w:proofErr w:type="spellEnd"/>
    </w:p>
    <w:p w14:paraId="06F9C244" w14:textId="77777777" w:rsidR="00A37257" w:rsidRDefault="00A37257" w:rsidP="00A37257">
      <w:pPr>
        <w:pStyle w:val="Retraitcorpsdetexte3"/>
      </w:pPr>
      <w:r>
        <w:t>Description : Représente les obstacles dans le jeu.</w:t>
      </w:r>
    </w:p>
    <w:p w14:paraId="369E5B42" w14:textId="77777777" w:rsidR="00A37257" w:rsidRDefault="00A37257" w:rsidP="00A37257">
      <w:pPr>
        <w:pStyle w:val="Retraitcorpsdetexte3"/>
      </w:pPr>
      <w:r>
        <w:t>Colonnes :</w:t>
      </w:r>
    </w:p>
    <w:p w14:paraId="741FC16C" w14:textId="043785BC" w:rsidR="00A37257" w:rsidRDefault="00A37257" w:rsidP="00B142C8">
      <w:pPr>
        <w:pStyle w:val="Retraitcorpsdetexte3"/>
        <w:ind w:left="2410"/>
      </w:pPr>
      <w:proofErr w:type="spellStart"/>
      <w:proofErr w:type="gramStart"/>
      <w:r>
        <w:t>obstacle</w:t>
      </w:r>
      <w:proofErr w:type="gramEnd"/>
      <w:r>
        <w:t>_id</w:t>
      </w:r>
      <w:proofErr w:type="spellEnd"/>
      <w:r w:rsidR="00B142C8">
        <w:t xml:space="preserve"> </w:t>
      </w:r>
      <w:r>
        <w:t>: Identifiant unique de l’obstacle.</w:t>
      </w:r>
    </w:p>
    <w:p w14:paraId="014C5342" w14:textId="6F674308" w:rsidR="00A37257" w:rsidRDefault="00B142C8" w:rsidP="00B142C8">
      <w:pPr>
        <w:pStyle w:val="Retraitcorpsdetexte3"/>
        <w:ind w:left="2410"/>
      </w:pPr>
      <w:proofErr w:type="spellStart"/>
      <w:proofErr w:type="gramStart"/>
      <w:r>
        <w:t>p</w:t>
      </w:r>
      <w:r w:rsidR="00A37257">
        <w:t>ositionx</w:t>
      </w:r>
      <w:proofErr w:type="spellEnd"/>
      <w:proofErr w:type="gramEnd"/>
      <w:r>
        <w:t xml:space="preserve"> </w:t>
      </w:r>
      <w:r w:rsidR="00A37257">
        <w:t>: Position de l’obstacle sur l’axe X</w:t>
      </w:r>
      <w:r>
        <w:t>.</w:t>
      </w:r>
    </w:p>
    <w:p w14:paraId="43FD9343" w14:textId="0103EC67" w:rsidR="00B142C8" w:rsidRDefault="00B142C8" w:rsidP="00B142C8">
      <w:pPr>
        <w:pStyle w:val="Retraitcorpsdetexte3"/>
        <w:ind w:left="2410"/>
      </w:pPr>
      <w:proofErr w:type="spellStart"/>
      <w:proofErr w:type="gramStart"/>
      <w:r>
        <w:t>positiony</w:t>
      </w:r>
      <w:proofErr w:type="spellEnd"/>
      <w:proofErr w:type="gramEnd"/>
      <w:r>
        <w:t> : Position de l’obstacle sur l’axe Y.</w:t>
      </w:r>
    </w:p>
    <w:p w14:paraId="6822CABD" w14:textId="5B140BEE" w:rsidR="00A37257" w:rsidRDefault="00A37257" w:rsidP="00B142C8">
      <w:pPr>
        <w:pStyle w:val="Retraitcorpsdetexte3"/>
        <w:ind w:left="2410"/>
      </w:pPr>
      <w:proofErr w:type="spellStart"/>
      <w:proofErr w:type="gramStart"/>
      <w:r>
        <w:t>nbvie</w:t>
      </w:r>
      <w:proofErr w:type="spellEnd"/>
      <w:proofErr w:type="gramEnd"/>
      <w:r w:rsidR="00B142C8">
        <w:t xml:space="preserve"> </w:t>
      </w:r>
      <w:r>
        <w:t>: Nombre de vies de l’obstacle</w:t>
      </w:r>
      <w:r w:rsidR="00B142C8">
        <w:t>.</w:t>
      </w:r>
    </w:p>
    <w:p w14:paraId="345CB067" w14:textId="77777777" w:rsidR="00B142C8" w:rsidRDefault="00B142C8" w:rsidP="00B142C8">
      <w:pPr>
        <w:pStyle w:val="Retraitcorpsdetexte3"/>
        <w:ind w:left="2410"/>
      </w:pPr>
    </w:p>
    <w:p w14:paraId="415F9B7C" w14:textId="77777777" w:rsidR="00A37257" w:rsidRPr="00A37257" w:rsidRDefault="00A37257" w:rsidP="00B142C8">
      <w:pPr>
        <w:pStyle w:val="Retraitcorpsdetexte3"/>
        <w:numPr>
          <w:ilvl w:val="0"/>
          <w:numId w:val="13"/>
        </w:numPr>
        <w:ind w:left="1701"/>
        <w:rPr>
          <w:b/>
          <w:bCs/>
        </w:rPr>
      </w:pPr>
      <w:r w:rsidRPr="00A37257">
        <w:rPr>
          <w:b/>
          <w:bCs/>
        </w:rPr>
        <w:t xml:space="preserve">Table </w:t>
      </w:r>
      <w:proofErr w:type="spellStart"/>
      <w:r w:rsidRPr="00A37257">
        <w:rPr>
          <w:b/>
          <w:bCs/>
        </w:rPr>
        <w:t>t_partie</w:t>
      </w:r>
      <w:proofErr w:type="spellEnd"/>
    </w:p>
    <w:p w14:paraId="0BDCC156" w14:textId="77777777" w:rsidR="00A37257" w:rsidRDefault="00A37257" w:rsidP="00A37257">
      <w:pPr>
        <w:pStyle w:val="Retraitcorpsdetexte3"/>
      </w:pPr>
      <w:r>
        <w:t>Description : Représente une session de jeu.</w:t>
      </w:r>
    </w:p>
    <w:p w14:paraId="2EF1B930" w14:textId="77777777" w:rsidR="00A37257" w:rsidRDefault="00A37257" w:rsidP="00A37257">
      <w:pPr>
        <w:pStyle w:val="Retraitcorpsdetexte3"/>
      </w:pPr>
      <w:r>
        <w:t>Colonnes :</w:t>
      </w:r>
    </w:p>
    <w:p w14:paraId="0A5A4214" w14:textId="137B2C45" w:rsidR="00A37257" w:rsidRDefault="00F47C0E" w:rsidP="00B142C8">
      <w:pPr>
        <w:pStyle w:val="Retraitcorpsdetexte3"/>
        <w:ind w:left="2410"/>
      </w:pPr>
      <w:proofErr w:type="spellStart"/>
      <w:proofErr w:type="gramStart"/>
      <w:r>
        <w:t>fk</w:t>
      </w:r>
      <w:proofErr w:type="gramEnd"/>
      <w:r>
        <w:t>_</w:t>
      </w:r>
      <w:r w:rsidR="00A37257">
        <w:t>partie_id</w:t>
      </w:r>
      <w:proofErr w:type="spellEnd"/>
      <w:r w:rsidR="00B142C8">
        <w:t xml:space="preserve"> </w:t>
      </w:r>
      <w:r w:rsidR="00A37257">
        <w:t>: Identifiant unique de la partie.</w:t>
      </w:r>
    </w:p>
    <w:p w14:paraId="54F72876" w14:textId="77777777" w:rsidR="00B142C8" w:rsidRDefault="00B142C8" w:rsidP="00B142C8">
      <w:pPr>
        <w:pStyle w:val="Retraitcorpsdetexte3"/>
        <w:ind w:left="2410"/>
      </w:pPr>
    </w:p>
    <w:p w14:paraId="46B85CFF" w14:textId="77777777" w:rsidR="00A37257" w:rsidRPr="00A37257" w:rsidRDefault="00A37257" w:rsidP="00B142C8">
      <w:pPr>
        <w:pStyle w:val="Retraitcorpsdetexte3"/>
        <w:numPr>
          <w:ilvl w:val="0"/>
          <w:numId w:val="13"/>
        </w:numPr>
        <w:ind w:left="1701"/>
        <w:rPr>
          <w:b/>
          <w:bCs/>
        </w:rPr>
      </w:pPr>
      <w:r w:rsidRPr="00A37257">
        <w:rPr>
          <w:b/>
          <w:bCs/>
        </w:rPr>
        <w:t xml:space="preserve">Table </w:t>
      </w:r>
      <w:proofErr w:type="spellStart"/>
      <w:r w:rsidRPr="00A37257">
        <w:rPr>
          <w:b/>
          <w:bCs/>
        </w:rPr>
        <w:t>t_score</w:t>
      </w:r>
      <w:proofErr w:type="spellEnd"/>
    </w:p>
    <w:p w14:paraId="29D479DB" w14:textId="77777777" w:rsidR="00A37257" w:rsidRDefault="00A37257" w:rsidP="00A37257">
      <w:pPr>
        <w:pStyle w:val="Retraitcorpsdetexte3"/>
      </w:pPr>
      <w:r>
        <w:t>Description : Représente le score d’un joueur dans une partie.</w:t>
      </w:r>
    </w:p>
    <w:p w14:paraId="57538A84" w14:textId="77777777" w:rsidR="00A37257" w:rsidRDefault="00A37257" w:rsidP="00A37257">
      <w:pPr>
        <w:pStyle w:val="Retraitcorpsdetexte3"/>
      </w:pPr>
      <w:r>
        <w:t>Colonnes :</w:t>
      </w:r>
    </w:p>
    <w:p w14:paraId="3AF5E07E" w14:textId="39ECBCBE" w:rsidR="00A37257" w:rsidRDefault="00F47C0E" w:rsidP="00B142C8">
      <w:pPr>
        <w:pStyle w:val="Retraitcorpsdetexte3"/>
        <w:ind w:left="2410"/>
      </w:pPr>
      <w:proofErr w:type="spellStart"/>
      <w:proofErr w:type="gramStart"/>
      <w:r>
        <w:t>fk</w:t>
      </w:r>
      <w:proofErr w:type="gramEnd"/>
      <w:r>
        <w:t>_</w:t>
      </w:r>
      <w:r w:rsidR="00A37257">
        <w:t>score_id</w:t>
      </w:r>
      <w:proofErr w:type="spellEnd"/>
      <w:r w:rsidR="00B142C8">
        <w:t xml:space="preserve"> </w:t>
      </w:r>
      <w:r w:rsidR="00A37257">
        <w:t>: Identifiant unique du score.</w:t>
      </w:r>
    </w:p>
    <w:p w14:paraId="388309F2" w14:textId="77777777" w:rsidR="00B142C8" w:rsidRDefault="00B142C8" w:rsidP="00B142C8">
      <w:pPr>
        <w:pStyle w:val="Retraitcorpsdetexte3"/>
        <w:ind w:left="2410"/>
      </w:pPr>
    </w:p>
    <w:p w14:paraId="1F6A6895" w14:textId="77777777" w:rsidR="00F47C0E" w:rsidRDefault="00F47C0E" w:rsidP="00F47C0E">
      <w:pPr>
        <w:pStyle w:val="Retraitcorpsdetexte3"/>
        <w:ind w:left="1701"/>
        <w:rPr>
          <w:b/>
          <w:bCs/>
        </w:rPr>
      </w:pPr>
    </w:p>
    <w:p w14:paraId="7DDBE0B7" w14:textId="77777777" w:rsidR="00F47C0E" w:rsidRDefault="00F47C0E" w:rsidP="00F47C0E">
      <w:pPr>
        <w:pStyle w:val="Retraitcorpsdetexte3"/>
        <w:ind w:left="0"/>
        <w:rPr>
          <w:b/>
          <w:bCs/>
        </w:rPr>
      </w:pPr>
    </w:p>
    <w:p w14:paraId="19259263" w14:textId="503AE123" w:rsidR="00A37257" w:rsidRPr="00A37257" w:rsidRDefault="00A37257" w:rsidP="00B142C8">
      <w:pPr>
        <w:pStyle w:val="Retraitcorpsdetexte3"/>
        <w:numPr>
          <w:ilvl w:val="0"/>
          <w:numId w:val="13"/>
        </w:numPr>
        <w:ind w:left="1701"/>
        <w:rPr>
          <w:b/>
          <w:bCs/>
        </w:rPr>
      </w:pPr>
      <w:r w:rsidRPr="00A37257">
        <w:rPr>
          <w:b/>
          <w:bCs/>
        </w:rPr>
        <w:t xml:space="preserve">Table </w:t>
      </w:r>
      <w:proofErr w:type="spellStart"/>
      <w:r w:rsidRPr="00A37257">
        <w:rPr>
          <w:b/>
          <w:bCs/>
        </w:rPr>
        <w:t>t_vaisseau</w:t>
      </w:r>
      <w:proofErr w:type="spellEnd"/>
    </w:p>
    <w:p w14:paraId="516DA439" w14:textId="77777777" w:rsidR="00A37257" w:rsidRDefault="00A37257" w:rsidP="00A37257">
      <w:pPr>
        <w:pStyle w:val="Retraitcorpsdetexte3"/>
      </w:pPr>
      <w:r>
        <w:t>Description : Représente le vaisseau contrôlé par le joueur.</w:t>
      </w:r>
    </w:p>
    <w:p w14:paraId="76420AC0" w14:textId="77777777" w:rsidR="00A37257" w:rsidRDefault="00A37257" w:rsidP="00A37257">
      <w:pPr>
        <w:pStyle w:val="Retraitcorpsdetexte3"/>
      </w:pPr>
      <w:r>
        <w:t>Colonnes :</w:t>
      </w:r>
    </w:p>
    <w:p w14:paraId="5EA3651A" w14:textId="314AC990" w:rsidR="00A37257" w:rsidRDefault="00A37257" w:rsidP="00245F4C">
      <w:pPr>
        <w:pStyle w:val="Retraitcorpsdetexte3"/>
        <w:ind w:left="2410"/>
      </w:pPr>
      <w:proofErr w:type="spellStart"/>
      <w:proofErr w:type="gramStart"/>
      <w:r>
        <w:t>vaisseau</w:t>
      </w:r>
      <w:proofErr w:type="gramEnd"/>
      <w:r>
        <w:t>_id</w:t>
      </w:r>
      <w:proofErr w:type="spellEnd"/>
      <w:r>
        <w:t xml:space="preserve"> : Identifiant unique du vaisseau.</w:t>
      </w:r>
    </w:p>
    <w:p w14:paraId="3D6A924D" w14:textId="66BA07CB" w:rsidR="00A37257" w:rsidRDefault="00245F4C" w:rsidP="00245F4C">
      <w:pPr>
        <w:pStyle w:val="Retraitcorpsdetexte3"/>
        <w:ind w:left="2410"/>
      </w:pPr>
      <w:proofErr w:type="gramStart"/>
      <w:r>
        <w:t>v</w:t>
      </w:r>
      <w:r w:rsidR="00A37257">
        <w:t>itesse</w:t>
      </w:r>
      <w:proofErr w:type="gramEnd"/>
      <w:r w:rsidR="00B142C8">
        <w:t xml:space="preserve"> </w:t>
      </w:r>
      <w:r w:rsidR="00A37257">
        <w:t>: Vitesse du vaisseau.</w:t>
      </w:r>
    </w:p>
    <w:p w14:paraId="3C7B777A" w14:textId="255F33FD" w:rsidR="00A37257" w:rsidRDefault="00245F4C" w:rsidP="00245F4C">
      <w:pPr>
        <w:pStyle w:val="Retraitcorpsdetexte3"/>
        <w:ind w:left="2410"/>
      </w:pPr>
      <w:proofErr w:type="gramStart"/>
      <w:r>
        <w:t>f</w:t>
      </w:r>
      <w:r w:rsidR="00A37257">
        <w:t>orme</w:t>
      </w:r>
      <w:proofErr w:type="gramEnd"/>
      <w:r>
        <w:t xml:space="preserve"> </w:t>
      </w:r>
      <w:r w:rsidR="00A37257">
        <w:t>: Forme ou type visuel du vaisseau.</w:t>
      </w:r>
    </w:p>
    <w:p w14:paraId="67A3658D" w14:textId="49F66392" w:rsidR="00A37257" w:rsidRDefault="00A37257" w:rsidP="00245F4C">
      <w:pPr>
        <w:pStyle w:val="Retraitcorpsdetexte3"/>
        <w:ind w:left="2410"/>
      </w:pPr>
      <w:proofErr w:type="spellStart"/>
      <w:proofErr w:type="gramStart"/>
      <w:r>
        <w:t>nbvie</w:t>
      </w:r>
      <w:proofErr w:type="spellEnd"/>
      <w:proofErr w:type="gramEnd"/>
      <w:r>
        <w:t xml:space="preserve"> : Nombre de vies restantes du vaisseau.</w:t>
      </w:r>
    </w:p>
    <w:p w14:paraId="027BB116" w14:textId="080643E0" w:rsidR="00A37257" w:rsidRDefault="00F47C0E" w:rsidP="00245F4C">
      <w:pPr>
        <w:pStyle w:val="Retraitcorpsdetexte3"/>
        <w:ind w:left="2410"/>
      </w:pPr>
      <w:proofErr w:type="spellStart"/>
      <w:proofErr w:type="gramStart"/>
      <w:r>
        <w:t>fk</w:t>
      </w:r>
      <w:proofErr w:type="gramEnd"/>
      <w:r>
        <w:t>_</w:t>
      </w:r>
      <w:r w:rsidR="00A37257">
        <w:t>missile_id</w:t>
      </w:r>
      <w:proofErr w:type="spellEnd"/>
      <w:r w:rsidR="00A37257">
        <w:t>: Référence au type de missile utilisé par le vaisseau.</w:t>
      </w:r>
    </w:p>
    <w:p w14:paraId="2DBF2372" w14:textId="77777777" w:rsidR="00245F4C" w:rsidRDefault="00245F4C">
      <w:pPr>
        <w:rPr>
          <w:b/>
          <w:bCs/>
          <w:szCs w:val="16"/>
        </w:rPr>
      </w:pPr>
      <w:r>
        <w:rPr>
          <w:b/>
          <w:bCs/>
        </w:rPr>
        <w:br w:type="page"/>
      </w:r>
    </w:p>
    <w:p w14:paraId="23542C1D" w14:textId="384442B0" w:rsidR="00A37257" w:rsidRPr="00A37257" w:rsidRDefault="00A37257" w:rsidP="00245F4C">
      <w:pPr>
        <w:pStyle w:val="Retraitcorpsdetexte3"/>
        <w:numPr>
          <w:ilvl w:val="0"/>
          <w:numId w:val="13"/>
        </w:numPr>
        <w:ind w:left="1701"/>
        <w:rPr>
          <w:b/>
          <w:bCs/>
        </w:rPr>
      </w:pPr>
      <w:r w:rsidRPr="00A37257">
        <w:rPr>
          <w:b/>
          <w:bCs/>
        </w:rPr>
        <w:lastRenderedPageBreak/>
        <w:t xml:space="preserve">Table </w:t>
      </w:r>
      <w:proofErr w:type="spellStart"/>
      <w:r w:rsidRPr="00A37257">
        <w:rPr>
          <w:b/>
          <w:bCs/>
        </w:rPr>
        <w:t>t_niveau</w:t>
      </w:r>
      <w:proofErr w:type="spellEnd"/>
    </w:p>
    <w:p w14:paraId="6F2D2C80" w14:textId="77777777" w:rsidR="00A37257" w:rsidRDefault="00A37257" w:rsidP="00A37257">
      <w:pPr>
        <w:pStyle w:val="Retraitcorpsdetexte3"/>
      </w:pPr>
      <w:r>
        <w:t>Description : Représente les niveaux de difficulté dans le jeu.</w:t>
      </w:r>
    </w:p>
    <w:p w14:paraId="33110DC8" w14:textId="77777777" w:rsidR="00A37257" w:rsidRDefault="00A37257" w:rsidP="00A37257">
      <w:pPr>
        <w:pStyle w:val="Retraitcorpsdetexte3"/>
      </w:pPr>
      <w:r>
        <w:t>Colonnes :</w:t>
      </w:r>
    </w:p>
    <w:p w14:paraId="304A7F0F" w14:textId="37F8ED4A" w:rsidR="00A37257" w:rsidRDefault="00A37257" w:rsidP="00245F4C">
      <w:pPr>
        <w:pStyle w:val="Retraitcorpsdetexte3"/>
        <w:ind w:left="2410"/>
      </w:pPr>
      <w:proofErr w:type="spellStart"/>
      <w:proofErr w:type="gramStart"/>
      <w:r>
        <w:t>niveau</w:t>
      </w:r>
      <w:proofErr w:type="gramEnd"/>
      <w:r>
        <w:t>_id</w:t>
      </w:r>
      <w:proofErr w:type="spellEnd"/>
      <w:r w:rsidR="00245F4C">
        <w:t xml:space="preserve"> </w:t>
      </w:r>
      <w:r>
        <w:t>: Identifiant unique du niveau.</w:t>
      </w:r>
    </w:p>
    <w:p w14:paraId="34F92E47" w14:textId="5D033F96" w:rsidR="00A37257" w:rsidRDefault="00A37257" w:rsidP="00245F4C">
      <w:pPr>
        <w:pStyle w:val="Retraitcorpsdetexte3"/>
        <w:ind w:left="2410"/>
      </w:pPr>
      <w:proofErr w:type="spellStart"/>
      <w:proofErr w:type="gramStart"/>
      <w:r>
        <w:t>nivNom</w:t>
      </w:r>
      <w:proofErr w:type="spellEnd"/>
      <w:proofErr w:type="gramEnd"/>
      <w:r w:rsidR="00245F4C">
        <w:t xml:space="preserve"> </w:t>
      </w:r>
      <w:r>
        <w:t>: Nom du niveau</w:t>
      </w:r>
      <w:r w:rsidR="00245F4C">
        <w:t>.</w:t>
      </w:r>
    </w:p>
    <w:p w14:paraId="56712CBD" w14:textId="6100BEC4" w:rsidR="00A37257" w:rsidRDefault="00A37257" w:rsidP="00245F4C">
      <w:pPr>
        <w:pStyle w:val="Retraitcorpsdetexte3"/>
        <w:ind w:left="2410"/>
      </w:pPr>
      <w:proofErr w:type="spellStart"/>
      <w:proofErr w:type="gramStart"/>
      <w:r>
        <w:t>nivFacteurdifficulte</w:t>
      </w:r>
      <w:proofErr w:type="spellEnd"/>
      <w:proofErr w:type="gramEnd"/>
      <w:r w:rsidR="00245F4C">
        <w:t xml:space="preserve"> </w:t>
      </w:r>
      <w:r>
        <w:t>: Facteur de difficulté pour le niveau</w:t>
      </w:r>
      <w:r w:rsidR="00245F4C">
        <w:t>.</w:t>
      </w:r>
    </w:p>
    <w:p w14:paraId="2E52C7DD" w14:textId="77777777" w:rsidR="00245F4C" w:rsidRDefault="00245F4C" w:rsidP="00245F4C">
      <w:pPr>
        <w:pStyle w:val="Retraitcorpsdetexte3"/>
        <w:ind w:left="2410"/>
      </w:pPr>
    </w:p>
    <w:p w14:paraId="396FFBD7" w14:textId="106E18B2" w:rsidR="00743D81" w:rsidRDefault="00743D81" w:rsidP="00743D81">
      <w:pPr>
        <w:pStyle w:val="Titre3"/>
      </w:pPr>
      <w:bookmarkStart w:id="39" w:name="_Toc181351465"/>
      <w:r>
        <w:t>Description de</w:t>
      </w:r>
      <w:r w:rsidR="00245F4C">
        <w:t xml:space="preserve"> relations et</w:t>
      </w:r>
      <w:r>
        <w:t xml:space="preserve"> </w:t>
      </w:r>
      <w:r w:rsidR="00D061CB">
        <w:t>cardinalités</w:t>
      </w:r>
      <w:bookmarkEnd w:id="39"/>
    </w:p>
    <w:p w14:paraId="48DE1488" w14:textId="77777777" w:rsidR="00712968" w:rsidRPr="00712968" w:rsidRDefault="00712968" w:rsidP="00712968">
      <w:pPr>
        <w:pStyle w:val="Retraitcorpsdetexte3"/>
      </w:pPr>
    </w:p>
    <w:p w14:paraId="5ADA47E9" w14:textId="77777777" w:rsidR="00712968" w:rsidRPr="00712968" w:rsidRDefault="00245F4C" w:rsidP="00712968">
      <w:pPr>
        <w:pStyle w:val="Retraitcorpsdetexte3"/>
        <w:numPr>
          <w:ilvl w:val="0"/>
          <w:numId w:val="13"/>
        </w:numPr>
        <w:ind w:left="1843"/>
        <w:rPr>
          <w:b/>
          <w:bCs/>
        </w:rPr>
      </w:pPr>
      <w:proofErr w:type="spellStart"/>
      <w:proofErr w:type="gramStart"/>
      <w:r w:rsidRPr="00712968">
        <w:rPr>
          <w:b/>
          <w:bCs/>
        </w:rPr>
        <w:t>t</w:t>
      </w:r>
      <w:proofErr w:type="gramEnd"/>
      <w:r w:rsidRPr="00712968">
        <w:rPr>
          <w:b/>
          <w:bCs/>
        </w:rPr>
        <w:t>_joueur</w:t>
      </w:r>
      <w:proofErr w:type="spellEnd"/>
      <w:r w:rsidR="00712968" w:rsidRPr="00712968">
        <w:rPr>
          <w:b/>
          <w:bCs/>
        </w:rPr>
        <w:t xml:space="preserve"> - </w:t>
      </w:r>
      <w:proofErr w:type="spellStart"/>
      <w:r w:rsidRPr="00712968">
        <w:rPr>
          <w:b/>
          <w:bCs/>
        </w:rPr>
        <w:t>t_partie</w:t>
      </w:r>
      <w:proofErr w:type="spellEnd"/>
      <w:r w:rsidR="00712968" w:rsidRPr="00712968">
        <w:rPr>
          <w:b/>
          <w:bCs/>
        </w:rPr>
        <w:t xml:space="preserve"> (</w:t>
      </w:r>
      <w:r w:rsidRPr="00712968">
        <w:rPr>
          <w:b/>
          <w:bCs/>
        </w:rPr>
        <w:t>N-N</w:t>
      </w:r>
      <w:r w:rsidR="00712968" w:rsidRPr="00712968">
        <w:rPr>
          <w:b/>
          <w:bCs/>
        </w:rPr>
        <w:t>)</w:t>
      </w:r>
      <w:r w:rsidRPr="00712968">
        <w:rPr>
          <w:b/>
          <w:bCs/>
        </w:rPr>
        <w:tab/>
      </w:r>
    </w:p>
    <w:p w14:paraId="0BB107EF" w14:textId="7EB9DF7B" w:rsidR="00712968" w:rsidRDefault="00712968" w:rsidP="00712968">
      <w:pPr>
        <w:pStyle w:val="Retraitcorpsdetexte3"/>
        <w:ind w:left="1843"/>
      </w:pPr>
      <w:r>
        <w:t xml:space="preserve">Relation : </w:t>
      </w:r>
      <w:r w:rsidR="00245F4C" w:rsidRPr="00245F4C">
        <w:t>Plusieurs joueurs par partie et vice-versa</w:t>
      </w:r>
    </w:p>
    <w:p w14:paraId="6533A0FC" w14:textId="2FDF8322" w:rsidR="00245F4C" w:rsidRDefault="00712968" w:rsidP="00712968">
      <w:pPr>
        <w:pStyle w:val="Retraitcorpsdetexte3"/>
        <w:ind w:left="1843"/>
      </w:pPr>
      <w:r>
        <w:t xml:space="preserve">Table d’association : </w:t>
      </w:r>
      <w:r w:rsidR="00245F4C" w:rsidRPr="00245F4C">
        <w:t>jouer</w:t>
      </w:r>
    </w:p>
    <w:p w14:paraId="69C1C36A" w14:textId="77777777" w:rsidR="00712968" w:rsidRDefault="00712968" w:rsidP="00245F4C">
      <w:pPr>
        <w:pStyle w:val="Retraitcorpsdetexte3"/>
      </w:pPr>
    </w:p>
    <w:p w14:paraId="2401F263" w14:textId="77777777" w:rsidR="00712968" w:rsidRPr="00712968" w:rsidRDefault="00712968" w:rsidP="00712968">
      <w:pPr>
        <w:pStyle w:val="Retraitcorpsdetexte3"/>
        <w:numPr>
          <w:ilvl w:val="0"/>
          <w:numId w:val="13"/>
        </w:numPr>
        <w:ind w:left="1843"/>
        <w:rPr>
          <w:b/>
          <w:bCs/>
        </w:rPr>
      </w:pPr>
      <w:proofErr w:type="spellStart"/>
      <w:proofErr w:type="gramStart"/>
      <w:r w:rsidRPr="00712968">
        <w:rPr>
          <w:b/>
          <w:bCs/>
        </w:rPr>
        <w:t>t</w:t>
      </w:r>
      <w:proofErr w:type="gramEnd"/>
      <w:r w:rsidRPr="00712968">
        <w:rPr>
          <w:b/>
          <w:bCs/>
        </w:rPr>
        <w:t>_partie</w:t>
      </w:r>
      <w:proofErr w:type="spellEnd"/>
      <w:r w:rsidRPr="00712968">
        <w:rPr>
          <w:b/>
          <w:bCs/>
        </w:rPr>
        <w:t xml:space="preserve"> - </w:t>
      </w:r>
      <w:proofErr w:type="spellStart"/>
      <w:r w:rsidRPr="00712968">
        <w:rPr>
          <w:b/>
          <w:bCs/>
        </w:rPr>
        <w:t>t_ennemi</w:t>
      </w:r>
      <w:proofErr w:type="spellEnd"/>
      <w:r w:rsidRPr="00712968">
        <w:rPr>
          <w:b/>
          <w:bCs/>
        </w:rPr>
        <w:t xml:space="preserve"> (N-N)</w:t>
      </w:r>
    </w:p>
    <w:p w14:paraId="79BC7B88" w14:textId="77777777" w:rsidR="00712968" w:rsidRDefault="00712968" w:rsidP="00712968">
      <w:pPr>
        <w:pStyle w:val="Retraitcorpsdetexte3"/>
      </w:pPr>
      <w:r>
        <w:t>Relation : Plusieurs ennemis par partie et vice-versa</w:t>
      </w:r>
    </w:p>
    <w:p w14:paraId="4EDBF9C1" w14:textId="77777777" w:rsidR="00712968" w:rsidRDefault="00712968" w:rsidP="00712968">
      <w:pPr>
        <w:pStyle w:val="Retraitcorpsdetexte3"/>
      </w:pPr>
      <w:r>
        <w:t>Table d’association : avoir</w:t>
      </w:r>
    </w:p>
    <w:p w14:paraId="680949F0" w14:textId="77777777" w:rsidR="00712968" w:rsidRDefault="00712968" w:rsidP="00712968">
      <w:pPr>
        <w:pStyle w:val="Retraitcorpsdetexte3"/>
      </w:pPr>
    </w:p>
    <w:p w14:paraId="47665A72" w14:textId="77777777" w:rsidR="00712968" w:rsidRPr="00712968" w:rsidRDefault="00712968" w:rsidP="00712968">
      <w:pPr>
        <w:pStyle w:val="Retraitcorpsdetexte3"/>
        <w:numPr>
          <w:ilvl w:val="0"/>
          <w:numId w:val="13"/>
        </w:numPr>
        <w:ind w:left="1843"/>
        <w:rPr>
          <w:b/>
          <w:bCs/>
        </w:rPr>
      </w:pPr>
      <w:proofErr w:type="spellStart"/>
      <w:proofErr w:type="gramStart"/>
      <w:r w:rsidRPr="00712968">
        <w:rPr>
          <w:b/>
          <w:bCs/>
        </w:rPr>
        <w:t>t</w:t>
      </w:r>
      <w:proofErr w:type="gramEnd"/>
      <w:r w:rsidRPr="00712968">
        <w:rPr>
          <w:b/>
          <w:bCs/>
        </w:rPr>
        <w:t>_partie</w:t>
      </w:r>
      <w:proofErr w:type="spellEnd"/>
      <w:r w:rsidRPr="00712968">
        <w:rPr>
          <w:b/>
          <w:bCs/>
        </w:rPr>
        <w:t xml:space="preserve"> - </w:t>
      </w:r>
      <w:proofErr w:type="spellStart"/>
      <w:r w:rsidRPr="00712968">
        <w:rPr>
          <w:b/>
          <w:bCs/>
        </w:rPr>
        <w:t>t_obstacle</w:t>
      </w:r>
      <w:proofErr w:type="spellEnd"/>
      <w:r w:rsidRPr="00712968">
        <w:rPr>
          <w:b/>
          <w:bCs/>
        </w:rPr>
        <w:t xml:space="preserve"> (N-N)</w:t>
      </w:r>
    </w:p>
    <w:p w14:paraId="3CA8B496" w14:textId="77777777" w:rsidR="00712968" w:rsidRDefault="00712968" w:rsidP="00712968">
      <w:pPr>
        <w:pStyle w:val="Retraitcorpsdetexte3"/>
      </w:pPr>
      <w:r>
        <w:t>Relation : Plusieurs obstacles par partie et vice-versa</w:t>
      </w:r>
    </w:p>
    <w:p w14:paraId="2F24AAEC" w14:textId="77777777" w:rsidR="00712968" w:rsidRDefault="00712968" w:rsidP="00712968">
      <w:pPr>
        <w:pStyle w:val="Retraitcorpsdetexte3"/>
      </w:pPr>
      <w:r>
        <w:t>Table d’association : contenir</w:t>
      </w:r>
    </w:p>
    <w:p w14:paraId="2CBDDDB4" w14:textId="77777777" w:rsidR="00712968" w:rsidRDefault="00712968" w:rsidP="00712968">
      <w:pPr>
        <w:pStyle w:val="Retraitcorpsdetexte3"/>
      </w:pPr>
    </w:p>
    <w:p w14:paraId="0AEEFE30" w14:textId="77777777" w:rsidR="00712968" w:rsidRPr="00712968" w:rsidRDefault="00712968" w:rsidP="00712968">
      <w:pPr>
        <w:pStyle w:val="Retraitcorpsdetexte3"/>
        <w:numPr>
          <w:ilvl w:val="0"/>
          <w:numId w:val="13"/>
        </w:numPr>
        <w:ind w:left="1843"/>
        <w:rPr>
          <w:b/>
          <w:bCs/>
        </w:rPr>
      </w:pPr>
      <w:proofErr w:type="spellStart"/>
      <w:proofErr w:type="gramStart"/>
      <w:r w:rsidRPr="00712968">
        <w:rPr>
          <w:b/>
          <w:bCs/>
        </w:rPr>
        <w:t>t</w:t>
      </w:r>
      <w:proofErr w:type="gramEnd"/>
      <w:r w:rsidRPr="00712968">
        <w:rPr>
          <w:b/>
          <w:bCs/>
        </w:rPr>
        <w:t>_joueur</w:t>
      </w:r>
      <w:proofErr w:type="spellEnd"/>
      <w:r w:rsidRPr="00712968">
        <w:rPr>
          <w:b/>
          <w:bCs/>
        </w:rPr>
        <w:t xml:space="preserve"> - </w:t>
      </w:r>
      <w:proofErr w:type="spellStart"/>
      <w:r w:rsidRPr="00712968">
        <w:rPr>
          <w:b/>
          <w:bCs/>
        </w:rPr>
        <w:t>t_score</w:t>
      </w:r>
      <w:proofErr w:type="spellEnd"/>
      <w:r w:rsidRPr="00712968">
        <w:rPr>
          <w:b/>
          <w:bCs/>
        </w:rPr>
        <w:t xml:space="preserve"> (1-N)</w:t>
      </w:r>
    </w:p>
    <w:p w14:paraId="0D9A28F8" w14:textId="77777777" w:rsidR="00712968" w:rsidRDefault="00712968" w:rsidP="00712968">
      <w:pPr>
        <w:pStyle w:val="Retraitcorpsdetexte3"/>
      </w:pPr>
      <w:r>
        <w:t>Relation : Un joueur peut avoir plusieurs scores</w:t>
      </w:r>
    </w:p>
    <w:p w14:paraId="6E22680A" w14:textId="77777777" w:rsidR="00712968" w:rsidRDefault="00712968" w:rsidP="00712968">
      <w:pPr>
        <w:pStyle w:val="Retraitcorpsdetexte3"/>
      </w:pPr>
      <w:r>
        <w:t xml:space="preserve">Table d’association : </w:t>
      </w:r>
      <w:proofErr w:type="spellStart"/>
      <w:r>
        <w:t>posseder</w:t>
      </w:r>
      <w:proofErr w:type="spellEnd"/>
    </w:p>
    <w:p w14:paraId="38FE3F72" w14:textId="77777777" w:rsidR="00712968" w:rsidRDefault="00712968" w:rsidP="00712968">
      <w:pPr>
        <w:pStyle w:val="Retraitcorpsdetexte3"/>
      </w:pPr>
    </w:p>
    <w:p w14:paraId="0CD4BCFA" w14:textId="77777777" w:rsidR="00712968" w:rsidRPr="00712968" w:rsidRDefault="00712968" w:rsidP="00712968">
      <w:pPr>
        <w:pStyle w:val="Retraitcorpsdetexte3"/>
        <w:numPr>
          <w:ilvl w:val="0"/>
          <w:numId w:val="13"/>
        </w:numPr>
        <w:ind w:left="1843"/>
        <w:rPr>
          <w:b/>
          <w:bCs/>
        </w:rPr>
      </w:pPr>
      <w:proofErr w:type="spellStart"/>
      <w:proofErr w:type="gramStart"/>
      <w:r w:rsidRPr="00712968">
        <w:rPr>
          <w:b/>
          <w:bCs/>
        </w:rPr>
        <w:t>t</w:t>
      </w:r>
      <w:proofErr w:type="gramEnd"/>
      <w:r w:rsidRPr="00712968">
        <w:rPr>
          <w:b/>
          <w:bCs/>
        </w:rPr>
        <w:t>_joueur</w:t>
      </w:r>
      <w:proofErr w:type="spellEnd"/>
      <w:r w:rsidRPr="00712968">
        <w:rPr>
          <w:b/>
          <w:bCs/>
        </w:rPr>
        <w:t xml:space="preserve"> - </w:t>
      </w:r>
      <w:proofErr w:type="spellStart"/>
      <w:r w:rsidRPr="00712968">
        <w:rPr>
          <w:b/>
          <w:bCs/>
        </w:rPr>
        <w:t>t_niveau</w:t>
      </w:r>
      <w:proofErr w:type="spellEnd"/>
      <w:r w:rsidRPr="00712968">
        <w:rPr>
          <w:b/>
          <w:bCs/>
        </w:rPr>
        <w:t xml:space="preserve"> (N-1)</w:t>
      </w:r>
    </w:p>
    <w:p w14:paraId="58627E03" w14:textId="77777777" w:rsidR="00712968" w:rsidRDefault="00712968" w:rsidP="00712968">
      <w:pPr>
        <w:pStyle w:val="Retraitcorpsdetexte3"/>
      </w:pPr>
      <w:r>
        <w:t>Relation : Plusieurs joueurs peuvent être dans un même niveau</w:t>
      </w:r>
    </w:p>
    <w:p w14:paraId="558925F6" w14:textId="2432629F" w:rsidR="00712968" w:rsidRDefault="00712968" w:rsidP="00712968">
      <w:pPr>
        <w:pStyle w:val="Retraitcorpsdetexte3"/>
      </w:pPr>
      <w:r>
        <w:t xml:space="preserve">Table d’association : </w:t>
      </w:r>
      <w:r w:rsidR="008B3709">
        <w:t>FK</w:t>
      </w:r>
      <w:r>
        <w:t xml:space="preserve"> dans </w:t>
      </w:r>
      <w:proofErr w:type="spellStart"/>
      <w:r>
        <w:t>t_joueur</w:t>
      </w:r>
      <w:proofErr w:type="spellEnd"/>
    </w:p>
    <w:p w14:paraId="0982254A" w14:textId="77777777" w:rsidR="00712968" w:rsidRDefault="00712968" w:rsidP="00712968">
      <w:pPr>
        <w:pStyle w:val="Retraitcorpsdetexte3"/>
      </w:pPr>
    </w:p>
    <w:p w14:paraId="60DD2FF8" w14:textId="77777777" w:rsidR="00712968" w:rsidRPr="00712968" w:rsidRDefault="00712968" w:rsidP="00712968">
      <w:pPr>
        <w:pStyle w:val="Retraitcorpsdetexte3"/>
        <w:numPr>
          <w:ilvl w:val="0"/>
          <w:numId w:val="13"/>
        </w:numPr>
        <w:ind w:left="1843"/>
        <w:rPr>
          <w:b/>
          <w:bCs/>
        </w:rPr>
      </w:pPr>
      <w:proofErr w:type="spellStart"/>
      <w:proofErr w:type="gramStart"/>
      <w:r w:rsidRPr="00712968">
        <w:rPr>
          <w:b/>
          <w:bCs/>
        </w:rPr>
        <w:t>t</w:t>
      </w:r>
      <w:proofErr w:type="gramEnd"/>
      <w:r w:rsidRPr="00712968">
        <w:rPr>
          <w:b/>
          <w:bCs/>
        </w:rPr>
        <w:t>_vaisseau</w:t>
      </w:r>
      <w:proofErr w:type="spellEnd"/>
      <w:r w:rsidRPr="00712968">
        <w:rPr>
          <w:b/>
          <w:bCs/>
        </w:rPr>
        <w:t xml:space="preserve"> - </w:t>
      </w:r>
      <w:proofErr w:type="spellStart"/>
      <w:r w:rsidRPr="00712968">
        <w:rPr>
          <w:b/>
          <w:bCs/>
        </w:rPr>
        <w:t>t_missile</w:t>
      </w:r>
      <w:proofErr w:type="spellEnd"/>
      <w:r w:rsidRPr="00712968">
        <w:rPr>
          <w:b/>
          <w:bCs/>
        </w:rPr>
        <w:t xml:space="preserve"> (N-1)</w:t>
      </w:r>
    </w:p>
    <w:p w14:paraId="20861DC1" w14:textId="77777777" w:rsidR="00712968" w:rsidRDefault="00712968" w:rsidP="00712968">
      <w:pPr>
        <w:pStyle w:val="Retraitcorpsdetexte3"/>
      </w:pPr>
      <w:r>
        <w:t>Relation : Plusieurs vaisseaux peuvent utiliser le même missile</w:t>
      </w:r>
    </w:p>
    <w:p w14:paraId="543034BA" w14:textId="495342CD" w:rsidR="00712968" w:rsidRDefault="00712968" w:rsidP="00712968">
      <w:pPr>
        <w:pStyle w:val="Retraitcorpsdetexte3"/>
      </w:pPr>
      <w:r>
        <w:t xml:space="preserve">Table d’association : </w:t>
      </w:r>
      <w:r w:rsidR="008B3709">
        <w:t xml:space="preserve">FK </w:t>
      </w:r>
      <w:r>
        <w:t xml:space="preserve">dans </w:t>
      </w:r>
      <w:proofErr w:type="spellStart"/>
      <w:r>
        <w:t>t_vaisseau</w:t>
      </w:r>
      <w:proofErr w:type="spellEnd"/>
    </w:p>
    <w:p w14:paraId="5863A593" w14:textId="77777777" w:rsidR="00712968" w:rsidRDefault="00712968" w:rsidP="00712968">
      <w:pPr>
        <w:pStyle w:val="Retraitcorpsdetexte3"/>
      </w:pPr>
    </w:p>
    <w:p w14:paraId="01D3E8B9" w14:textId="77777777" w:rsidR="00712968" w:rsidRPr="00712968" w:rsidRDefault="00712968" w:rsidP="00712968">
      <w:pPr>
        <w:pStyle w:val="Retraitcorpsdetexte3"/>
        <w:numPr>
          <w:ilvl w:val="0"/>
          <w:numId w:val="13"/>
        </w:numPr>
        <w:ind w:left="1843"/>
        <w:rPr>
          <w:b/>
          <w:bCs/>
        </w:rPr>
      </w:pPr>
      <w:proofErr w:type="spellStart"/>
      <w:proofErr w:type="gramStart"/>
      <w:r w:rsidRPr="00712968">
        <w:rPr>
          <w:b/>
          <w:bCs/>
        </w:rPr>
        <w:t>t</w:t>
      </w:r>
      <w:proofErr w:type="gramEnd"/>
      <w:r w:rsidRPr="00712968">
        <w:rPr>
          <w:b/>
          <w:bCs/>
        </w:rPr>
        <w:t>_vaisseau</w:t>
      </w:r>
      <w:proofErr w:type="spellEnd"/>
      <w:r w:rsidRPr="00712968">
        <w:rPr>
          <w:b/>
          <w:bCs/>
        </w:rPr>
        <w:t xml:space="preserve"> - </w:t>
      </w:r>
      <w:proofErr w:type="spellStart"/>
      <w:r w:rsidRPr="00712968">
        <w:rPr>
          <w:b/>
          <w:bCs/>
        </w:rPr>
        <w:t>t_partie</w:t>
      </w:r>
      <w:proofErr w:type="spellEnd"/>
      <w:r w:rsidRPr="00712968">
        <w:rPr>
          <w:b/>
          <w:bCs/>
        </w:rPr>
        <w:t xml:space="preserve"> (N-N)</w:t>
      </w:r>
    </w:p>
    <w:p w14:paraId="3993BF66" w14:textId="77777777" w:rsidR="00712968" w:rsidRDefault="00712968" w:rsidP="00712968">
      <w:pPr>
        <w:pStyle w:val="Retraitcorpsdetexte3"/>
      </w:pPr>
      <w:r>
        <w:t>Relation : Plusieurs vaisseaux par partie et vice-versa</w:t>
      </w:r>
    </w:p>
    <w:p w14:paraId="4C23E826" w14:textId="74227CC0" w:rsidR="00712968" w:rsidRPr="00245F4C" w:rsidRDefault="00712968" w:rsidP="00712968">
      <w:pPr>
        <w:pStyle w:val="Retraitcorpsdetexte3"/>
      </w:pPr>
      <w:r>
        <w:t>Table d’association : utiliser</w:t>
      </w:r>
    </w:p>
    <w:p w14:paraId="34A1FD7A" w14:textId="10E59702" w:rsidR="00743D81" w:rsidRDefault="00743D81" w:rsidP="00743D81">
      <w:pPr>
        <w:pStyle w:val="Titre2"/>
      </w:pPr>
      <w:bookmarkStart w:id="40" w:name="_Toc181351466"/>
      <w:r>
        <w:lastRenderedPageBreak/>
        <w:t>MLD</w:t>
      </w:r>
      <w:bookmarkEnd w:id="40"/>
    </w:p>
    <w:p w14:paraId="5E068957" w14:textId="52DEEEE8" w:rsidR="004005E9" w:rsidRDefault="00F47C0E" w:rsidP="004005E9">
      <w:pPr>
        <w:pStyle w:val="NormalWeb"/>
      </w:pPr>
      <w:r>
        <w:rPr>
          <w:noProof/>
        </w:rPr>
        <w:drawing>
          <wp:anchor distT="0" distB="0" distL="114300" distR="114300" simplePos="0" relativeHeight="251674112" behindDoc="0" locked="0" layoutInCell="1" allowOverlap="1" wp14:anchorId="3BBD08C7" wp14:editId="2CB07A18">
            <wp:simplePos x="0" y="0"/>
            <wp:positionH relativeFrom="column">
              <wp:posOffset>256540</wp:posOffset>
            </wp:positionH>
            <wp:positionV relativeFrom="paragraph">
              <wp:posOffset>379730</wp:posOffset>
            </wp:positionV>
            <wp:extent cx="5129530" cy="2630170"/>
            <wp:effectExtent l="19050" t="19050" r="13970" b="17780"/>
            <wp:wrapThrough wrapText="bothSides">
              <wp:wrapPolygon edited="0">
                <wp:start x="-80" y="-156"/>
                <wp:lineTo x="-80" y="21590"/>
                <wp:lineTo x="21579" y="21590"/>
                <wp:lineTo x="21579" y="-156"/>
                <wp:lineTo x="-80" y="-156"/>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129530" cy="263017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E894E39" w14:textId="77777777" w:rsidR="004005E9" w:rsidRPr="004005E9" w:rsidRDefault="004005E9" w:rsidP="004005E9">
      <w:pPr>
        <w:pStyle w:val="Retraitcorpsdetexte"/>
      </w:pPr>
    </w:p>
    <w:p w14:paraId="4585F98D" w14:textId="12384483" w:rsidR="00743D81" w:rsidRDefault="00743D81" w:rsidP="00743D81">
      <w:pPr>
        <w:pStyle w:val="Titre2"/>
      </w:pPr>
      <w:bookmarkStart w:id="41" w:name="_Toc181351467"/>
      <w:r>
        <w:t>S</w:t>
      </w:r>
      <w:r w:rsidR="001B6D72">
        <w:t>cript</w:t>
      </w:r>
      <w:r>
        <w:t xml:space="preserve"> SQL</w:t>
      </w:r>
      <w:bookmarkEnd w:id="41"/>
    </w:p>
    <w:p w14:paraId="5816749B" w14:textId="77777777" w:rsidR="008B3709" w:rsidRDefault="008B3709" w:rsidP="008B3709">
      <w:pPr>
        <w:pStyle w:val="Retraitcorpsdetexte"/>
      </w:pPr>
    </w:p>
    <w:p w14:paraId="1A8205F4" w14:textId="5142B52C" w:rsidR="008B3709" w:rsidRDefault="008B3709" w:rsidP="008B3709">
      <w:pPr>
        <w:pStyle w:val="Retraitcorpsdetexte"/>
      </w:pPr>
      <w:r>
        <w:t xml:space="preserve">Le script SQL se trouve dans le même répertoire de ce rapport sous le nom de </w:t>
      </w:r>
      <w:r w:rsidRPr="008B3709">
        <w:rPr>
          <w:b/>
          <w:bCs/>
        </w:rPr>
        <w:t>db_shootmeup.sql</w:t>
      </w:r>
      <w:r>
        <w:t>.</w:t>
      </w:r>
    </w:p>
    <w:p w14:paraId="553562B4" w14:textId="77777777" w:rsidR="008B3709" w:rsidRPr="008B3709" w:rsidRDefault="008B3709" w:rsidP="008B3709">
      <w:pPr>
        <w:pStyle w:val="Retraitcorpsdetexte"/>
      </w:pPr>
    </w:p>
    <w:p w14:paraId="1E38CCF9" w14:textId="442F8D31" w:rsidR="00887567" w:rsidRDefault="00887567" w:rsidP="00887567">
      <w:pPr>
        <w:pStyle w:val="Titre2"/>
      </w:pPr>
      <w:bookmarkStart w:id="42" w:name="_Toc181351468"/>
      <w:r>
        <w:t>Mise en place des types d’utilisateurs</w:t>
      </w:r>
      <w:bookmarkEnd w:id="42"/>
    </w:p>
    <w:p w14:paraId="14BD98A0" w14:textId="1B2E3BC4" w:rsidR="00887567" w:rsidRDefault="00887567" w:rsidP="00887567">
      <w:pPr>
        <w:pStyle w:val="Titre3"/>
      </w:pPr>
      <w:bookmarkStart w:id="43" w:name="_Toc181351469"/>
      <w:r>
        <w:t>Explication</w:t>
      </w:r>
      <w:bookmarkEnd w:id="43"/>
    </w:p>
    <w:p w14:paraId="010E8FFB" w14:textId="77777777" w:rsidR="001B0920" w:rsidRDefault="001B0920" w:rsidP="001B0920">
      <w:pPr>
        <w:pStyle w:val="Retraitcorpsdetexte3"/>
        <w:ind w:left="0"/>
      </w:pPr>
    </w:p>
    <w:p w14:paraId="3A57CF72" w14:textId="79A94E2D" w:rsidR="00887567" w:rsidRDefault="001B0920" w:rsidP="001B0920">
      <w:pPr>
        <w:pStyle w:val="Retraitcorpsdetexte3"/>
      </w:pPr>
      <w:r>
        <w:t>Pour gérer différents types d’utilisateurs de manière simple, on peut créer des rôles (Administrateur</w:t>
      </w:r>
      <w:r w:rsidR="00AD574F">
        <w:t>)</w:t>
      </w:r>
      <w:r>
        <w:t>) avec des permissions spécifiques. Chaque utilisateur est ensuite assigné à un rôle, ce qui facilite la gestion des droits d'accès sans avoir à définir des permissions pour chaque utilisateur individuellement.</w:t>
      </w:r>
    </w:p>
    <w:p w14:paraId="3D131019" w14:textId="5EB4BE8A" w:rsidR="001B0920" w:rsidRDefault="001B0920" w:rsidP="001B0920">
      <w:pPr>
        <w:pStyle w:val="Retraitcorpsdetexte3"/>
      </w:pPr>
      <w:r>
        <w:t>Voici un exemple de comment on pourrait mettre en place cela :</w:t>
      </w:r>
    </w:p>
    <w:p w14:paraId="00374883" w14:textId="7E89726A" w:rsidR="001B0920" w:rsidRDefault="001B0920" w:rsidP="001B0920">
      <w:pPr>
        <w:pStyle w:val="Retraitcorpsdetexte3"/>
      </w:pPr>
      <w:r w:rsidRPr="001B0920">
        <w:rPr>
          <w:noProof/>
        </w:rPr>
        <w:drawing>
          <wp:inline distT="0" distB="0" distL="0" distR="0" wp14:anchorId="79F73867" wp14:editId="03E6FA69">
            <wp:extent cx="4525203" cy="1131301"/>
            <wp:effectExtent l="19050" t="19050" r="8890" b="1206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7">
                      <a:extLst>
                        <a:ext uri="{28A0092B-C50C-407E-A947-70E740481C1C}">
                          <a14:useLocalDpi xmlns:a14="http://schemas.microsoft.com/office/drawing/2010/main" val="0"/>
                        </a:ext>
                      </a:extLst>
                    </a:blip>
                    <a:stretch>
                      <a:fillRect/>
                    </a:stretch>
                  </pic:blipFill>
                  <pic:spPr>
                    <a:xfrm>
                      <a:off x="0" y="0"/>
                      <a:ext cx="4525203" cy="1131301"/>
                    </a:xfrm>
                    <a:prstGeom prst="rect">
                      <a:avLst/>
                    </a:prstGeom>
                    <a:ln>
                      <a:solidFill>
                        <a:schemeClr val="accent1"/>
                      </a:solidFill>
                    </a:ln>
                  </pic:spPr>
                </pic:pic>
              </a:graphicData>
            </a:graphic>
          </wp:inline>
        </w:drawing>
      </w:r>
    </w:p>
    <w:p w14:paraId="77611B50" w14:textId="77777777" w:rsidR="001B0920" w:rsidRDefault="001B0920" w:rsidP="001B0920">
      <w:pPr>
        <w:pStyle w:val="Retraitcorpsdetexte3"/>
      </w:pPr>
    </w:p>
    <w:p w14:paraId="671A42E9" w14:textId="77777777" w:rsidR="00B21DC8" w:rsidRDefault="00B21DC8">
      <w:pPr>
        <w:rPr>
          <w:rFonts w:asciiTheme="majorHAnsi" w:hAnsiTheme="majorHAnsi" w:cs="Arial"/>
          <w:b/>
          <w:bCs/>
          <w:iCs/>
          <w:sz w:val="28"/>
          <w:szCs w:val="28"/>
        </w:rPr>
      </w:pPr>
      <w:bookmarkStart w:id="44" w:name="_Toc181351470"/>
      <w:r>
        <w:br w:type="page"/>
      </w:r>
    </w:p>
    <w:p w14:paraId="1432259D" w14:textId="30F5F73A" w:rsidR="00A43697" w:rsidRDefault="00A43697" w:rsidP="00A43697">
      <w:pPr>
        <w:pStyle w:val="Titre2"/>
      </w:pPr>
      <w:r>
        <w:lastRenderedPageBreak/>
        <w:t>Création des index</w:t>
      </w:r>
      <w:bookmarkEnd w:id="44"/>
    </w:p>
    <w:p w14:paraId="489AB056" w14:textId="6B517E94" w:rsidR="00A43697" w:rsidRDefault="00A43697" w:rsidP="00A43697">
      <w:pPr>
        <w:pStyle w:val="Titre3"/>
      </w:pPr>
      <w:bookmarkStart w:id="45" w:name="_Toc181351471"/>
      <w:r>
        <w:t>Situation</w:t>
      </w:r>
      <w:bookmarkEnd w:id="45"/>
    </w:p>
    <w:p w14:paraId="75A76D2C" w14:textId="77777777" w:rsidR="00A43697" w:rsidRDefault="00A43697" w:rsidP="00A43697">
      <w:pPr>
        <w:pStyle w:val="Retraitcorpsdetexte3"/>
      </w:pPr>
      <w:r>
        <w:t xml:space="preserve">En étudiant le dump MySQL de votre DB vous constaterez que vous ne trouvez pas le mot clé INDEX. </w:t>
      </w:r>
    </w:p>
    <w:p w14:paraId="33142473" w14:textId="61884E9F" w:rsidR="00A43697" w:rsidRPr="00D57F4B" w:rsidRDefault="00A43697">
      <w:pPr>
        <w:pStyle w:val="Retraitcorpsdetexte3"/>
        <w:numPr>
          <w:ilvl w:val="0"/>
          <w:numId w:val="11"/>
        </w:numPr>
        <w:ind w:left="1843"/>
        <w:rPr>
          <w:b/>
          <w:bCs/>
        </w:rPr>
      </w:pPr>
      <w:r w:rsidRPr="00D57F4B">
        <w:rPr>
          <w:b/>
          <w:bCs/>
        </w:rPr>
        <w:t xml:space="preserve">Pourtant certains index existent déjà. Pourquoi ? </w:t>
      </w:r>
    </w:p>
    <w:p w14:paraId="4D3C4AA9" w14:textId="6D035BF8" w:rsidR="00D57F4B" w:rsidRDefault="00D57F4B" w:rsidP="00D57F4B">
      <w:pPr>
        <w:pStyle w:val="Retraitcorpsdetexte3"/>
        <w:ind w:left="1843"/>
      </w:pPr>
      <w:r>
        <w:t xml:space="preserve">Des index sont définis à travers les contraintes de clé primaire et les clés étrangères. Les clés primaires créent automatiquement un index unique pour garantir l’unicité des valeurs de ces colonnes de façons </w:t>
      </w:r>
      <w:proofErr w:type="spellStart"/>
      <w:proofErr w:type="gramStart"/>
      <w:r>
        <w:t>ca</w:t>
      </w:r>
      <w:proofErr w:type="spellEnd"/>
      <w:proofErr w:type="gramEnd"/>
      <w:r>
        <w:t xml:space="preserve"> facilite l’accès rapide à la base de données.</w:t>
      </w:r>
    </w:p>
    <w:p w14:paraId="61205B3D" w14:textId="77777777" w:rsidR="00D57F4B" w:rsidRDefault="00D57F4B" w:rsidP="00D57F4B">
      <w:pPr>
        <w:pStyle w:val="Retraitcorpsdetexte3"/>
        <w:ind w:left="1843"/>
      </w:pPr>
    </w:p>
    <w:p w14:paraId="26C7262C" w14:textId="453D0BD8" w:rsidR="00A43697" w:rsidRPr="00AE0A36" w:rsidRDefault="00A43697">
      <w:pPr>
        <w:pStyle w:val="Retraitcorpsdetexte3"/>
        <w:numPr>
          <w:ilvl w:val="0"/>
          <w:numId w:val="11"/>
        </w:numPr>
        <w:ind w:left="1843"/>
        <w:rPr>
          <w:b/>
          <w:bCs/>
        </w:rPr>
      </w:pPr>
      <w:r w:rsidRPr="00AE0A36">
        <w:rPr>
          <w:b/>
          <w:bCs/>
        </w:rPr>
        <w:t xml:space="preserve">Quels sont les avantages et les inconvénients des index ? </w:t>
      </w:r>
    </w:p>
    <w:p w14:paraId="103434CF" w14:textId="17CDD8CB" w:rsidR="00AE0A36" w:rsidRDefault="00D57F4B" w:rsidP="00AE0A36">
      <w:pPr>
        <w:pStyle w:val="Retraitcorpsdetexte3"/>
        <w:tabs>
          <w:tab w:val="clear" w:pos="4395"/>
          <w:tab w:val="left" w:pos="3688"/>
        </w:tabs>
        <w:ind w:left="1843"/>
      </w:pPr>
      <w:r>
        <w:t>Avantages :</w:t>
      </w:r>
      <w:r w:rsidR="00AE0A36">
        <w:tab/>
      </w:r>
    </w:p>
    <w:p w14:paraId="664C7262" w14:textId="0C7D274E" w:rsidR="00D57F4B" w:rsidRDefault="00D57F4B" w:rsidP="00D57F4B">
      <w:pPr>
        <w:pStyle w:val="Retraitcorpsdetexte3"/>
        <w:numPr>
          <w:ilvl w:val="0"/>
          <w:numId w:val="5"/>
        </w:numPr>
        <w:ind w:left="2268"/>
      </w:pPr>
      <w:r>
        <w:t>Réponses de requêtes plus rapides avec des SELECT, WHERE et ORDER BY, cela nous permet un accès plus rapide aux données.</w:t>
      </w:r>
    </w:p>
    <w:p w14:paraId="612CD7B0" w14:textId="0F390CD1" w:rsidR="00D57F4B" w:rsidRDefault="00D57F4B" w:rsidP="00D57F4B">
      <w:pPr>
        <w:pStyle w:val="Retraitcorpsdetexte3"/>
        <w:numPr>
          <w:ilvl w:val="0"/>
          <w:numId w:val="5"/>
        </w:numPr>
        <w:ind w:left="2268"/>
      </w:pPr>
      <w:r>
        <w:t>Améliore la performance lors des jointures entre tables en réduisant le nombre de requêtes nécessaires pour accéder aux données liées.</w:t>
      </w:r>
    </w:p>
    <w:p w14:paraId="08AAB426" w14:textId="77777777" w:rsidR="00AE0A36" w:rsidRDefault="00AE0A36" w:rsidP="00AE0A36">
      <w:pPr>
        <w:pStyle w:val="Retraitcorpsdetexte3"/>
        <w:ind w:left="2268"/>
      </w:pPr>
    </w:p>
    <w:p w14:paraId="61FC9608" w14:textId="1524AF83" w:rsidR="00D57F4B" w:rsidRDefault="00D57F4B" w:rsidP="00D57F4B">
      <w:pPr>
        <w:pStyle w:val="Retraitcorpsdetexte3"/>
        <w:ind w:left="1908"/>
      </w:pPr>
      <w:r>
        <w:t>Inconvénients :</w:t>
      </w:r>
    </w:p>
    <w:p w14:paraId="4E0CFEA8" w14:textId="57DDEE57" w:rsidR="00AE0A36" w:rsidRDefault="00AE0A36" w:rsidP="00AE0A36">
      <w:pPr>
        <w:pStyle w:val="Retraitcorpsdetexte3"/>
        <w:numPr>
          <w:ilvl w:val="0"/>
          <w:numId w:val="5"/>
        </w:numPr>
        <w:ind w:left="2268" w:hanging="425"/>
      </w:pPr>
      <w:r>
        <w:t>La consommation d’espace de stockage est augmentée chaque fois qu’un index est ajouté.</w:t>
      </w:r>
    </w:p>
    <w:p w14:paraId="6E4CBAC1" w14:textId="1146AAB3" w:rsidR="00AE0A36" w:rsidRDefault="00AE0A36" w:rsidP="00AE0A36">
      <w:pPr>
        <w:pStyle w:val="Retraitcorpsdetexte3"/>
        <w:numPr>
          <w:ilvl w:val="0"/>
          <w:numId w:val="5"/>
        </w:numPr>
        <w:ind w:left="2268" w:hanging="425"/>
      </w:pPr>
      <w:r>
        <w:t>S’il y a trop d’index redondants ou inutiles, alors il se pourrait mener à une fragmentation de la base de données.</w:t>
      </w:r>
    </w:p>
    <w:p w14:paraId="33A95DC6" w14:textId="77777777" w:rsidR="00AE0A36" w:rsidRDefault="00AE0A36" w:rsidP="00AE0A36">
      <w:pPr>
        <w:pStyle w:val="Retraitcorpsdetexte3"/>
        <w:ind w:left="2268"/>
      </w:pPr>
    </w:p>
    <w:p w14:paraId="3753BA64" w14:textId="372D630D" w:rsidR="00A43697" w:rsidRPr="00AE0A36" w:rsidRDefault="00A43697">
      <w:pPr>
        <w:pStyle w:val="Retraitcorpsdetexte3"/>
        <w:numPr>
          <w:ilvl w:val="0"/>
          <w:numId w:val="12"/>
        </w:numPr>
        <w:ind w:left="1843"/>
        <w:rPr>
          <w:b/>
          <w:bCs/>
        </w:rPr>
      </w:pPr>
      <w:r w:rsidRPr="00AE0A36">
        <w:rPr>
          <w:b/>
          <w:bCs/>
        </w:rPr>
        <w:t>Sur quel champ (de quelle table. Pensez à l'utilisation de votre DB depuis C# par exemple), cela pourrait être pertinent d’ajouter un index ? Justifier votre réponse.</w:t>
      </w:r>
    </w:p>
    <w:p w14:paraId="4F84BC01" w14:textId="4913604A" w:rsidR="000B50E2" w:rsidRDefault="000B50E2" w:rsidP="000B50E2">
      <w:pPr>
        <w:pStyle w:val="Retraitcorpsdetexte3"/>
        <w:ind w:left="1843"/>
      </w:pPr>
      <w:r>
        <w:t xml:space="preserve">Un index sur nom dans </w:t>
      </w:r>
      <w:proofErr w:type="spellStart"/>
      <w:r>
        <w:t>t_joueur</w:t>
      </w:r>
      <w:proofErr w:type="spellEnd"/>
      <w:r>
        <w:t xml:space="preserve"> reste utile, même si le nom n’est pas unique</w:t>
      </w:r>
      <w:r>
        <w:rPr>
          <w:rFonts w:ascii="Arial" w:hAnsi="Arial" w:cs="Arial"/>
        </w:rPr>
        <w:t> </w:t>
      </w:r>
      <w:r>
        <w:t>:</w:t>
      </w:r>
    </w:p>
    <w:p w14:paraId="322D5233" w14:textId="63BBBEAC" w:rsidR="000B50E2" w:rsidRDefault="000B50E2" w:rsidP="000B50E2">
      <w:pPr>
        <w:pStyle w:val="Retraitcorpsdetexte3"/>
        <w:numPr>
          <w:ilvl w:val="3"/>
          <w:numId w:val="5"/>
        </w:numPr>
      </w:pPr>
      <w:r>
        <w:t>Il accélère considérablement les requêtes de type WHERE nom = ..., en réduisant les scans complets.</w:t>
      </w:r>
    </w:p>
    <w:p w14:paraId="66ABF5EC" w14:textId="012D7D54" w:rsidR="00A43697" w:rsidRDefault="000B50E2" w:rsidP="000B50E2">
      <w:pPr>
        <w:pStyle w:val="Retraitcorpsdetexte3"/>
        <w:numPr>
          <w:ilvl w:val="3"/>
          <w:numId w:val="5"/>
        </w:numPr>
      </w:pPr>
      <w:r>
        <w:t>L’impact sur la performance dépend de la fréquence des recherches et de la sélectivité (proportion de valeurs distinctes) des noms.</w:t>
      </w:r>
    </w:p>
    <w:p w14:paraId="22F4827E" w14:textId="77777777" w:rsidR="00A43697" w:rsidRDefault="00A43697" w:rsidP="00A43697">
      <w:pPr>
        <w:pStyle w:val="Retraitcorpsdetexte3"/>
        <w:ind w:left="1483"/>
      </w:pPr>
    </w:p>
    <w:p w14:paraId="445FBFDC" w14:textId="77777777" w:rsidR="00AE0A36" w:rsidRDefault="00AE0A36">
      <w:pPr>
        <w:rPr>
          <w:rFonts w:asciiTheme="majorHAnsi" w:hAnsiTheme="majorHAnsi" w:cs="Arial"/>
          <w:b/>
          <w:bCs/>
          <w:iCs/>
          <w:sz w:val="28"/>
          <w:szCs w:val="28"/>
        </w:rPr>
      </w:pPr>
      <w:r>
        <w:br w:type="page"/>
      </w:r>
    </w:p>
    <w:p w14:paraId="219B4E57" w14:textId="037F43FC" w:rsidR="00A43697" w:rsidRDefault="00A43697" w:rsidP="00A43697">
      <w:pPr>
        <w:pStyle w:val="Titre2"/>
      </w:pPr>
      <w:bookmarkStart w:id="46" w:name="_Toc181351472"/>
      <w:r>
        <w:lastRenderedPageBreak/>
        <w:t>Backup / Restore</w:t>
      </w:r>
      <w:bookmarkEnd w:id="46"/>
    </w:p>
    <w:p w14:paraId="1296BA34" w14:textId="5A1D2E75" w:rsidR="00A43697" w:rsidRDefault="00A43697" w:rsidP="00A43697">
      <w:pPr>
        <w:pStyle w:val="Titre3"/>
      </w:pPr>
      <w:bookmarkStart w:id="47" w:name="_Toc181351473"/>
      <w:r>
        <w:t>Situation</w:t>
      </w:r>
      <w:bookmarkEnd w:id="47"/>
    </w:p>
    <w:p w14:paraId="1C3DFFA2" w14:textId="5F483CD4" w:rsidR="00A43697" w:rsidRDefault="00A43697" w:rsidP="00A43697">
      <w:pPr>
        <w:pStyle w:val="Retraitcorpsdetexte3"/>
      </w:pPr>
      <w:r>
        <w:t xml:space="preserve">Nous souhaitons réaliser une sauvegarde (Backup) de votre base de données. Ensuite, nous souhaitons nous assurer que cette sauvegarde est correcte en la rechargeant dans MySQL (opération de restauration). Donner la commande permettant de faire : </w:t>
      </w:r>
    </w:p>
    <w:p w14:paraId="1184A87F" w14:textId="047DA6D8" w:rsidR="00A43697" w:rsidRPr="00971027" w:rsidRDefault="00A43697">
      <w:pPr>
        <w:pStyle w:val="Retraitcorpsdetexte3"/>
        <w:numPr>
          <w:ilvl w:val="0"/>
          <w:numId w:val="12"/>
        </w:numPr>
        <w:ind w:left="1843"/>
        <w:rPr>
          <w:b/>
          <w:bCs/>
        </w:rPr>
      </w:pPr>
      <w:r w:rsidRPr="00971027">
        <w:rPr>
          <w:b/>
          <w:bCs/>
        </w:rPr>
        <w:t>Un backup de votre base de données</w:t>
      </w:r>
    </w:p>
    <w:p w14:paraId="59D143C5" w14:textId="7CC14B22" w:rsidR="00971027" w:rsidRDefault="00971027" w:rsidP="00971027">
      <w:pPr>
        <w:pStyle w:val="Retraitcorpsdetexte3"/>
        <w:ind w:left="1843"/>
      </w:pPr>
      <w:r>
        <w:t>Pour le faire, il faut d’abord identifier si on travaille sur un environnement Docker ou Uwamp, dans ce cas</w:t>
      </w:r>
      <w:r w:rsidR="00D91088">
        <w:t xml:space="preserve">, </w:t>
      </w:r>
      <w:r>
        <w:t>on travaille sur l’environnement docker et on fait la suivant commande sur une console.</w:t>
      </w:r>
    </w:p>
    <w:p w14:paraId="516CB3E4" w14:textId="523E2511" w:rsidR="00EB5164" w:rsidRDefault="00971027" w:rsidP="00EB5164">
      <w:pPr>
        <w:pStyle w:val="Retraitcorpsdetexte3"/>
        <w:ind w:left="1843"/>
      </w:pPr>
      <w:r w:rsidRPr="00971027">
        <w:rPr>
          <w:noProof/>
        </w:rPr>
        <w:drawing>
          <wp:inline distT="0" distB="0" distL="0" distR="0" wp14:anchorId="0AA156DA" wp14:editId="5B0784AC">
            <wp:extent cx="4829175" cy="185288"/>
            <wp:effectExtent l="19050" t="19050" r="9525" b="2476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2531" cy="192323"/>
                    </a:xfrm>
                    <a:prstGeom prst="rect">
                      <a:avLst/>
                    </a:prstGeom>
                    <a:ln>
                      <a:solidFill>
                        <a:schemeClr val="accent1"/>
                      </a:solidFill>
                    </a:ln>
                  </pic:spPr>
                </pic:pic>
              </a:graphicData>
            </a:graphic>
          </wp:inline>
        </w:drawing>
      </w:r>
      <w:r>
        <w:t xml:space="preserve"> </w:t>
      </w:r>
    </w:p>
    <w:p w14:paraId="62855CC8" w14:textId="2ECB89A8" w:rsidR="00971027" w:rsidRDefault="00971027" w:rsidP="00971027">
      <w:pPr>
        <w:pStyle w:val="Retraitcorpsdetexte3"/>
        <w:ind w:left="1843"/>
      </w:pPr>
      <w:r>
        <w:t>Ensuite, nous verrons le fichier backup dans notre répertoire personnel sur Windows.</w:t>
      </w:r>
    </w:p>
    <w:p w14:paraId="496ACBF4" w14:textId="69434706" w:rsidR="00971027" w:rsidRDefault="00971027" w:rsidP="00971027">
      <w:pPr>
        <w:pStyle w:val="Retraitcorpsdetexte3"/>
        <w:ind w:left="1843"/>
      </w:pPr>
      <w:r w:rsidRPr="00971027">
        <w:rPr>
          <w:noProof/>
        </w:rPr>
        <w:drawing>
          <wp:inline distT="0" distB="0" distL="0" distR="0" wp14:anchorId="5508A445" wp14:editId="6934F772">
            <wp:extent cx="4829319" cy="873750"/>
            <wp:effectExtent l="19050" t="19050" r="9525" b="222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66543" cy="880485"/>
                    </a:xfrm>
                    <a:prstGeom prst="rect">
                      <a:avLst/>
                    </a:prstGeom>
                    <a:ln>
                      <a:solidFill>
                        <a:schemeClr val="accent1"/>
                      </a:solidFill>
                    </a:ln>
                  </pic:spPr>
                </pic:pic>
              </a:graphicData>
            </a:graphic>
          </wp:inline>
        </w:drawing>
      </w:r>
    </w:p>
    <w:p w14:paraId="39131998" w14:textId="77777777" w:rsidR="00971027" w:rsidRDefault="00971027" w:rsidP="00971027">
      <w:pPr>
        <w:pStyle w:val="Retraitcorpsdetexte3"/>
        <w:ind w:left="1843"/>
      </w:pPr>
    </w:p>
    <w:p w14:paraId="19A50A92" w14:textId="4DD5E966" w:rsidR="00A43697" w:rsidRDefault="00A43697">
      <w:pPr>
        <w:pStyle w:val="Retraitcorpsdetexte3"/>
        <w:numPr>
          <w:ilvl w:val="0"/>
          <w:numId w:val="12"/>
        </w:numPr>
        <w:ind w:left="1843"/>
        <w:rPr>
          <w:b/>
          <w:bCs/>
        </w:rPr>
      </w:pPr>
      <w:r w:rsidRPr="00EB5164">
        <w:rPr>
          <w:b/>
          <w:bCs/>
        </w:rPr>
        <w:t>Un restore de votre base de données En expliquant en détail chaque commande utilisée.</w:t>
      </w:r>
    </w:p>
    <w:p w14:paraId="1670A0EB" w14:textId="7404523A" w:rsidR="00EB5164" w:rsidRDefault="00EB5164" w:rsidP="00EB5164">
      <w:pPr>
        <w:pStyle w:val="Retraitcorpsdetexte3"/>
        <w:ind w:left="1843"/>
      </w:pPr>
      <w:r>
        <w:t xml:space="preserve">Avant de faire un restore de base de données, il faut aller sur notre base de données, soit avec MySQL ou phpMyAdmin et supprimer la base de données de base, pour qu’il n’ait pas des </w:t>
      </w:r>
      <w:r w:rsidR="0007478A">
        <w:t>soucis au moment d’importer le backup.</w:t>
      </w:r>
    </w:p>
    <w:p w14:paraId="101BCF4A" w14:textId="09E9C404" w:rsidR="00EB5164" w:rsidRDefault="00EB5164" w:rsidP="00EB5164">
      <w:pPr>
        <w:pStyle w:val="Retraitcorpsdetexte3"/>
        <w:ind w:left="1843"/>
      </w:pPr>
      <w:r w:rsidRPr="00EB5164">
        <w:rPr>
          <w:b/>
          <w:bCs/>
          <w:noProof/>
        </w:rPr>
        <w:drawing>
          <wp:anchor distT="0" distB="0" distL="114300" distR="114300" simplePos="0" relativeHeight="251675136" behindDoc="0" locked="0" layoutInCell="1" allowOverlap="1" wp14:anchorId="0726604F" wp14:editId="707FEBE8">
            <wp:simplePos x="0" y="0"/>
            <wp:positionH relativeFrom="column">
              <wp:posOffset>1972947</wp:posOffset>
            </wp:positionH>
            <wp:positionV relativeFrom="paragraph">
              <wp:posOffset>4494</wp:posOffset>
            </wp:positionV>
            <wp:extent cx="3219899" cy="771633"/>
            <wp:effectExtent l="19050" t="19050" r="19050" b="28575"/>
            <wp:wrapThrough wrapText="bothSides">
              <wp:wrapPolygon edited="0">
                <wp:start x="-128" y="-533"/>
                <wp:lineTo x="-128" y="21867"/>
                <wp:lineTo x="21600" y="21867"/>
                <wp:lineTo x="21600" y="-533"/>
                <wp:lineTo x="-128" y="-533"/>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219899" cy="771633"/>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19ED7DE4" w14:textId="597C6E97" w:rsidR="00EB5164" w:rsidRDefault="00EB5164" w:rsidP="00EB5164">
      <w:pPr>
        <w:pStyle w:val="Retraitcorpsdetexte3"/>
        <w:ind w:left="1843"/>
      </w:pPr>
    </w:p>
    <w:p w14:paraId="62DC1821" w14:textId="084D41E6" w:rsidR="00EB5164" w:rsidRDefault="00EB5164" w:rsidP="00EB5164">
      <w:pPr>
        <w:pStyle w:val="Retraitcorpsdetexte3"/>
        <w:ind w:left="1843"/>
      </w:pPr>
    </w:p>
    <w:p w14:paraId="41175795" w14:textId="77777777" w:rsidR="00971027" w:rsidRDefault="00971027" w:rsidP="0007478A">
      <w:pPr>
        <w:pStyle w:val="Retraitcorpsdetexte3"/>
        <w:ind w:left="0"/>
      </w:pPr>
    </w:p>
    <w:p w14:paraId="05073F8E" w14:textId="69ED90A9" w:rsidR="00EB5164" w:rsidRDefault="00EB5164" w:rsidP="00971027">
      <w:pPr>
        <w:pStyle w:val="Retraitcorpsdetexte3"/>
      </w:pPr>
      <w:r>
        <w:t xml:space="preserve">Ensuite, on ouvre une console, et on </w:t>
      </w:r>
      <w:r w:rsidR="0007478A">
        <w:t>exécute</w:t>
      </w:r>
      <w:r>
        <w:t xml:space="preserve"> la suivant commande :</w:t>
      </w:r>
    </w:p>
    <w:p w14:paraId="14CD72DE" w14:textId="7B1FF5CF" w:rsidR="00EB5164" w:rsidRDefault="0007478A" w:rsidP="00971027">
      <w:pPr>
        <w:pStyle w:val="Retraitcorpsdetexte3"/>
      </w:pPr>
      <w:r w:rsidRPr="00EB5164">
        <w:rPr>
          <w:noProof/>
        </w:rPr>
        <w:drawing>
          <wp:anchor distT="0" distB="0" distL="114300" distR="114300" simplePos="0" relativeHeight="251676160" behindDoc="0" locked="0" layoutInCell="1" allowOverlap="1" wp14:anchorId="20D5CF17" wp14:editId="7FF253A8">
            <wp:simplePos x="0" y="0"/>
            <wp:positionH relativeFrom="column">
              <wp:posOffset>1246066</wp:posOffset>
            </wp:positionH>
            <wp:positionV relativeFrom="paragraph">
              <wp:posOffset>392772</wp:posOffset>
            </wp:positionV>
            <wp:extent cx="4479290" cy="424815"/>
            <wp:effectExtent l="19050" t="19050" r="16510" b="13335"/>
            <wp:wrapThrough wrapText="bothSides">
              <wp:wrapPolygon edited="0">
                <wp:start x="-92" y="-969"/>
                <wp:lineTo x="-92" y="21309"/>
                <wp:lineTo x="21588" y="21309"/>
                <wp:lineTo x="21588" y="-969"/>
                <wp:lineTo x="-92" y="-969"/>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1">
                      <a:extLst>
                        <a:ext uri="{28A0092B-C50C-407E-A947-70E740481C1C}">
                          <a14:useLocalDpi xmlns:a14="http://schemas.microsoft.com/office/drawing/2010/main" val="0"/>
                        </a:ext>
                      </a:extLst>
                    </a:blip>
                    <a:stretch>
                      <a:fillRect/>
                    </a:stretch>
                  </pic:blipFill>
                  <pic:spPr>
                    <a:xfrm>
                      <a:off x="0" y="0"/>
                      <a:ext cx="4479290" cy="42481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EB5164">
        <w:t xml:space="preserve">Cette commande, prendra le fichier </w:t>
      </w:r>
      <w:r w:rsidR="00783F92">
        <w:t xml:space="preserve">sauvegarde </w:t>
      </w:r>
      <w:r w:rsidR="00EB5164">
        <w:t>.</w:t>
      </w:r>
      <w:proofErr w:type="spellStart"/>
      <w:r w:rsidR="00EB5164">
        <w:t>sql</w:t>
      </w:r>
      <w:proofErr w:type="spellEnd"/>
      <w:r w:rsidR="00EB5164">
        <w:t xml:space="preserve"> et le mettra </w:t>
      </w:r>
      <w:r w:rsidR="00C7332E">
        <w:t>dans</w:t>
      </w:r>
      <w:r w:rsidR="00EB5164">
        <w:t xml:space="preserve"> notre base de données.</w:t>
      </w:r>
    </w:p>
    <w:p w14:paraId="34E0CF04" w14:textId="0B459DB4" w:rsidR="0007478A" w:rsidRDefault="0007478A" w:rsidP="0007478A">
      <w:pPr>
        <w:pStyle w:val="Retraitcorpsdetexte3"/>
        <w:ind w:left="0"/>
      </w:pPr>
    </w:p>
    <w:p w14:paraId="5C739C24" w14:textId="29A24D79" w:rsidR="0007478A" w:rsidRDefault="0007478A" w:rsidP="00971027">
      <w:pPr>
        <w:pStyle w:val="Retraitcorpsdetexte3"/>
      </w:pPr>
      <w:r w:rsidRPr="00493F75">
        <w:rPr>
          <w:b/>
          <w:bCs/>
        </w:rPr>
        <w:t>ATENTION</w:t>
      </w:r>
      <w:r>
        <w:t> : Il ne faut pas oublier, de créer la base de données avant de</w:t>
      </w:r>
      <w:r w:rsidR="00493F75">
        <w:t xml:space="preserve"> restaurer la base de données.</w:t>
      </w:r>
      <w:r>
        <w:t xml:space="preserve"> </w:t>
      </w:r>
    </w:p>
    <w:p w14:paraId="7CEFF447" w14:textId="08BFB3FF" w:rsidR="0007478A" w:rsidRPr="00A43697" w:rsidRDefault="0007478A" w:rsidP="00971027">
      <w:pPr>
        <w:pStyle w:val="Retraitcorpsdetexte3"/>
      </w:pPr>
      <w:r w:rsidRPr="0007478A">
        <w:rPr>
          <w:noProof/>
        </w:rPr>
        <w:drawing>
          <wp:anchor distT="0" distB="0" distL="114300" distR="114300" simplePos="0" relativeHeight="251677184" behindDoc="0" locked="0" layoutInCell="1" allowOverlap="1" wp14:anchorId="217599BF" wp14:editId="276F0F5E">
            <wp:simplePos x="0" y="0"/>
            <wp:positionH relativeFrom="column">
              <wp:posOffset>1972701</wp:posOffset>
            </wp:positionH>
            <wp:positionV relativeFrom="paragraph">
              <wp:posOffset>62133</wp:posOffset>
            </wp:positionV>
            <wp:extent cx="3371850" cy="419100"/>
            <wp:effectExtent l="19050" t="19050" r="19050" b="19050"/>
            <wp:wrapThrough wrapText="bothSides">
              <wp:wrapPolygon edited="0">
                <wp:start x="-122" y="-982"/>
                <wp:lineTo x="-122" y="21600"/>
                <wp:lineTo x="21600" y="21600"/>
                <wp:lineTo x="21600" y="-982"/>
                <wp:lineTo x="-122" y="-982"/>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371850" cy="4191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299A9A75" w14:textId="0005D744" w:rsidR="00EB5164" w:rsidRDefault="00EB5164">
      <w:r>
        <w:br w:type="page"/>
      </w:r>
    </w:p>
    <w:p w14:paraId="1281955E" w14:textId="77777777" w:rsidR="0007478A" w:rsidRDefault="0007478A"/>
    <w:p w14:paraId="10DC91B7" w14:textId="77777777" w:rsidR="00913DF3" w:rsidRPr="00EB5164" w:rsidRDefault="00913DF3" w:rsidP="00EB5164"/>
    <w:p w14:paraId="3FC373F5" w14:textId="4C7B19D3" w:rsidR="00743D81" w:rsidRDefault="00743D81" w:rsidP="00743D81">
      <w:pPr>
        <w:pStyle w:val="Titre1"/>
      </w:pPr>
      <w:bookmarkStart w:id="48" w:name="_Toc181351474"/>
      <w:r>
        <w:t>Rapport de test</w:t>
      </w:r>
      <w:bookmarkEnd w:id="48"/>
    </w:p>
    <w:p w14:paraId="0240DBC1" w14:textId="77777777" w:rsidR="00743D81" w:rsidRDefault="00743D81" w:rsidP="00743D81">
      <w:pPr>
        <w:pStyle w:val="Titre2"/>
      </w:pPr>
      <w:bookmarkStart w:id="49" w:name="_Toc181351475"/>
      <w:r>
        <w:t>Tests POO</w:t>
      </w:r>
      <w:bookmarkEnd w:id="49"/>
    </w:p>
    <w:p w14:paraId="26C99750" w14:textId="77777777" w:rsidR="00FD01FE" w:rsidRDefault="00FD01FE" w:rsidP="00FD01FE">
      <w:pPr>
        <w:pStyle w:val="Retraitcorpsdetexte"/>
      </w:pPr>
    </w:p>
    <w:p w14:paraId="14A1DDC2" w14:textId="0CA5CA99" w:rsidR="00FD01FE" w:rsidRDefault="00FD01FE" w:rsidP="00FD01FE">
      <w:pPr>
        <w:pStyle w:val="Retraitcorpsdetexte"/>
      </w:pPr>
      <w:r>
        <w:t>J’ai fait trois tests, donc un pour vérifier que la vie du joueur se charge correctement, qu’il y ait bien 3 vies.</w:t>
      </w:r>
    </w:p>
    <w:p w14:paraId="4BDAE09F" w14:textId="77777777" w:rsidR="00FD01FE" w:rsidRDefault="00FD01FE" w:rsidP="00FD01FE">
      <w:pPr>
        <w:pStyle w:val="Retraitcorpsdetexte"/>
      </w:pPr>
    </w:p>
    <w:p w14:paraId="2DFA2EA8" w14:textId="10C833F9" w:rsidR="00FD01FE" w:rsidRDefault="00FD01FE" w:rsidP="00FD01FE">
      <w:pPr>
        <w:pStyle w:val="Retraitcorpsdetexte"/>
      </w:pPr>
      <w:r>
        <w:t>Le deuxième test est pour vérifier que l’ennemi perd une vie dès qu’il est touché par un missile</w:t>
      </w:r>
    </w:p>
    <w:p w14:paraId="3BFA5CE7" w14:textId="77777777" w:rsidR="00E34785" w:rsidRDefault="00E34785" w:rsidP="00FD01FE">
      <w:pPr>
        <w:pStyle w:val="Retraitcorpsdetexte"/>
      </w:pPr>
    </w:p>
    <w:p w14:paraId="16A7B123" w14:textId="1DF0C524" w:rsidR="00E34785" w:rsidRPr="00FD01FE" w:rsidRDefault="00E34785" w:rsidP="00FD01FE">
      <w:pPr>
        <w:pStyle w:val="Retraitcorpsdetexte"/>
      </w:pPr>
      <w:r>
        <w:t>Le troisième test est pour vérifier les collisions des missiles avec les obstacles.</w:t>
      </w:r>
    </w:p>
    <w:p w14:paraId="2CEF1E2A" w14:textId="77777777" w:rsidR="00743D81" w:rsidRDefault="00743D81" w:rsidP="00471FB1">
      <w:pPr>
        <w:pStyle w:val="Titre1"/>
      </w:pPr>
      <w:bookmarkStart w:id="50" w:name="_Toc181351476"/>
      <w:r>
        <w:t>USAGE DE L’IA</w:t>
      </w:r>
      <w:bookmarkEnd w:id="50"/>
    </w:p>
    <w:p w14:paraId="6C64F9F0" w14:textId="6B751360" w:rsidR="00743D81" w:rsidRDefault="009157EE" w:rsidP="00743D81">
      <w:pPr>
        <w:pStyle w:val="Titre3"/>
      </w:pPr>
      <w:bookmarkStart w:id="51" w:name="_Toc181351477"/>
      <w:r>
        <w:t>P_UX</w:t>
      </w:r>
      <w:bookmarkEnd w:id="51"/>
    </w:p>
    <w:p w14:paraId="7C1B5BE0" w14:textId="222BB617" w:rsidR="009157EE" w:rsidRPr="009157EE" w:rsidRDefault="009157EE" w:rsidP="009157EE">
      <w:pPr>
        <w:pStyle w:val="Retraitcorpsdetexte3"/>
      </w:pPr>
      <w:r>
        <w:t>Pour cette partie des projets, je n’ai pas beaucoup utilisé l’aide d’une intelligence artificiel puisque pour la conception des maquettes</w:t>
      </w:r>
      <w:r w:rsidR="00086B1E">
        <w:t>,</w:t>
      </w:r>
      <w:r>
        <w:t xml:space="preserve"> c’est </w:t>
      </w:r>
      <w:r w:rsidR="00AA73A0">
        <w:t>l’imagination</w:t>
      </w:r>
      <w:r>
        <w:t xml:space="preserve"> qui compte le plus, </w:t>
      </w:r>
      <w:r w:rsidR="008E08C0">
        <w:t>cependant</w:t>
      </w:r>
      <w:r>
        <w:t xml:space="preserve">, je me suis aidé un peu pour les données de mes personas, mais à la fin j’ai </w:t>
      </w:r>
      <w:r w:rsidR="00086B1E">
        <w:t>orienté</w:t>
      </w:r>
      <w:r>
        <w:t xml:space="preserve"> plutôt mes personas vers un </w:t>
      </w:r>
      <w:r w:rsidR="00086B1E" w:rsidRPr="00086B1E">
        <w:t xml:space="preserve">côté </w:t>
      </w:r>
      <w:r>
        <w:t xml:space="preserve">personnel, </w:t>
      </w:r>
      <w:r w:rsidR="00136101">
        <w:t>ce sont</w:t>
      </w:r>
      <w:r>
        <w:t xml:space="preserve"> des gens que je connais et son proche à moi.</w:t>
      </w:r>
    </w:p>
    <w:p w14:paraId="78D54D5E" w14:textId="77777777" w:rsidR="00471FB1" w:rsidRDefault="00471FB1" w:rsidP="00471FB1">
      <w:pPr>
        <w:pStyle w:val="Titre1"/>
      </w:pPr>
      <w:bookmarkStart w:id="52" w:name="_Toc181351478"/>
      <w:r>
        <w:t>REFERENCES</w:t>
      </w:r>
      <w:bookmarkEnd w:id="52"/>
    </w:p>
    <w:p w14:paraId="2A05FF9E" w14:textId="77777777" w:rsidR="00471FB1" w:rsidRDefault="00471FB1" w:rsidP="00471FB1">
      <w:pPr>
        <w:pStyle w:val="Titre2"/>
      </w:pPr>
      <w:r>
        <w:t xml:space="preserve"> </w:t>
      </w:r>
      <w:bookmarkStart w:id="53" w:name="_Toc181351479"/>
      <w:r>
        <w:t>Liens UX</w:t>
      </w:r>
      <w:bookmarkEnd w:id="53"/>
    </w:p>
    <w:p w14:paraId="52511778" w14:textId="77777777" w:rsidR="00823436" w:rsidRPr="00823436" w:rsidRDefault="00823436" w:rsidP="00823436">
      <w:pPr>
        <w:pStyle w:val="Retraitcorpsdetexte"/>
        <w:rPr>
          <w:color w:val="1D1B11" w:themeColor="background2" w:themeShade="1A"/>
        </w:rPr>
      </w:pPr>
    </w:p>
    <w:p w14:paraId="3E9F75D9" w14:textId="2BFD0D39" w:rsidR="00266090" w:rsidRPr="00823436" w:rsidRDefault="00000000">
      <w:pPr>
        <w:pStyle w:val="Retraitcorpsdetexte"/>
        <w:numPr>
          <w:ilvl w:val="0"/>
          <w:numId w:val="9"/>
        </w:numPr>
        <w:rPr>
          <w:color w:val="1D1B11" w:themeColor="background2" w:themeShade="1A"/>
        </w:rPr>
      </w:pPr>
      <w:hyperlink r:id="rId43" w:history="1">
        <w:r w:rsidR="00266090" w:rsidRPr="00823436">
          <w:rPr>
            <w:rStyle w:val="Lienhypertexte"/>
            <w:color w:val="1D1B11" w:themeColor="background2" w:themeShade="1A"/>
          </w:rPr>
          <w:t>Support de cours du module</w:t>
        </w:r>
        <w:r w:rsidR="00CA6441" w:rsidRPr="00823436">
          <w:rPr>
            <w:rStyle w:val="Lienhypertexte"/>
            <w:color w:val="1D1B11" w:themeColor="background2" w:themeShade="1A"/>
          </w:rPr>
          <w:t xml:space="preserve"> et </w:t>
        </w:r>
        <w:r w:rsidR="00B206BB" w:rsidRPr="00823436">
          <w:rPr>
            <w:rStyle w:val="Lienhypertexte"/>
            <w:color w:val="1D1B11" w:themeColor="background2" w:themeShade="1A"/>
          </w:rPr>
          <w:t>annexes</w:t>
        </w:r>
        <w:r w:rsidR="00266090" w:rsidRPr="00823436">
          <w:rPr>
            <w:rStyle w:val="Lienhypertexte"/>
            <w:color w:val="1D1B11" w:themeColor="background2" w:themeShade="1A"/>
          </w:rPr>
          <w:t xml:space="preserve"> I322</w:t>
        </w:r>
      </w:hyperlink>
    </w:p>
    <w:p w14:paraId="432C1C9A" w14:textId="128D6067" w:rsidR="00471FB1" w:rsidRPr="00823436" w:rsidRDefault="00000000">
      <w:pPr>
        <w:pStyle w:val="Retraitcorpsdetexte"/>
        <w:numPr>
          <w:ilvl w:val="0"/>
          <w:numId w:val="8"/>
        </w:numPr>
        <w:rPr>
          <w:color w:val="1D1B11" w:themeColor="background2" w:themeShade="1A"/>
        </w:rPr>
      </w:pPr>
      <w:hyperlink r:id="rId44" w:history="1">
        <w:r w:rsidR="00266090" w:rsidRPr="00823436">
          <w:rPr>
            <w:rStyle w:val="Lienhypertexte"/>
            <w:color w:val="1D1B11" w:themeColor="background2" w:themeShade="1A"/>
          </w:rPr>
          <w:t>Cahier de charges de ce projet</w:t>
        </w:r>
      </w:hyperlink>
    </w:p>
    <w:p w14:paraId="3619B169" w14:textId="783A291C" w:rsidR="00266090" w:rsidRPr="00823436" w:rsidRDefault="00000000">
      <w:pPr>
        <w:pStyle w:val="Retraitcorpsdetexte"/>
        <w:numPr>
          <w:ilvl w:val="0"/>
          <w:numId w:val="8"/>
        </w:numPr>
        <w:rPr>
          <w:color w:val="1D1B11" w:themeColor="background2" w:themeShade="1A"/>
        </w:rPr>
      </w:pPr>
      <w:hyperlink r:id="rId45" w:history="1">
        <w:r w:rsidR="00266090" w:rsidRPr="00823436">
          <w:rPr>
            <w:rStyle w:val="Lienhypertexte"/>
            <w:color w:val="1D1B11" w:themeColor="background2" w:themeShade="1A"/>
          </w:rPr>
          <w:t>ChatGPT</w:t>
        </w:r>
      </w:hyperlink>
    </w:p>
    <w:p w14:paraId="60264CE4" w14:textId="1E06A1C1" w:rsidR="00266090" w:rsidRDefault="00000000">
      <w:pPr>
        <w:pStyle w:val="Retraitcorpsdetexte"/>
        <w:numPr>
          <w:ilvl w:val="0"/>
          <w:numId w:val="8"/>
        </w:numPr>
        <w:rPr>
          <w:color w:val="1D1B11" w:themeColor="background2" w:themeShade="1A"/>
        </w:rPr>
      </w:pPr>
      <w:hyperlink r:id="rId46" w:history="1">
        <w:r w:rsidR="00266090" w:rsidRPr="00823436">
          <w:rPr>
            <w:rStyle w:val="Lienhypertexte"/>
            <w:color w:val="1D1B11" w:themeColor="background2" w:themeShade="1A"/>
          </w:rPr>
          <w:t>Adote Color Palette</w:t>
        </w:r>
      </w:hyperlink>
    </w:p>
    <w:p w14:paraId="3F15B135" w14:textId="2D3E4384" w:rsidR="00DE21D2" w:rsidRPr="008D581E" w:rsidRDefault="00000000">
      <w:pPr>
        <w:pStyle w:val="Retraitcorpsdetexte"/>
        <w:numPr>
          <w:ilvl w:val="0"/>
          <w:numId w:val="8"/>
        </w:numPr>
        <w:rPr>
          <w:rStyle w:val="Lienhypertexte"/>
          <w:color w:val="1D1B11" w:themeColor="background2" w:themeShade="1A"/>
          <w:u w:val="none"/>
        </w:rPr>
      </w:pPr>
      <w:hyperlink r:id="rId47" w:history="1">
        <w:r w:rsidR="00DE21D2" w:rsidRPr="00DE21D2">
          <w:rPr>
            <w:rStyle w:val="Lienhypertexte"/>
            <w14:textFill>
              <w14:solidFill>
                <w14:srgbClr w14:val="0000FF">
                  <w14:lumMod w14:val="10000"/>
                </w14:srgbClr>
              </w14:solidFill>
            </w14:textFill>
          </w:rPr>
          <w:t>ASCII Art Archive</w:t>
        </w:r>
      </w:hyperlink>
    </w:p>
    <w:p w14:paraId="2F0DEC79" w14:textId="46609385" w:rsidR="008D581E" w:rsidRPr="00A548C1" w:rsidRDefault="00000000">
      <w:pPr>
        <w:pStyle w:val="Retraitcorpsdetexte"/>
        <w:numPr>
          <w:ilvl w:val="0"/>
          <w:numId w:val="8"/>
        </w:numPr>
        <w:rPr>
          <w:rStyle w:val="Lienhypertexte"/>
          <w:color w:val="1D1B11" w:themeColor="background2" w:themeShade="1A"/>
          <w:u w:val="none"/>
        </w:rPr>
      </w:pPr>
      <w:hyperlink r:id="rId48" w:history="1">
        <w:r w:rsidR="008D581E" w:rsidRPr="008D581E">
          <w:rPr>
            <w:rStyle w:val="Lienhypertexte"/>
            <w14:textFill>
              <w14:solidFill>
                <w14:srgbClr w14:val="0000FF">
                  <w14:lumMod w14:val="10000"/>
                </w14:srgbClr>
              </w14:solidFill>
            </w14:textFill>
          </w:rPr>
          <w:t>115 Bonnes pratiques – Eco-Conception</w:t>
        </w:r>
      </w:hyperlink>
    </w:p>
    <w:p w14:paraId="5E7025BA" w14:textId="77777777" w:rsidR="00A548C1" w:rsidRPr="00DE21D2" w:rsidRDefault="00A548C1" w:rsidP="00A548C1">
      <w:pPr>
        <w:pStyle w:val="Retraitcorpsdetexte"/>
        <w:ind w:left="1854"/>
        <w:rPr>
          <w:color w:val="1D1B11" w:themeColor="background2" w:themeShade="1A"/>
        </w:rPr>
      </w:pPr>
    </w:p>
    <w:p w14:paraId="0E520F5F" w14:textId="77777777" w:rsidR="00471FB1" w:rsidRDefault="00471FB1" w:rsidP="00471FB1">
      <w:pPr>
        <w:pStyle w:val="Titre2"/>
      </w:pPr>
      <w:r>
        <w:t xml:space="preserve"> </w:t>
      </w:r>
      <w:bookmarkStart w:id="54" w:name="_Toc181351480"/>
      <w:r>
        <w:t>Liens DB</w:t>
      </w:r>
      <w:bookmarkEnd w:id="54"/>
    </w:p>
    <w:p w14:paraId="2A0879EB" w14:textId="77777777" w:rsidR="00FC655A" w:rsidRPr="00823436" w:rsidRDefault="00000000" w:rsidP="00FC655A">
      <w:pPr>
        <w:pStyle w:val="Retraitcorpsdetexte"/>
        <w:numPr>
          <w:ilvl w:val="0"/>
          <w:numId w:val="8"/>
        </w:numPr>
        <w:rPr>
          <w:color w:val="1D1B11" w:themeColor="background2" w:themeShade="1A"/>
        </w:rPr>
      </w:pPr>
      <w:hyperlink r:id="rId49" w:history="1">
        <w:r w:rsidR="00FC655A" w:rsidRPr="00823436">
          <w:rPr>
            <w:rStyle w:val="Lienhypertexte"/>
            <w:color w:val="1D1B11" w:themeColor="background2" w:themeShade="1A"/>
          </w:rPr>
          <w:t>ChatGPT</w:t>
        </w:r>
      </w:hyperlink>
    </w:p>
    <w:p w14:paraId="069F583B" w14:textId="0CBF427D" w:rsidR="00FC655A" w:rsidRDefault="00000000" w:rsidP="00FC655A">
      <w:pPr>
        <w:pStyle w:val="Retraitcorpsdetexte"/>
        <w:numPr>
          <w:ilvl w:val="0"/>
          <w:numId w:val="8"/>
        </w:numPr>
        <w:rPr>
          <w:color w:val="1D1B11" w:themeColor="background2" w:themeShade="1A"/>
        </w:rPr>
      </w:pPr>
      <w:hyperlink r:id="rId50" w:history="1">
        <w:r w:rsidR="00FC655A" w:rsidRPr="00823436">
          <w:rPr>
            <w:rStyle w:val="Lienhypertexte"/>
            <w:color w:val="1D1B11" w:themeColor="background2" w:themeShade="1A"/>
          </w:rPr>
          <w:t>Cahier de charges de ce projet</w:t>
        </w:r>
      </w:hyperlink>
    </w:p>
    <w:p w14:paraId="16A13DCF" w14:textId="257C88C8" w:rsidR="00FC655A" w:rsidRDefault="00FC655A" w:rsidP="00FC655A">
      <w:pPr>
        <w:pStyle w:val="Retraitcorpsdetexte"/>
        <w:numPr>
          <w:ilvl w:val="0"/>
          <w:numId w:val="8"/>
        </w:numPr>
        <w:rPr>
          <w:color w:val="1D1B11" w:themeColor="background2" w:themeShade="1A"/>
        </w:rPr>
      </w:pPr>
      <w:r>
        <w:rPr>
          <w:color w:val="1D1B11" w:themeColor="background2" w:themeShade="1A"/>
        </w:rPr>
        <w:t>Looping</w:t>
      </w:r>
    </w:p>
    <w:p w14:paraId="283797C8" w14:textId="37A3BA22" w:rsidR="00FC655A" w:rsidRDefault="00FC655A" w:rsidP="00FC655A">
      <w:pPr>
        <w:pStyle w:val="Retraitcorpsdetexte"/>
        <w:numPr>
          <w:ilvl w:val="0"/>
          <w:numId w:val="8"/>
        </w:numPr>
        <w:rPr>
          <w:color w:val="1D1B11" w:themeColor="background2" w:themeShade="1A"/>
        </w:rPr>
      </w:pPr>
      <w:r>
        <w:rPr>
          <w:color w:val="1D1B11" w:themeColor="background2" w:themeShade="1A"/>
        </w:rPr>
        <w:t>MySQL</w:t>
      </w:r>
    </w:p>
    <w:p w14:paraId="6FE88308" w14:textId="124CB772" w:rsidR="00FC655A" w:rsidRPr="00FC655A" w:rsidRDefault="00FC655A" w:rsidP="00FC655A">
      <w:pPr>
        <w:pStyle w:val="Retraitcorpsdetexte"/>
        <w:numPr>
          <w:ilvl w:val="0"/>
          <w:numId w:val="8"/>
        </w:numPr>
        <w:rPr>
          <w:color w:val="1D1B11" w:themeColor="background2" w:themeShade="1A"/>
        </w:rPr>
      </w:pPr>
      <w:r>
        <w:rPr>
          <w:color w:val="1D1B11" w:themeColor="background2" w:themeShade="1A"/>
        </w:rPr>
        <w:t>Docker Desktop</w:t>
      </w:r>
    </w:p>
    <w:p w14:paraId="0C62AFF0" w14:textId="77777777" w:rsidR="00FC655A" w:rsidRPr="00FC655A" w:rsidRDefault="00FC655A" w:rsidP="00FC655A">
      <w:pPr>
        <w:pStyle w:val="Retraitcorpsdetexte"/>
      </w:pPr>
    </w:p>
    <w:p w14:paraId="7D2477AA" w14:textId="77777777" w:rsidR="00743D81" w:rsidRPr="00743D81" w:rsidRDefault="00743D81" w:rsidP="00743D81">
      <w:pPr>
        <w:pStyle w:val="Retraitcorpsdetexte3"/>
      </w:pPr>
    </w:p>
    <w:p w14:paraId="7B0FB1E3" w14:textId="77777777" w:rsidR="007C1A38" w:rsidRPr="007C1A38" w:rsidRDefault="007C1A38" w:rsidP="007C1A38">
      <w:pPr>
        <w:pStyle w:val="Corpsdetexte"/>
      </w:pPr>
    </w:p>
    <w:p w14:paraId="2428387E" w14:textId="354877AD" w:rsidR="007F30AE" w:rsidRPr="00682802" w:rsidRDefault="007F30AE" w:rsidP="00485636">
      <w:pPr>
        <w:pStyle w:val="Informations"/>
        <w:ind w:left="2160"/>
      </w:pPr>
    </w:p>
    <w:sectPr w:rsidR="007F30AE" w:rsidRPr="00682802" w:rsidSect="00081F58">
      <w:headerReference w:type="default" r:id="rId51"/>
      <w:footerReference w:type="default" r:id="rId52"/>
      <w:pgSz w:w="11906" w:h="16838" w:code="9"/>
      <w:pgMar w:top="1418" w:right="1418" w:bottom="1140"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E17D7" w14:textId="77777777" w:rsidR="00AC2D9D" w:rsidRDefault="00AC2D9D">
      <w:r>
        <w:separator/>
      </w:r>
    </w:p>
  </w:endnote>
  <w:endnote w:type="continuationSeparator" w:id="0">
    <w:p w14:paraId="39EF1DDB" w14:textId="77777777" w:rsidR="00AC2D9D" w:rsidRDefault="00AC2D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18"/>
      <w:gridCol w:w="2618"/>
      <w:gridCol w:w="3034"/>
    </w:tblGrid>
    <w:tr w:rsidR="00AA4393" w:rsidRPr="00000197" w14:paraId="514C2DFD" w14:textId="77777777" w:rsidTr="00E52B61">
      <w:trPr>
        <w:trHeight w:hRule="exact" w:val="227"/>
        <w:jc w:val="center"/>
      </w:trPr>
      <w:tc>
        <w:tcPr>
          <w:tcW w:w="3510" w:type="dxa"/>
          <w:vAlign w:val="center"/>
        </w:tcPr>
        <w:p w14:paraId="27BAAAB1" w14:textId="16B30F52" w:rsidR="00AA4393" w:rsidRPr="00214BCC" w:rsidRDefault="00AA4393" w:rsidP="00742484">
          <w:pPr>
            <w:pStyle w:val="-Pieddepage"/>
            <w:rPr>
              <w:lang w:val="es-PE"/>
            </w:rPr>
          </w:pPr>
          <w:r w:rsidRPr="00214BCC">
            <w:rPr>
              <w:lang w:val="es-PE"/>
            </w:rPr>
            <w:t>Auteur</w:t>
          </w:r>
          <w:r w:rsidRPr="00214BCC">
            <w:rPr>
              <w:rFonts w:cs="Arial"/>
              <w:szCs w:val="16"/>
              <w:lang w:val="es-PE"/>
            </w:rPr>
            <w:t> :</w:t>
          </w:r>
          <w:r w:rsidR="00065BA6" w:rsidRPr="00214BCC">
            <w:rPr>
              <w:rFonts w:cs="Arial"/>
              <w:szCs w:val="16"/>
              <w:lang w:val="es-PE"/>
            </w:rPr>
            <w:t xml:space="preserve"> </w:t>
          </w:r>
          <w:r>
            <w:fldChar w:fldCharType="begin"/>
          </w:r>
          <w:r w:rsidRPr="00214BCC">
            <w:rPr>
              <w:lang w:val="es-PE"/>
            </w:rPr>
            <w:instrText xml:space="preserve"> AUTHOR   \* MERGEFORMAT </w:instrText>
          </w:r>
          <w:r>
            <w:fldChar w:fldCharType="separate"/>
          </w:r>
          <w:r w:rsidR="006B0E47" w:rsidRPr="006B0E47">
            <w:rPr>
              <w:rFonts w:cs="Arial"/>
              <w:noProof/>
              <w:szCs w:val="16"/>
              <w:lang w:val="es-PE"/>
            </w:rPr>
            <w:t>Gonzalo Javier</w:t>
          </w:r>
          <w:r w:rsidR="006B0E47">
            <w:rPr>
              <w:noProof/>
              <w:lang w:val="es-PE"/>
            </w:rPr>
            <w:t xml:space="preserve"> Herrera Egoavil</w:t>
          </w:r>
          <w:r>
            <w:rPr>
              <w:noProof/>
            </w:rPr>
            <w:fldChar w:fldCharType="end"/>
          </w:r>
        </w:p>
        <w:p w14:paraId="3F331F11" w14:textId="77777777" w:rsidR="00AA4393" w:rsidRPr="00214BCC" w:rsidRDefault="00AA4393" w:rsidP="002D7D46">
          <w:pPr>
            <w:pStyle w:val="-Pieddepage"/>
            <w:rPr>
              <w:rFonts w:cs="Arial"/>
              <w:szCs w:val="16"/>
              <w:lang w:val="es-PE"/>
            </w:rPr>
          </w:pPr>
        </w:p>
      </w:tc>
      <w:tc>
        <w:tcPr>
          <w:tcW w:w="2680" w:type="dxa"/>
          <w:vAlign w:val="center"/>
        </w:tcPr>
        <w:p w14:paraId="273BB60E" w14:textId="77777777" w:rsidR="00AA4393" w:rsidRPr="00214BCC" w:rsidRDefault="00AA4393" w:rsidP="00955930">
          <w:pPr>
            <w:pStyle w:val="-Pieddepage"/>
            <w:jc w:val="center"/>
            <w:rPr>
              <w:rFonts w:cs="Arial"/>
              <w:szCs w:val="16"/>
              <w:lang w:val="es-PE"/>
            </w:rPr>
          </w:pPr>
        </w:p>
      </w:tc>
      <w:tc>
        <w:tcPr>
          <w:tcW w:w="3096" w:type="dxa"/>
          <w:vAlign w:val="center"/>
        </w:tcPr>
        <w:p w14:paraId="38C3F99F" w14:textId="14B7B7C0"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6B0E47">
            <w:rPr>
              <w:rFonts w:cs="Arial"/>
              <w:noProof/>
              <w:szCs w:val="16"/>
            </w:rPr>
            <w:t>03.11.2024</w:t>
          </w:r>
          <w:r w:rsidR="00A65F0B">
            <w:rPr>
              <w:rFonts w:cs="Arial"/>
              <w:szCs w:val="16"/>
            </w:rPr>
            <w:fldChar w:fldCharType="end"/>
          </w:r>
        </w:p>
      </w:tc>
    </w:tr>
    <w:tr w:rsidR="00AA4393" w:rsidRPr="00000197" w14:paraId="212B4462" w14:textId="77777777" w:rsidTr="00E52B61">
      <w:trPr>
        <w:jc w:val="center"/>
      </w:trPr>
      <w:tc>
        <w:tcPr>
          <w:tcW w:w="3510" w:type="dxa"/>
          <w:vAlign w:val="center"/>
        </w:tcPr>
        <w:p w14:paraId="728D2BF5" w14:textId="12C08C5D" w:rsidR="00AA4393" w:rsidRPr="005C0FD0" w:rsidRDefault="00AA4393" w:rsidP="002D7D46">
          <w:pPr>
            <w:pStyle w:val="-Pieddepage"/>
            <w:rPr>
              <w:rFonts w:cs="Arial"/>
              <w:szCs w:val="16"/>
              <w:lang w:val="es-PE"/>
            </w:rPr>
          </w:pPr>
          <w:r w:rsidRPr="005C0FD0">
            <w:rPr>
              <w:rFonts w:cs="Arial"/>
              <w:szCs w:val="16"/>
              <w:lang w:val="es-PE"/>
            </w:rPr>
            <w:t xml:space="preserve">Modifié par : </w:t>
          </w:r>
          <w:r w:rsidR="00A65F0B">
            <w:fldChar w:fldCharType="begin"/>
          </w:r>
          <w:r w:rsidRPr="005C0FD0">
            <w:rPr>
              <w:lang w:val="es-PE"/>
            </w:rPr>
            <w:instrText xml:space="preserve"> LASTSAVEDBY   \* MERGEFORMAT </w:instrText>
          </w:r>
          <w:r w:rsidR="00A65F0B">
            <w:fldChar w:fldCharType="separate"/>
          </w:r>
          <w:r w:rsidR="006B0E47">
            <w:rPr>
              <w:noProof/>
              <w:lang w:val="es-PE"/>
            </w:rPr>
            <w:t>Gonzalo Javier Herrera Egoavil</w:t>
          </w:r>
          <w:r w:rsidR="00A65F0B">
            <w:rPr>
              <w:rFonts w:cs="Arial"/>
              <w:noProof/>
              <w:szCs w:val="16"/>
            </w:rPr>
            <w:fldChar w:fldCharType="end"/>
          </w:r>
        </w:p>
      </w:tc>
      <w:tc>
        <w:tcPr>
          <w:tcW w:w="2680" w:type="dxa"/>
          <w:vAlign w:val="center"/>
        </w:tcPr>
        <w:p w14:paraId="2CDC492C"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p>
      </w:tc>
      <w:tc>
        <w:tcPr>
          <w:tcW w:w="3096" w:type="dxa"/>
          <w:vAlign w:val="center"/>
        </w:tcPr>
        <w:p w14:paraId="19EFD782" w14:textId="4135A838"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6B0E47">
            <w:rPr>
              <w:rFonts w:cs="Arial"/>
              <w:noProof/>
              <w:szCs w:val="16"/>
            </w:rPr>
            <w:t>13.01.2025 22:03</w:t>
          </w:r>
          <w:r w:rsidR="00A65F0B">
            <w:rPr>
              <w:rFonts w:cs="Arial"/>
              <w:szCs w:val="16"/>
            </w:rPr>
            <w:fldChar w:fldCharType="end"/>
          </w:r>
        </w:p>
      </w:tc>
    </w:tr>
    <w:tr w:rsidR="00AA4393" w:rsidRPr="00000197" w14:paraId="12CC0DB9" w14:textId="77777777" w:rsidTr="00E52B61">
      <w:trPr>
        <w:jc w:val="center"/>
      </w:trPr>
      <w:tc>
        <w:tcPr>
          <w:tcW w:w="3510" w:type="dxa"/>
          <w:vAlign w:val="center"/>
        </w:tcPr>
        <w:p w14:paraId="13EB393F" w14:textId="40259663" w:rsidR="00AA4393" w:rsidRPr="00000197" w:rsidRDefault="00081F58" w:rsidP="001764CE">
          <w:pPr>
            <w:pStyle w:val="-Pieddepage"/>
            <w:rPr>
              <w:rFonts w:cs="Arial"/>
              <w:szCs w:val="16"/>
            </w:rPr>
          </w:pPr>
          <w:r w:rsidRPr="00000197">
            <w:rPr>
              <w:rFonts w:cs="Arial"/>
              <w:szCs w:val="16"/>
            </w:rPr>
            <w:t>Version :</w:t>
          </w:r>
          <w:r w:rsidR="00AA4393" w:rsidRPr="00000197">
            <w:rPr>
              <w:rFonts w:cs="Arial"/>
              <w:szCs w:val="16"/>
            </w:rPr>
            <w:t xml:space="preserve"> </w:t>
          </w:r>
          <w:fldSimple w:instr=" REVNUM   \* MERGEFORMAT ">
            <w:r w:rsidR="006B0E47" w:rsidRPr="006B0E47">
              <w:rPr>
                <w:rFonts w:cs="Arial"/>
                <w:noProof/>
                <w:szCs w:val="16"/>
              </w:rPr>
              <w:t>9</w:t>
            </w:r>
          </w:fldSimple>
          <w:r>
            <w:rPr>
              <w:rFonts w:cs="Arial"/>
              <w:szCs w:val="16"/>
            </w:rPr>
            <w:t>.0</w:t>
          </w:r>
        </w:p>
      </w:tc>
      <w:tc>
        <w:tcPr>
          <w:tcW w:w="5776" w:type="dxa"/>
          <w:gridSpan w:val="2"/>
          <w:vAlign w:val="center"/>
        </w:tcPr>
        <w:p w14:paraId="41FFF0F7" w14:textId="77777777" w:rsidR="00081F58" w:rsidRPr="00081F58" w:rsidRDefault="00081F58" w:rsidP="00081F58">
          <w:pPr>
            <w:pStyle w:val="-Pieddepage"/>
            <w:jc w:val="right"/>
          </w:pPr>
          <w:r>
            <w:t>Rapport_ShotoMeUp_GHE</w:t>
          </w:r>
        </w:p>
      </w:tc>
    </w:tr>
  </w:tbl>
  <w:p w14:paraId="39372B74"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82E29" w14:textId="77777777" w:rsidR="00AC2D9D" w:rsidRDefault="00AC2D9D">
      <w:r>
        <w:separator/>
      </w:r>
    </w:p>
  </w:footnote>
  <w:footnote w:type="continuationSeparator" w:id="0">
    <w:p w14:paraId="1D881215" w14:textId="77777777" w:rsidR="00AC2D9D" w:rsidRDefault="00AC2D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AA4393" w14:paraId="5FE3736B" w14:textId="77777777">
      <w:trPr>
        <w:trHeight w:val="536"/>
        <w:jc w:val="center"/>
      </w:trPr>
      <w:tc>
        <w:tcPr>
          <w:tcW w:w="2445" w:type="dxa"/>
          <w:vAlign w:val="center"/>
        </w:tcPr>
        <w:p w14:paraId="618E4078" w14:textId="77777777" w:rsidR="00AA4393" w:rsidRDefault="00AA4393" w:rsidP="00E12AE5">
          <w:pPr>
            <w:pStyle w:val="ETML"/>
          </w:pPr>
          <w:r w:rsidRPr="00B4738A">
            <w:t>ETML</w:t>
          </w:r>
        </w:p>
      </w:tc>
      <w:tc>
        <w:tcPr>
          <w:tcW w:w="4560" w:type="dxa"/>
          <w:vAlign w:val="center"/>
        </w:tcPr>
        <w:p w14:paraId="294C1CB4" w14:textId="77777777" w:rsidR="00AA4393" w:rsidRPr="00B4738A" w:rsidRDefault="00AA4393" w:rsidP="00B4738A"/>
      </w:tc>
      <w:tc>
        <w:tcPr>
          <w:tcW w:w="2283" w:type="dxa"/>
          <w:vAlign w:val="center"/>
        </w:tcPr>
        <w:p w14:paraId="67F5E873" w14:textId="77777777" w:rsidR="00AA4393" w:rsidRDefault="00AA4393" w:rsidP="001D72BA">
          <w:pPr>
            <w:pStyle w:val="En-tte"/>
            <w:jc w:val="right"/>
          </w:pPr>
          <w:r>
            <w:rPr>
              <w:noProof/>
            </w:rPr>
            <w:drawing>
              <wp:inline distT="0" distB="0" distL="0" distR="0" wp14:anchorId="4AE2CFA1" wp14:editId="7A4442FA">
                <wp:extent cx="1046480" cy="315680"/>
                <wp:effectExtent l="0" t="0" r="1270" b="8255"/>
                <wp:docPr id="15" name="Image 15"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33CFC270"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23A1EB8"/>
    <w:multiLevelType w:val="hybridMultilevel"/>
    <w:tmpl w:val="D01E9268"/>
    <w:lvl w:ilvl="0" w:tplc="100C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entury Gothic" w:eastAsia="Times New Roman" w:hAnsi="Century Gothic"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B92B1D"/>
    <w:multiLevelType w:val="hybridMultilevel"/>
    <w:tmpl w:val="8530F504"/>
    <w:lvl w:ilvl="0" w:tplc="100C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entury Gothic" w:eastAsia="Times New Roman" w:hAnsi="Century Gothic"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C553C68"/>
    <w:multiLevelType w:val="hybridMultilevel"/>
    <w:tmpl w:val="45506D4A"/>
    <w:lvl w:ilvl="0" w:tplc="952C4A4C">
      <w:start w:val="80"/>
      <w:numFmt w:val="bullet"/>
      <w:lvlText w:val="-"/>
      <w:lvlJc w:val="left"/>
      <w:pPr>
        <w:ind w:left="720" w:hanging="360"/>
      </w:pPr>
      <w:rPr>
        <w:rFonts w:ascii="Century Gothic" w:eastAsia="Times New Roman" w:hAnsi="Century Gothic" w:cs="Times New Roman" w:hint="default"/>
      </w:rPr>
    </w:lvl>
    <w:lvl w:ilvl="1" w:tplc="2B7239FC">
      <w:numFmt w:val="bullet"/>
      <w:lvlText w:val="•"/>
      <w:lvlJc w:val="left"/>
      <w:pPr>
        <w:ind w:left="1440" w:hanging="360"/>
      </w:pPr>
      <w:rPr>
        <w:rFonts w:ascii="Century Gothic" w:eastAsia="Times New Roman" w:hAnsi="Century Gothic" w:cs="Times New Roman"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9B82B46"/>
    <w:multiLevelType w:val="hybridMultilevel"/>
    <w:tmpl w:val="524233C8"/>
    <w:lvl w:ilvl="0" w:tplc="100C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entury Gothic" w:eastAsia="Times New Roman" w:hAnsi="Century Gothic"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3AA04E93"/>
    <w:multiLevelType w:val="hybridMultilevel"/>
    <w:tmpl w:val="5B4AAEE8"/>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9" w15:restartNumberingAfterBreak="0">
    <w:nsid w:val="4ACA6682"/>
    <w:multiLevelType w:val="hybridMultilevel"/>
    <w:tmpl w:val="9B8E3A4E"/>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0" w15:restartNumberingAfterBreak="0">
    <w:nsid w:val="4DA57639"/>
    <w:multiLevelType w:val="hybridMultilevel"/>
    <w:tmpl w:val="8D7A1CF4"/>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1" w15:restartNumberingAfterBreak="0">
    <w:nsid w:val="5C3525C6"/>
    <w:multiLevelType w:val="multilevel"/>
    <w:tmpl w:val="66A89C8C"/>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134"/>
        </w:tabs>
        <w:ind w:left="1134" w:hanging="567"/>
      </w:pPr>
      <w:rPr>
        <w:rFonts w:hint="default"/>
      </w:rPr>
    </w:lvl>
    <w:lvl w:ilvl="2">
      <w:numFmt w:val="bullet"/>
      <w:lvlText w:val="•"/>
      <w:lvlJc w:val="left"/>
      <w:pPr>
        <w:ind w:left="1494" w:hanging="360"/>
      </w:pPr>
      <w:rPr>
        <w:rFonts w:ascii="Century Gothic" w:eastAsia="Times New Roman" w:hAnsi="Century Gothic" w:cs="Times New Roman"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60F3214B"/>
    <w:multiLevelType w:val="hybridMultilevel"/>
    <w:tmpl w:val="E5766EE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3" w15:restartNumberingAfterBreak="0">
    <w:nsid w:val="65A77F25"/>
    <w:multiLevelType w:val="multilevel"/>
    <w:tmpl w:val="161A6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1704316">
    <w:abstractNumId w:val="0"/>
  </w:num>
  <w:num w:numId="2" w16cid:durableId="1352612791">
    <w:abstractNumId w:val="5"/>
  </w:num>
  <w:num w:numId="3" w16cid:durableId="873733223">
    <w:abstractNumId w:val="3"/>
  </w:num>
  <w:num w:numId="4" w16cid:durableId="253438166">
    <w:abstractNumId w:val="7"/>
  </w:num>
  <w:num w:numId="5" w16cid:durableId="1950308019">
    <w:abstractNumId w:val="4"/>
  </w:num>
  <w:num w:numId="6" w16cid:durableId="1220937333">
    <w:abstractNumId w:val="12"/>
  </w:num>
  <w:num w:numId="7" w16cid:durableId="1248417989">
    <w:abstractNumId w:val="11"/>
  </w:num>
  <w:num w:numId="8" w16cid:durableId="765928204">
    <w:abstractNumId w:val="9"/>
  </w:num>
  <w:num w:numId="9" w16cid:durableId="616377338">
    <w:abstractNumId w:val="10"/>
  </w:num>
  <w:num w:numId="10" w16cid:durableId="1030910964">
    <w:abstractNumId w:val="8"/>
  </w:num>
  <w:num w:numId="11" w16cid:durableId="1325619410">
    <w:abstractNumId w:val="6"/>
  </w:num>
  <w:num w:numId="12" w16cid:durableId="948438090">
    <w:abstractNumId w:val="1"/>
  </w:num>
  <w:num w:numId="13" w16cid:durableId="1124234183">
    <w:abstractNumId w:val="2"/>
  </w:num>
  <w:num w:numId="14" w16cid:durableId="1247350726">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E1F"/>
    <w:rsid w:val="00000197"/>
    <w:rsid w:val="00010B9A"/>
    <w:rsid w:val="0001209F"/>
    <w:rsid w:val="00021D00"/>
    <w:rsid w:val="000316F0"/>
    <w:rsid w:val="00032A9D"/>
    <w:rsid w:val="0003375E"/>
    <w:rsid w:val="00041DDC"/>
    <w:rsid w:val="00043E9F"/>
    <w:rsid w:val="00044099"/>
    <w:rsid w:val="00045A82"/>
    <w:rsid w:val="0005584A"/>
    <w:rsid w:val="00055DB3"/>
    <w:rsid w:val="00063F97"/>
    <w:rsid w:val="00065971"/>
    <w:rsid w:val="00065BA6"/>
    <w:rsid w:val="00065F77"/>
    <w:rsid w:val="00067419"/>
    <w:rsid w:val="0007478A"/>
    <w:rsid w:val="00081F58"/>
    <w:rsid w:val="00086114"/>
    <w:rsid w:val="00086B1E"/>
    <w:rsid w:val="00087234"/>
    <w:rsid w:val="000A1B63"/>
    <w:rsid w:val="000A7B4A"/>
    <w:rsid w:val="000B3CC5"/>
    <w:rsid w:val="000B50E2"/>
    <w:rsid w:val="000B6BE0"/>
    <w:rsid w:val="000C19CD"/>
    <w:rsid w:val="000C6F99"/>
    <w:rsid w:val="000D19A3"/>
    <w:rsid w:val="000E626A"/>
    <w:rsid w:val="000E7483"/>
    <w:rsid w:val="000E7E19"/>
    <w:rsid w:val="000F22B9"/>
    <w:rsid w:val="000F381C"/>
    <w:rsid w:val="0010020A"/>
    <w:rsid w:val="0010591C"/>
    <w:rsid w:val="00111811"/>
    <w:rsid w:val="00114120"/>
    <w:rsid w:val="00117BE1"/>
    <w:rsid w:val="00117EF1"/>
    <w:rsid w:val="00127F07"/>
    <w:rsid w:val="00136101"/>
    <w:rsid w:val="001374A1"/>
    <w:rsid w:val="0015167D"/>
    <w:rsid w:val="00152A26"/>
    <w:rsid w:val="001764CE"/>
    <w:rsid w:val="00183417"/>
    <w:rsid w:val="00192EA7"/>
    <w:rsid w:val="00193E09"/>
    <w:rsid w:val="001B0920"/>
    <w:rsid w:val="001B1A2B"/>
    <w:rsid w:val="001B319A"/>
    <w:rsid w:val="001B6D72"/>
    <w:rsid w:val="001C118E"/>
    <w:rsid w:val="001C454D"/>
    <w:rsid w:val="001D4577"/>
    <w:rsid w:val="001D72BA"/>
    <w:rsid w:val="001E20F1"/>
    <w:rsid w:val="001F2420"/>
    <w:rsid w:val="001F5F9A"/>
    <w:rsid w:val="001F6EEB"/>
    <w:rsid w:val="00201E3F"/>
    <w:rsid w:val="00214BCC"/>
    <w:rsid w:val="002314FA"/>
    <w:rsid w:val="00235527"/>
    <w:rsid w:val="00245F4C"/>
    <w:rsid w:val="00246E30"/>
    <w:rsid w:val="00260526"/>
    <w:rsid w:val="00266090"/>
    <w:rsid w:val="00272729"/>
    <w:rsid w:val="002770F3"/>
    <w:rsid w:val="00283059"/>
    <w:rsid w:val="00283BCC"/>
    <w:rsid w:val="002856B6"/>
    <w:rsid w:val="002930D8"/>
    <w:rsid w:val="00293DE1"/>
    <w:rsid w:val="002951BD"/>
    <w:rsid w:val="00297655"/>
    <w:rsid w:val="00297E2A"/>
    <w:rsid w:val="002B6893"/>
    <w:rsid w:val="002C114B"/>
    <w:rsid w:val="002C415D"/>
    <w:rsid w:val="002C6634"/>
    <w:rsid w:val="002D7D46"/>
    <w:rsid w:val="002E17D5"/>
    <w:rsid w:val="002F038B"/>
    <w:rsid w:val="00310160"/>
    <w:rsid w:val="0031563E"/>
    <w:rsid w:val="00322C3D"/>
    <w:rsid w:val="00322D0C"/>
    <w:rsid w:val="003341DB"/>
    <w:rsid w:val="00336C6B"/>
    <w:rsid w:val="0034172E"/>
    <w:rsid w:val="003655A1"/>
    <w:rsid w:val="00370306"/>
    <w:rsid w:val="0037071E"/>
    <w:rsid w:val="003724C2"/>
    <w:rsid w:val="00393687"/>
    <w:rsid w:val="003A5ED0"/>
    <w:rsid w:val="003C037E"/>
    <w:rsid w:val="003E018B"/>
    <w:rsid w:val="003E32B9"/>
    <w:rsid w:val="003F1870"/>
    <w:rsid w:val="004005E9"/>
    <w:rsid w:val="00407333"/>
    <w:rsid w:val="0040782E"/>
    <w:rsid w:val="0041433B"/>
    <w:rsid w:val="004202D8"/>
    <w:rsid w:val="004206A2"/>
    <w:rsid w:val="0043305F"/>
    <w:rsid w:val="004332CD"/>
    <w:rsid w:val="0043666E"/>
    <w:rsid w:val="00436B0F"/>
    <w:rsid w:val="00436B90"/>
    <w:rsid w:val="0044705E"/>
    <w:rsid w:val="00447E40"/>
    <w:rsid w:val="00454074"/>
    <w:rsid w:val="00471FB1"/>
    <w:rsid w:val="0047309D"/>
    <w:rsid w:val="00474C98"/>
    <w:rsid w:val="00481C47"/>
    <w:rsid w:val="00485636"/>
    <w:rsid w:val="00487251"/>
    <w:rsid w:val="00493F75"/>
    <w:rsid w:val="0049657D"/>
    <w:rsid w:val="004A5735"/>
    <w:rsid w:val="004C58AF"/>
    <w:rsid w:val="004C6BBA"/>
    <w:rsid w:val="004D08EE"/>
    <w:rsid w:val="004D5266"/>
    <w:rsid w:val="004F65EA"/>
    <w:rsid w:val="00505421"/>
    <w:rsid w:val="0052224B"/>
    <w:rsid w:val="00530B24"/>
    <w:rsid w:val="0053102E"/>
    <w:rsid w:val="005328B0"/>
    <w:rsid w:val="00532A89"/>
    <w:rsid w:val="00533A0B"/>
    <w:rsid w:val="00535636"/>
    <w:rsid w:val="0054054F"/>
    <w:rsid w:val="00542760"/>
    <w:rsid w:val="00542CE3"/>
    <w:rsid w:val="00543BC3"/>
    <w:rsid w:val="00545179"/>
    <w:rsid w:val="00552D07"/>
    <w:rsid w:val="0055483E"/>
    <w:rsid w:val="0055647F"/>
    <w:rsid w:val="00566E01"/>
    <w:rsid w:val="00571E4B"/>
    <w:rsid w:val="00574085"/>
    <w:rsid w:val="005926D0"/>
    <w:rsid w:val="00595E66"/>
    <w:rsid w:val="005A2524"/>
    <w:rsid w:val="005A7C28"/>
    <w:rsid w:val="005B27EF"/>
    <w:rsid w:val="005C0FD0"/>
    <w:rsid w:val="005C481E"/>
    <w:rsid w:val="005E101C"/>
    <w:rsid w:val="005E5F85"/>
    <w:rsid w:val="005E6192"/>
    <w:rsid w:val="005E6B56"/>
    <w:rsid w:val="005F5B3B"/>
    <w:rsid w:val="00615583"/>
    <w:rsid w:val="00640350"/>
    <w:rsid w:val="00645760"/>
    <w:rsid w:val="00656974"/>
    <w:rsid w:val="00661DAB"/>
    <w:rsid w:val="006632C5"/>
    <w:rsid w:val="0066360C"/>
    <w:rsid w:val="00663BE6"/>
    <w:rsid w:val="00663DBE"/>
    <w:rsid w:val="00665C35"/>
    <w:rsid w:val="0067678D"/>
    <w:rsid w:val="00682802"/>
    <w:rsid w:val="006849D2"/>
    <w:rsid w:val="006861D1"/>
    <w:rsid w:val="006902A9"/>
    <w:rsid w:val="006966D0"/>
    <w:rsid w:val="006A116C"/>
    <w:rsid w:val="006B0E47"/>
    <w:rsid w:val="006D3C5D"/>
    <w:rsid w:val="006E132F"/>
    <w:rsid w:val="006E2CE8"/>
    <w:rsid w:val="006E4DA8"/>
    <w:rsid w:val="006E6A93"/>
    <w:rsid w:val="007010E6"/>
    <w:rsid w:val="00706956"/>
    <w:rsid w:val="007118D3"/>
    <w:rsid w:val="00712968"/>
    <w:rsid w:val="007211A1"/>
    <w:rsid w:val="00723D89"/>
    <w:rsid w:val="0072581E"/>
    <w:rsid w:val="00742484"/>
    <w:rsid w:val="00743D81"/>
    <w:rsid w:val="00744762"/>
    <w:rsid w:val="0074498A"/>
    <w:rsid w:val="007476C9"/>
    <w:rsid w:val="00753A51"/>
    <w:rsid w:val="00755754"/>
    <w:rsid w:val="00762344"/>
    <w:rsid w:val="007700A7"/>
    <w:rsid w:val="007724F1"/>
    <w:rsid w:val="00772BC0"/>
    <w:rsid w:val="007748A7"/>
    <w:rsid w:val="00783F92"/>
    <w:rsid w:val="0078459A"/>
    <w:rsid w:val="007877BF"/>
    <w:rsid w:val="007B0C2C"/>
    <w:rsid w:val="007B697D"/>
    <w:rsid w:val="007C1A38"/>
    <w:rsid w:val="007C77DF"/>
    <w:rsid w:val="007D0A71"/>
    <w:rsid w:val="007D2CDF"/>
    <w:rsid w:val="007D546C"/>
    <w:rsid w:val="007E5F3D"/>
    <w:rsid w:val="007F09F5"/>
    <w:rsid w:val="007F30AE"/>
    <w:rsid w:val="007F3B03"/>
    <w:rsid w:val="00804258"/>
    <w:rsid w:val="00807F84"/>
    <w:rsid w:val="0081740D"/>
    <w:rsid w:val="00823436"/>
    <w:rsid w:val="00834226"/>
    <w:rsid w:val="00845028"/>
    <w:rsid w:val="00845304"/>
    <w:rsid w:val="008468C8"/>
    <w:rsid w:val="00851A5E"/>
    <w:rsid w:val="00853773"/>
    <w:rsid w:val="00853E81"/>
    <w:rsid w:val="00864A88"/>
    <w:rsid w:val="00880C55"/>
    <w:rsid w:val="00887567"/>
    <w:rsid w:val="00891718"/>
    <w:rsid w:val="008A0F0D"/>
    <w:rsid w:val="008A464B"/>
    <w:rsid w:val="008B2374"/>
    <w:rsid w:val="008B36DF"/>
    <w:rsid w:val="008B3709"/>
    <w:rsid w:val="008C40C0"/>
    <w:rsid w:val="008C619E"/>
    <w:rsid w:val="008D03C6"/>
    <w:rsid w:val="008D5263"/>
    <w:rsid w:val="008D55CF"/>
    <w:rsid w:val="008D581E"/>
    <w:rsid w:val="008E05FB"/>
    <w:rsid w:val="008E08C0"/>
    <w:rsid w:val="008E13F2"/>
    <w:rsid w:val="008E53F9"/>
    <w:rsid w:val="00902523"/>
    <w:rsid w:val="0090391B"/>
    <w:rsid w:val="00903FEF"/>
    <w:rsid w:val="00913DF3"/>
    <w:rsid w:val="009142E2"/>
    <w:rsid w:val="009157EE"/>
    <w:rsid w:val="00915B27"/>
    <w:rsid w:val="0091716E"/>
    <w:rsid w:val="00920F4E"/>
    <w:rsid w:val="009211D9"/>
    <w:rsid w:val="00922967"/>
    <w:rsid w:val="009250B0"/>
    <w:rsid w:val="009265A8"/>
    <w:rsid w:val="00932149"/>
    <w:rsid w:val="00934E66"/>
    <w:rsid w:val="009440AB"/>
    <w:rsid w:val="0094475E"/>
    <w:rsid w:val="00955930"/>
    <w:rsid w:val="0095674C"/>
    <w:rsid w:val="00961794"/>
    <w:rsid w:val="00971027"/>
    <w:rsid w:val="009817BF"/>
    <w:rsid w:val="00982FBC"/>
    <w:rsid w:val="009867BF"/>
    <w:rsid w:val="0099022A"/>
    <w:rsid w:val="009A5181"/>
    <w:rsid w:val="009A6FD3"/>
    <w:rsid w:val="009B009E"/>
    <w:rsid w:val="009B190E"/>
    <w:rsid w:val="009B3867"/>
    <w:rsid w:val="009B6FDC"/>
    <w:rsid w:val="009D1A69"/>
    <w:rsid w:val="009D480B"/>
    <w:rsid w:val="009D5814"/>
    <w:rsid w:val="009D7A7B"/>
    <w:rsid w:val="009F05C7"/>
    <w:rsid w:val="009F75DD"/>
    <w:rsid w:val="009F76B4"/>
    <w:rsid w:val="00A01275"/>
    <w:rsid w:val="00A3107E"/>
    <w:rsid w:val="00A31FB8"/>
    <w:rsid w:val="00A34668"/>
    <w:rsid w:val="00A37257"/>
    <w:rsid w:val="00A41BF0"/>
    <w:rsid w:val="00A43697"/>
    <w:rsid w:val="00A548C1"/>
    <w:rsid w:val="00A56C75"/>
    <w:rsid w:val="00A65F0B"/>
    <w:rsid w:val="00A674D9"/>
    <w:rsid w:val="00A706B7"/>
    <w:rsid w:val="00A70CD5"/>
    <w:rsid w:val="00A7248C"/>
    <w:rsid w:val="00A850B2"/>
    <w:rsid w:val="00A87F9B"/>
    <w:rsid w:val="00AA4393"/>
    <w:rsid w:val="00AA73A0"/>
    <w:rsid w:val="00AB1CA6"/>
    <w:rsid w:val="00AB1EE3"/>
    <w:rsid w:val="00AB3DD8"/>
    <w:rsid w:val="00AB796D"/>
    <w:rsid w:val="00AC2D9D"/>
    <w:rsid w:val="00AD574F"/>
    <w:rsid w:val="00AE0A36"/>
    <w:rsid w:val="00AE282D"/>
    <w:rsid w:val="00AF3B24"/>
    <w:rsid w:val="00AF58E1"/>
    <w:rsid w:val="00B03E24"/>
    <w:rsid w:val="00B0452E"/>
    <w:rsid w:val="00B142C8"/>
    <w:rsid w:val="00B147A7"/>
    <w:rsid w:val="00B206BB"/>
    <w:rsid w:val="00B20D38"/>
    <w:rsid w:val="00B21DC8"/>
    <w:rsid w:val="00B241D2"/>
    <w:rsid w:val="00B33505"/>
    <w:rsid w:val="00B362FF"/>
    <w:rsid w:val="00B3718F"/>
    <w:rsid w:val="00B40A8E"/>
    <w:rsid w:val="00B44A78"/>
    <w:rsid w:val="00B45D50"/>
    <w:rsid w:val="00B4738A"/>
    <w:rsid w:val="00B612B2"/>
    <w:rsid w:val="00B64C66"/>
    <w:rsid w:val="00B7040B"/>
    <w:rsid w:val="00B95EC5"/>
    <w:rsid w:val="00B96AA1"/>
    <w:rsid w:val="00BA56D2"/>
    <w:rsid w:val="00BA6AC2"/>
    <w:rsid w:val="00BA7DF1"/>
    <w:rsid w:val="00BC422C"/>
    <w:rsid w:val="00BC4CFC"/>
    <w:rsid w:val="00BD773C"/>
    <w:rsid w:val="00BE185C"/>
    <w:rsid w:val="00BF7A15"/>
    <w:rsid w:val="00C17F04"/>
    <w:rsid w:val="00C20939"/>
    <w:rsid w:val="00C2202A"/>
    <w:rsid w:val="00C24CD1"/>
    <w:rsid w:val="00C30C87"/>
    <w:rsid w:val="00C329D7"/>
    <w:rsid w:val="00C33C51"/>
    <w:rsid w:val="00C47CB1"/>
    <w:rsid w:val="00C54920"/>
    <w:rsid w:val="00C7332E"/>
    <w:rsid w:val="00C90570"/>
    <w:rsid w:val="00CA6441"/>
    <w:rsid w:val="00CB38BF"/>
    <w:rsid w:val="00CB414C"/>
    <w:rsid w:val="00CB712D"/>
    <w:rsid w:val="00CD140D"/>
    <w:rsid w:val="00CD1A2D"/>
    <w:rsid w:val="00D034DF"/>
    <w:rsid w:val="00D061CB"/>
    <w:rsid w:val="00D14587"/>
    <w:rsid w:val="00D15AE6"/>
    <w:rsid w:val="00D160DD"/>
    <w:rsid w:val="00D174BC"/>
    <w:rsid w:val="00D20E1F"/>
    <w:rsid w:val="00D275C6"/>
    <w:rsid w:val="00D32D6A"/>
    <w:rsid w:val="00D32F88"/>
    <w:rsid w:val="00D405C9"/>
    <w:rsid w:val="00D45D42"/>
    <w:rsid w:val="00D57F4B"/>
    <w:rsid w:val="00D64B85"/>
    <w:rsid w:val="00D64F19"/>
    <w:rsid w:val="00D82BEB"/>
    <w:rsid w:val="00D91088"/>
    <w:rsid w:val="00DB1DCD"/>
    <w:rsid w:val="00DE21D2"/>
    <w:rsid w:val="00DF6E59"/>
    <w:rsid w:val="00E015B8"/>
    <w:rsid w:val="00E05F23"/>
    <w:rsid w:val="00E07F0F"/>
    <w:rsid w:val="00E1012A"/>
    <w:rsid w:val="00E12AE5"/>
    <w:rsid w:val="00E15A25"/>
    <w:rsid w:val="00E34785"/>
    <w:rsid w:val="00E36E04"/>
    <w:rsid w:val="00E416AC"/>
    <w:rsid w:val="00E41BC2"/>
    <w:rsid w:val="00E52B61"/>
    <w:rsid w:val="00E535CE"/>
    <w:rsid w:val="00E61B66"/>
    <w:rsid w:val="00E658ED"/>
    <w:rsid w:val="00E73CCB"/>
    <w:rsid w:val="00E81328"/>
    <w:rsid w:val="00E94752"/>
    <w:rsid w:val="00EA0498"/>
    <w:rsid w:val="00EA39C0"/>
    <w:rsid w:val="00EA6D3B"/>
    <w:rsid w:val="00EB5164"/>
    <w:rsid w:val="00EB74B8"/>
    <w:rsid w:val="00EC677D"/>
    <w:rsid w:val="00ED6F41"/>
    <w:rsid w:val="00ED6F46"/>
    <w:rsid w:val="00EE16F0"/>
    <w:rsid w:val="00EE431D"/>
    <w:rsid w:val="00EE4588"/>
    <w:rsid w:val="00EE4EC4"/>
    <w:rsid w:val="00EE55F0"/>
    <w:rsid w:val="00EE5D88"/>
    <w:rsid w:val="00F1003D"/>
    <w:rsid w:val="00F10E20"/>
    <w:rsid w:val="00F17FA1"/>
    <w:rsid w:val="00F27B70"/>
    <w:rsid w:val="00F352F7"/>
    <w:rsid w:val="00F36A51"/>
    <w:rsid w:val="00F47896"/>
    <w:rsid w:val="00F47C0E"/>
    <w:rsid w:val="00F512A6"/>
    <w:rsid w:val="00F57372"/>
    <w:rsid w:val="00F57EB7"/>
    <w:rsid w:val="00F6448B"/>
    <w:rsid w:val="00F664DF"/>
    <w:rsid w:val="00F93513"/>
    <w:rsid w:val="00F94178"/>
    <w:rsid w:val="00FB1CD6"/>
    <w:rsid w:val="00FC2D14"/>
    <w:rsid w:val="00FC5155"/>
    <w:rsid w:val="00FC655A"/>
    <w:rsid w:val="00FC770D"/>
    <w:rsid w:val="00FD01FE"/>
    <w:rsid w:val="00FE0237"/>
    <w:rsid w:val="00FE643F"/>
    <w:rsid w:val="00FF2BC6"/>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FCB24E"/>
  <w15:docId w15:val="{B0257B6E-BFBE-4E99-839D-9D87F265A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682802"/>
    <w:pPr>
      <w:ind w:left="720"/>
      <w:contextualSpacing/>
    </w:pPr>
  </w:style>
  <w:style w:type="paragraph" w:styleId="NormalWeb">
    <w:name w:val="Normal (Web)"/>
    <w:basedOn w:val="Normal"/>
    <w:uiPriority w:val="99"/>
    <w:unhideWhenUsed/>
    <w:rsid w:val="00260526"/>
    <w:pPr>
      <w:spacing w:before="100" w:beforeAutospacing="1" w:after="100" w:afterAutospacing="1"/>
    </w:pPr>
    <w:rPr>
      <w:rFonts w:ascii="Times New Roman" w:hAnsi="Times New Roman"/>
      <w:sz w:val="24"/>
      <w:szCs w:val="24"/>
    </w:rPr>
  </w:style>
  <w:style w:type="character" w:styleId="Mentionnonrsolue">
    <w:name w:val="Unresolved Mention"/>
    <w:basedOn w:val="Policepardfaut"/>
    <w:uiPriority w:val="99"/>
    <w:semiHidden/>
    <w:unhideWhenUsed/>
    <w:rsid w:val="00762344"/>
    <w:rPr>
      <w:color w:val="605E5C"/>
      <w:shd w:val="clear" w:color="auto" w:fill="E1DFDD"/>
    </w:rPr>
  </w:style>
  <w:style w:type="character" w:styleId="Lienhypertextesuivivisit">
    <w:name w:val="FollowedHyperlink"/>
    <w:basedOn w:val="Policepardfaut"/>
    <w:rsid w:val="00D32F8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51800">
      <w:bodyDiv w:val="1"/>
      <w:marLeft w:val="0"/>
      <w:marRight w:val="0"/>
      <w:marTop w:val="0"/>
      <w:marBottom w:val="0"/>
      <w:divBdr>
        <w:top w:val="none" w:sz="0" w:space="0" w:color="auto"/>
        <w:left w:val="none" w:sz="0" w:space="0" w:color="auto"/>
        <w:bottom w:val="none" w:sz="0" w:space="0" w:color="auto"/>
        <w:right w:val="none" w:sz="0" w:space="0" w:color="auto"/>
      </w:divBdr>
    </w:div>
    <w:div w:id="283736181">
      <w:bodyDiv w:val="1"/>
      <w:marLeft w:val="0"/>
      <w:marRight w:val="0"/>
      <w:marTop w:val="0"/>
      <w:marBottom w:val="0"/>
      <w:divBdr>
        <w:top w:val="none" w:sz="0" w:space="0" w:color="auto"/>
        <w:left w:val="none" w:sz="0" w:space="0" w:color="auto"/>
        <w:bottom w:val="none" w:sz="0" w:space="0" w:color="auto"/>
        <w:right w:val="none" w:sz="0" w:space="0" w:color="auto"/>
      </w:divBdr>
    </w:div>
    <w:div w:id="296493965">
      <w:bodyDiv w:val="1"/>
      <w:marLeft w:val="0"/>
      <w:marRight w:val="0"/>
      <w:marTop w:val="0"/>
      <w:marBottom w:val="0"/>
      <w:divBdr>
        <w:top w:val="none" w:sz="0" w:space="0" w:color="auto"/>
        <w:left w:val="none" w:sz="0" w:space="0" w:color="auto"/>
        <w:bottom w:val="none" w:sz="0" w:space="0" w:color="auto"/>
        <w:right w:val="none" w:sz="0" w:space="0" w:color="auto"/>
      </w:divBdr>
    </w:div>
    <w:div w:id="568426208">
      <w:bodyDiv w:val="1"/>
      <w:marLeft w:val="0"/>
      <w:marRight w:val="0"/>
      <w:marTop w:val="0"/>
      <w:marBottom w:val="0"/>
      <w:divBdr>
        <w:top w:val="none" w:sz="0" w:space="0" w:color="auto"/>
        <w:left w:val="none" w:sz="0" w:space="0" w:color="auto"/>
        <w:bottom w:val="none" w:sz="0" w:space="0" w:color="auto"/>
        <w:right w:val="none" w:sz="0" w:space="0" w:color="auto"/>
      </w:divBdr>
    </w:div>
    <w:div w:id="613754268">
      <w:bodyDiv w:val="1"/>
      <w:marLeft w:val="0"/>
      <w:marRight w:val="0"/>
      <w:marTop w:val="0"/>
      <w:marBottom w:val="0"/>
      <w:divBdr>
        <w:top w:val="none" w:sz="0" w:space="0" w:color="auto"/>
        <w:left w:val="none" w:sz="0" w:space="0" w:color="auto"/>
        <w:bottom w:val="none" w:sz="0" w:space="0" w:color="auto"/>
        <w:right w:val="none" w:sz="0" w:space="0" w:color="auto"/>
      </w:divBdr>
    </w:div>
    <w:div w:id="751778260">
      <w:bodyDiv w:val="1"/>
      <w:marLeft w:val="0"/>
      <w:marRight w:val="0"/>
      <w:marTop w:val="0"/>
      <w:marBottom w:val="0"/>
      <w:divBdr>
        <w:top w:val="none" w:sz="0" w:space="0" w:color="auto"/>
        <w:left w:val="none" w:sz="0" w:space="0" w:color="auto"/>
        <w:bottom w:val="none" w:sz="0" w:space="0" w:color="auto"/>
        <w:right w:val="none" w:sz="0" w:space="0" w:color="auto"/>
      </w:divBdr>
    </w:div>
    <w:div w:id="758789204">
      <w:bodyDiv w:val="1"/>
      <w:marLeft w:val="0"/>
      <w:marRight w:val="0"/>
      <w:marTop w:val="0"/>
      <w:marBottom w:val="0"/>
      <w:divBdr>
        <w:top w:val="none" w:sz="0" w:space="0" w:color="auto"/>
        <w:left w:val="none" w:sz="0" w:space="0" w:color="auto"/>
        <w:bottom w:val="none" w:sz="0" w:space="0" w:color="auto"/>
        <w:right w:val="none" w:sz="0" w:space="0" w:color="auto"/>
      </w:divBdr>
    </w:div>
    <w:div w:id="821657384">
      <w:bodyDiv w:val="1"/>
      <w:marLeft w:val="0"/>
      <w:marRight w:val="0"/>
      <w:marTop w:val="0"/>
      <w:marBottom w:val="0"/>
      <w:divBdr>
        <w:top w:val="none" w:sz="0" w:space="0" w:color="auto"/>
        <w:left w:val="none" w:sz="0" w:space="0" w:color="auto"/>
        <w:bottom w:val="none" w:sz="0" w:space="0" w:color="auto"/>
        <w:right w:val="none" w:sz="0" w:space="0" w:color="auto"/>
      </w:divBdr>
    </w:div>
    <w:div w:id="913205748">
      <w:bodyDiv w:val="1"/>
      <w:marLeft w:val="0"/>
      <w:marRight w:val="0"/>
      <w:marTop w:val="0"/>
      <w:marBottom w:val="0"/>
      <w:divBdr>
        <w:top w:val="none" w:sz="0" w:space="0" w:color="auto"/>
        <w:left w:val="none" w:sz="0" w:space="0" w:color="auto"/>
        <w:bottom w:val="none" w:sz="0" w:space="0" w:color="auto"/>
        <w:right w:val="none" w:sz="0" w:space="0" w:color="auto"/>
      </w:divBdr>
    </w:div>
    <w:div w:id="1091776708">
      <w:bodyDiv w:val="1"/>
      <w:marLeft w:val="0"/>
      <w:marRight w:val="0"/>
      <w:marTop w:val="0"/>
      <w:marBottom w:val="0"/>
      <w:divBdr>
        <w:top w:val="none" w:sz="0" w:space="0" w:color="auto"/>
        <w:left w:val="none" w:sz="0" w:space="0" w:color="auto"/>
        <w:bottom w:val="none" w:sz="0" w:space="0" w:color="auto"/>
        <w:right w:val="none" w:sz="0" w:space="0" w:color="auto"/>
      </w:divBdr>
    </w:div>
    <w:div w:id="1189954173">
      <w:bodyDiv w:val="1"/>
      <w:marLeft w:val="0"/>
      <w:marRight w:val="0"/>
      <w:marTop w:val="0"/>
      <w:marBottom w:val="0"/>
      <w:divBdr>
        <w:top w:val="none" w:sz="0" w:space="0" w:color="auto"/>
        <w:left w:val="none" w:sz="0" w:space="0" w:color="auto"/>
        <w:bottom w:val="none" w:sz="0" w:space="0" w:color="auto"/>
        <w:right w:val="none" w:sz="0" w:space="0" w:color="auto"/>
      </w:divBdr>
    </w:div>
    <w:div w:id="1312248003">
      <w:bodyDiv w:val="1"/>
      <w:marLeft w:val="0"/>
      <w:marRight w:val="0"/>
      <w:marTop w:val="0"/>
      <w:marBottom w:val="0"/>
      <w:divBdr>
        <w:top w:val="none" w:sz="0" w:space="0" w:color="auto"/>
        <w:left w:val="none" w:sz="0" w:space="0" w:color="auto"/>
        <w:bottom w:val="none" w:sz="0" w:space="0" w:color="auto"/>
        <w:right w:val="none" w:sz="0" w:space="0" w:color="auto"/>
      </w:divBdr>
      <w:divsChild>
        <w:div w:id="604581106">
          <w:marLeft w:val="0"/>
          <w:marRight w:val="0"/>
          <w:marTop w:val="0"/>
          <w:marBottom w:val="0"/>
          <w:divBdr>
            <w:top w:val="none" w:sz="0" w:space="0" w:color="auto"/>
            <w:left w:val="none" w:sz="0" w:space="0" w:color="auto"/>
            <w:bottom w:val="none" w:sz="0" w:space="0" w:color="auto"/>
            <w:right w:val="none" w:sz="0" w:space="0" w:color="auto"/>
          </w:divBdr>
          <w:divsChild>
            <w:div w:id="2019036055">
              <w:marLeft w:val="0"/>
              <w:marRight w:val="0"/>
              <w:marTop w:val="0"/>
              <w:marBottom w:val="0"/>
              <w:divBdr>
                <w:top w:val="none" w:sz="0" w:space="0" w:color="auto"/>
                <w:left w:val="none" w:sz="0" w:space="0" w:color="auto"/>
                <w:bottom w:val="none" w:sz="0" w:space="0" w:color="auto"/>
                <w:right w:val="none" w:sz="0" w:space="0" w:color="auto"/>
              </w:divBdr>
              <w:divsChild>
                <w:div w:id="654145934">
                  <w:marLeft w:val="0"/>
                  <w:marRight w:val="0"/>
                  <w:marTop w:val="0"/>
                  <w:marBottom w:val="0"/>
                  <w:divBdr>
                    <w:top w:val="none" w:sz="0" w:space="0" w:color="auto"/>
                    <w:left w:val="none" w:sz="0" w:space="0" w:color="auto"/>
                    <w:bottom w:val="none" w:sz="0" w:space="0" w:color="auto"/>
                    <w:right w:val="none" w:sz="0" w:space="0" w:color="auto"/>
                  </w:divBdr>
                  <w:divsChild>
                    <w:div w:id="1088305570">
                      <w:marLeft w:val="0"/>
                      <w:marRight w:val="0"/>
                      <w:marTop w:val="0"/>
                      <w:marBottom w:val="0"/>
                      <w:divBdr>
                        <w:top w:val="none" w:sz="0" w:space="0" w:color="auto"/>
                        <w:left w:val="none" w:sz="0" w:space="0" w:color="auto"/>
                        <w:bottom w:val="none" w:sz="0" w:space="0" w:color="auto"/>
                        <w:right w:val="none" w:sz="0" w:space="0" w:color="auto"/>
                      </w:divBdr>
                      <w:divsChild>
                        <w:div w:id="1535733713">
                          <w:marLeft w:val="0"/>
                          <w:marRight w:val="0"/>
                          <w:marTop w:val="0"/>
                          <w:marBottom w:val="0"/>
                          <w:divBdr>
                            <w:top w:val="none" w:sz="0" w:space="0" w:color="auto"/>
                            <w:left w:val="none" w:sz="0" w:space="0" w:color="auto"/>
                            <w:bottom w:val="none" w:sz="0" w:space="0" w:color="auto"/>
                            <w:right w:val="none" w:sz="0" w:space="0" w:color="auto"/>
                          </w:divBdr>
                          <w:divsChild>
                            <w:div w:id="162700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5347595">
      <w:bodyDiv w:val="1"/>
      <w:marLeft w:val="0"/>
      <w:marRight w:val="0"/>
      <w:marTop w:val="0"/>
      <w:marBottom w:val="0"/>
      <w:divBdr>
        <w:top w:val="none" w:sz="0" w:space="0" w:color="auto"/>
        <w:left w:val="none" w:sz="0" w:space="0" w:color="auto"/>
        <w:bottom w:val="none" w:sz="0" w:space="0" w:color="auto"/>
        <w:right w:val="none" w:sz="0" w:space="0" w:color="auto"/>
      </w:divBdr>
    </w:div>
    <w:div w:id="1380204299">
      <w:bodyDiv w:val="1"/>
      <w:marLeft w:val="0"/>
      <w:marRight w:val="0"/>
      <w:marTop w:val="0"/>
      <w:marBottom w:val="0"/>
      <w:divBdr>
        <w:top w:val="none" w:sz="0" w:space="0" w:color="auto"/>
        <w:left w:val="none" w:sz="0" w:space="0" w:color="auto"/>
        <w:bottom w:val="none" w:sz="0" w:space="0" w:color="auto"/>
        <w:right w:val="none" w:sz="0" w:space="0" w:color="auto"/>
      </w:divBdr>
    </w:div>
    <w:div w:id="1391925752">
      <w:bodyDiv w:val="1"/>
      <w:marLeft w:val="0"/>
      <w:marRight w:val="0"/>
      <w:marTop w:val="0"/>
      <w:marBottom w:val="0"/>
      <w:divBdr>
        <w:top w:val="none" w:sz="0" w:space="0" w:color="auto"/>
        <w:left w:val="none" w:sz="0" w:space="0" w:color="auto"/>
        <w:bottom w:val="none" w:sz="0" w:space="0" w:color="auto"/>
        <w:right w:val="none" w:sz="0" w:space="0" w:color="auto"/>
      </w:divBdr>
    </w:div>
    <w:div w:id="1460490647">
      <w:bodyDiv w:val="1"/>
      <w:marLeft w:val="0"/>
      <w:marRight w:val="0"/>
      <w:marTop w:val="0"/>
      <w:marBottom w:val="0"/>
      <w:divBdr>
        <w:top w:val="none" w:sz="0" w:space="0" w:color="auto"/>
        <w:left w:val="none" w:sz="0" w:space="0" w:color="auto"/>
        <w:bottom w:val="none" w:sz="0" w:space="0" w:color="auto"/>
        <w:right w:val="none" w:sz="0" w:space="0" w:color="auto"/>
      </w:divBdr>
    </w:div>
    <w:div w:id="1470049610">
      <w:bodyDiv w:val="1"/>
      <w:marLeft w:val="0"/>
      <w:marRight w:val="0"/>
      <w:marTop w:val="0"/>
      <w:marBottom w:val="0"/>
      <w:divBdr>
        <w:top w:val="none" w:sz="0" w:space="0" w:color="auto"/>
        <w:left w:val="none" w:sz="0" w:space="0" w:color="auto"/>
        <w:bottom w:val="none" w:sz="0" w:space="0" w:color="auto"/>
        <w:right w:val="none" w:sz="0" w:space="0" w:color="auto"/>
      </w:divBdr>
    </w:div>
    <w:div w:id="1472135428">
      <w:bodyDiv w:val="1"/>
      <w:marLeft w:val="0"/>
      <w:marRight w:val="0"/>
      <w:marTop w:val="0"/>
      <w:marBottom w:val="0"/>
      <w:divBdr>
        <w:top w:val="none" w:sz="0" w:space="0" w:color="auto"/>
        <w:left w:val="none" w:sz="0" w:space="0" w:color="auto"/>
        <w:bottom w:val="none" w:sz="0" w:space="0" w:color="auto"/>
        <w:right w:val="none" w:sz="0" w:space="0" w:color="auto"/>
      </w:divBdr>
    </w:div>
    <w:div w:id="1502545755">
      <w:bodyDiv w:val="1"/>
      <w:marLeft w:val="0"/>
      <w:marRight w:val="0"/>
      <w:marTop w:val="0"/>
      <w:marBottom w:val="0"/>
      <w:divBdr>
        <w:top w:val="none" w:sz="0" w:space="0" w:color="auto"/>
        <w:left w:val="none" w:sz="0" w:space="0" w:color="auto"/>
        <w:bottom w:val="none" w:sz="0" w:space="0" w:color="auto"/>
        <w:right w:val="none" w:sz="0" w:space="0" w:color="auto"/>
      </w:divBdr>
    </w:div>
    <w:div w:id="1510679669">
      <w:bodyDiv w:val="1"/>
      <w:marLeft w:val="0"/>
      <w:marRight w:val="0"/>
      <w:marTop w:val="0"/>
      <w:marBottom w:val="0"/>
      <w:divBdr>
        <w:top w:val="none" w:sz="0" w:space="0" w:color="auto"/>
        <w:left w:val="none" w:sz="0" w:space="0" w:color="auto"/>
        <w:bottom w:val="none" w:sz="0" w:space="0" w:color="auto"/>
        <w:right w:val="none" w:sz="0" w:space="0" w:color="auto"/>
      </w:divBdr>
    </w:div>
    <w:div w:id="1587765235">
      <w:bodyDiv w:val="1"/>
      <w:marLeft w:val="0"/>
      <w:marRight w:val="0"/>
      <w:marTop w:val="0"/>
      <w:marBottom w:val="0"/>
      <w:divBdr>
        <w:top w:val="none" w:sz="0" w:space="0" w:color="auto"/>
        <w:left w:val="none" w:sz="0" w:space="0" w:color="auto"/>
        <w:bottom w:val="none" w:sz="0" w:space="0" w:color="auto"/>
        <w:right w:val="none" w:sz="0" w:space="0" w:color="auto"/>
      </w:divBdr>
    </w:div>
    <w:div w:id="1661695443">
      <w:bodyDiv w:val="1"/>
      <w:marLeft w:val="0"/>
      <w:marRight w:val="0"/>
      <w:marTop w:val="0"/>
      <w:marBottom w:val="0"/>
      <w:divBdr>
        <w:top w:val="none" w:sz="0" w:space="0" w:color="auto"/>
        <w:left w:val="none" w:sz="0" w:space="0" w:color="auto"/>
        <w:bottom w:val="none" w:sz="0" w:space="0" w:color="auto"/>
        <w:right w:val="none" w:sz="0" w:space="0" w:color="auto"/>
      </w:divBdr>
    </w:div>
    <w:div w:id="1744062011">
      <w:bodyDiv w:val="1"/>
      <w:marLeft w:val="0"/>
      <w:marRight w:val="0"/>
      <w:marTop w:val="0"/>
      <w:marBottom w:val="0"/>
      <w:divBdr>
        <w:top w:val="none" w:sz="0" w:space="0" w:color="auto"/>
        <w:left w:val="none" w:sz="0" w:space="0" w:color="auto"/>
        <w:bottom w:val="none" w:sz="0" w:space="0" w:color="auto"/>
        <w:right w:val="none" w:sz="0" w:space="0" w:color="auto"/>
      </w:divBdr>
    </w:div>
    <w:div w:id="1754550341">
      <w:bodyDiv w:val="1"/>
      <w:marLeft w:val="0"/>
      <w:marRight w:val="0"/>
      <w:marTop w:val="0"/>
      <w:marBottom w:val="0"/>
      <w:divBdr>
        <w:top w:val="none" w:sz="0" w:space="0" w:color="auto"/>
        <w:left w:val="none" w:sz="0" w:space="0" w:color="auto"/>
        <w:bottom w:val="none" w:sz="0" w:space="0" w:color="auto"/>
        <w:right w:val="none" w:sz="0" w:space="0" w:color="auto"/>
      </w:divBdr>
    </w:div>
    <w:div w:id="1813986945">
      <w:bodyDiv w:val="1"/>
      <w:marLeft w:val="0"/>
      <w:marRight w:val="0"/>
      <w:marTop w:val="0"/>
      <w:marBottom w:val="0"/>
      <w:divBdr>
        <w:top w:val="none" w:sz="0" w:space="0" w:color="auto"/>
        <w:left w:val="none" w:sz="0" w:space="0" w:color="auto"/>
        <w:bottom w:val="none" w:sz="0" w:space="0" w:color="auto"/>
        <w:right w:val="none" w:sz="0" w:space="0" w:color="auto"/>
      </w:divBdr>
    </w:div>
    <w:div w:id="2017532749">
      <w:bodyDiv w:val="1"/>
      <w:marLeft w:val="0"/>
      <w:marRight w:val="0"/>
      <w:marTop w:val="0"/>
      <w:marBottom w:val="0"/>
      <w:divBdr>
        <w:top w:val="none" w:sz="0" w:space="0" w:color="auto"/>
        <w:left w:val="none" w:sz="0" w:space="0" w:color="auto"/>
        <w:bottom w:val="none" w:sz="0" w:space="0" w:color="auto"/>
        <w:right w:val="none" w:sz="0" w:space="0" w:color="auto"/>
      </w:divBdr>
    </w:div>
    <w:div w:id="2018195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color.adobe.com/fr/create/color-wheel" TargetMode="External"/><Relationship Id="rId26" Type="http://schemas.openxmlformats.org/officeDocument/2006/relationships/image" Target="media/image13.jpeg"/><Relationship Id="rId39" Type="http://schemas.openxmlformats.org/officeDocument/2006/relationships/image" Target="media/image24.png"/><Relationship Id="rId21" Type="http://schemas.openxmlformats.org/officeDocument/2006/relationships/image" Target="media/image8.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www.asciiart.eu/text-to-ascii-art" TargetMode="External"/><Relationship Id="rId50" Type="http://schemas.openxmlformats.org/officeDocument/2006/relationships/hyperlink" Target="https://eduvaud.sharepoint.com/:b:/r/sites/ETML_INF-GRP2D-24-25_Teams/Documents%20partages/I322-ACD/Shoot%20Me%20Up-CdC-UXV2.pdf?csf=1&amp;web=1&amp;e=hHQy7Z"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figma.com/design/jPtpMTWzZQp1H6mu5BGt3q/Maquette_FonctAjout%C3%A9es_GHE?node-id=0-1&amp;t=FQE3jtBolQG5199n-1" TargetMode="Externa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chatgpt.com/" TargetMode="Externa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hyperlink" Target="https://eduvaud.sharepoint.com/:b:/r/sites/ETML_INF-GRP2D-24-25_Teams/Documents%20partages/I322-ACD/Shoot%20Me%20Up-CdC-UXV2.pdf?csf=1&amp;web=1&amp;e=hHQy7Z" TargetMode="External"/><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GHerreraE/SHOOT-ME-UP-GONZALOHERRERA/tree/main/P_UX%20(Mme.%20Curchord)" TargetMode="External"/><Relationship Id="rId22" Type="http://schemas.openxmlformats.org/officeDocument/2006/relationships/image" Target="media/image9.png"/><Relationship Id="rId27" Type="http://schemas.openxmlformats.org/officeDocument/2006/relationships/hyperlink" Target="https://www.figma.com/design/8zsOk8YzkmVsLJP5vLjhzi/Maquette_HF_ShootMeUp_GHE?m=auto&amp;t=OTbOOt3kT1Nzcqv3-6"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eduvaud.sharepoint.com/:f:/r/sites/ETML_INF-GRP2D-24-25_Teams/Documents%20partages/I322-ACD/Theorie?csf=1&amp;web=1&amp;e=7hChne" TargetMode="External"/><Relationship Id="rId48" Type="http://schemas.openxmlformats.org/officeDocument/2006/relationships/hyperlink" Target="https://collectif.greenit.fr/ecoconception-web/115-bonnes-pratiques-eco-conception_web.html" TargetMode="Externa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color.adobe.com/fr/create/color-wheel" TargetMode="External"/><Relationship Id="rId20" Type="http://schemas.openxmlformats.org/officeDocument/2006/relationships/hyperlink" Target="https://www.figma.com/design/6LDRpce4gYfpBz2qYZNpz2/Maquette_BF_ShootMeUp_GHE?m=auto&amp;t=TLMkRIyurZQH7xQH-6" TargetMode="External"/><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figma.com/design/8BIWXqpve5LYrellf5aUNK/Personas_ShootMeUp?m=auto&amp;t=L33tHLT6st1pxWDh-6" TargetMode="External"/><Relationship Id="rId23" Type="http://schemas.openxmlformats.org/officeDocument/2006/relationships/image" Target="media/image10.jpe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yperlink" Target="https://chatgpt.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y78dal\Documents\GitHub\SHOOT-ME-UP-GONZALOHERRERA\Rapport_ShootMeUp_GH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4" ma:contentTypeDescription="Crée un document." ma:contentTypeScope="" ma:versionID="41827e22f0a2406195029f3799eac37d">
  <xsd:schema xmlns:xsd="http://www.w3.org/2001/XMLSchema" xmlns:xs="http://www.w3.org/2001/XMLSchema" xmlns:p="http://schemas.microsoft.com/office/2006/metadata/properties" xmlns:ns2="bf2f2df3-a963-4452-b0e7-67dabc627c35" xmlns:ns3="f7d9f5a6-831d-4621-8c77-cbcaf993e406" targetNamespace="http://schemas.microsoft.com/office/2006/metadata/properties" ma:root="true" ma:fieldsID="b5448764cb5439448d1ea8eff3aff90d" ns2:_="" ns3:_="">
    <xsd:import namespace="bf2f2df3-a963-4452-b0e7-67dabc627c35"/>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DateTaken" minOccurs="0"/>
                <xsd:element ref="ns2:MediaLengthInSecond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element name="TaxCatchAll" ma:index="17"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f2f2df3-a963-4452-b0e7-67dabc627c35">
      <Terms xmlns="http://schemas.microsoft.com/office/infopath/2007/PartnerControls"/>
    </lcf76f155ced4ddcb4097134ff3c332f>
    <TaxCatchAll xmlns="f7d9f5a6-831d-4621-8c77-cbcaf993e406"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customXml/itemProps2.xml><?xml version="1.0" encoding="utf-8"?>
<ds:datastoreItem xmlns:ds="http://schemas.openxmlformats.org/officeDocument/2006/customXml" ds:itemID="{81FE595B-3A92-4484-A585-A4037F0DA5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181FC95-92B5-446F-AE57-E4A44C8C450C}">
  <ds:schemaRefs>
    <ds:schemaRef ds:uri="http://schemas.microsoft.com/office/2006/metadata/properties"/>
    <ds:schemaRef ds:uri="http://schemas.microsoft.com/office/infopath/2007/PartnerControls"/>
    <ds:schemaRef ds:uri="bf2f2df3-a963-4452-b0e7-67dabc627c35"/>
    <ds:schemaRef ds:uri="f7d9f5a6-831d-4621-8c77-cbcaf993e406"/>
  </ds:schemaRefs>
</ds:datastoreItem>
</file>

<file path=customXml/itemProps4.xml><?xml version="1.0" encoding="utf-8"?>
<ds:datastoreItem xmlns:ds="http://schemas.openxmlformats.org/officeDocument/2006/customXml" ds:itemID="{DF8E7934-3F3A-4F32-A7D4-1B248DBE707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Rapport_ShootMeUp_GHE.dotx</Template>
  <TotalTime>13</TotalTime>
  <Pages>22</Pages>
  <Words>3313</Words>
  <Characters>18225</Characters>
  <Application>Microsoft Office Word</Application>
  <DocSecurity>0</DocSecurity>
  <Lines>151</Lines>
  <Paragraphs>42</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21496</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Gonzalo Javier Herrera Egoavil</dc:creator>
  <cp:lastModifiedBy>Gonzalo Javier Herrera Egoavil</cp:lastModifiedBy>
  <cp:revision>11</cp:revision>
  <cp:lastPrinted>2025-01-13T21:03:00Z</cp:lastPrinted>
  <dcterms:created xsi:type="dcterms:W3CDTF">2024-11-03T11:39:00Z</dcterms:created>
  <dcterms:modified xsi:type="dcterms:W3CDTF">2025-01-14T08:34:00Z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0x0101001ABD9BFFC9E543439C53A2705AE306EF</vt:lpwstr>
  </property>
</Properties>
</file>